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747BD47E" w14:textId="3B246AA1" w:rsidR="00FE6B91"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04244110" w:history="1">
        <w:r w:rsidR="00FE6B91" w:rsidRPr="009A2732">
          <w:rPr>
            <w:rStyle w:val="Hipervnculo"/>
            <w:noProof/>
          </w:rPr>
          <w:t>1.</w:t>
        </w:r>
        <w:r w:rsidR="00FE6B91">
          <w:rPr>
            <w:rFonts w:eastAsiaTheme="minorEastAsia" w:cstheme="minorBidi"/>
            <w:b w:val="0"/>
            <w:bCs w:val="0"/>
            <w:caps w:val="0"/>
            <w:noProof/>
            <w:sz w:val="24"/>
            <w:szCs w:val="24"/>
            <w:lang w:val="es-ES" w:eastAsia="es-ES_tradnl"/>
          </w:rPr>
          <w:tab/>
        </w:r>
        <w:r w:rsidR="00FE6B91" w:rsidRPr="009A2732">
          <w:rPr>
            <w:rStyle w:val="Hipervnculo"/>
            <w:noProof/>
          </w:rPr>
          <w:t>Introducción</w:t>
        </w:r>
        <w:r w:rsidR="00FE6B91">
          <w:rPr>
            <w:noProof/>
            <w:webHidden/>
          </w:rPr>
          <w:tab/>
        </w:r>
        <w:r w:rsidR="00FE6B91">
          <w:rPr>
            <w:noProof/>
            <w:webHidden/>
          </w:rPr>
          <w:fldChar w:fldCharType="begin"/>
        </w:r>
        <w:r w:rsidR="00FE6B91">
          <w:rPr>
            <w:noProof/>
            <w:webHidden/>
          </w:rPr>
          <w:instrText xml:space="preserve"> PAGEREF _Toc104244110 \h </w:instrText>
        </w:r>
        <w:r w:rsidR="00FE6B91">
          <w:rPr>
            <w:noProof/>
            <w:webHidden/>
          </w:rPr>
        </w:r>
        <w:r w:rsidR="00FE6B91">
          <w:rPr>
            <w:noProof/>
            <w:webHidden/>
          </w:rPr>
          <w:fldChar w:fldCharType="separate"/>
        </w:r>
        <w:r w:rsidR="00FE6B91">
          <w:rPr>
            <w:noProof/>
            <w:webHidden/>
          </w:rPr>
          <w:t>1</w:t>
        </w:r>
        <w:r w:rsidR="00FE6B91">
          <w:rPr>
            <w:noProof/>
            <w:webHidden/>
          </w:rPr>
          <w:fldChar w:fldCharType="end"/>
        </w:r>
      </w:hyperlink>
    </w:p>
    <w:p w14:paraId="4D93E5E7" w14:textId="1AA148FC"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11" w:history="1">
        <w:r w:rsidRPr="009A2732">
          <w:rPr>
            <w:rStyle w:val="Hipervnculo"/>
            <w:noProof/>
          </w:rPr>
          <w:t>1.1</w:t>
        </w:r>
        <w:r>
          <w:rPr>
            <w:rFonts w:eastAsiaTheme="minorEastAsia" w:cstheme="minorBidi"/>
            <w:smallCaps w:val="0"/>
            <w:noProof/>
            <w:sz w:val="24"/>
            <w:szCs w:val="24"/>
            <w:lang w:val="es-ES" w:eastAsia="es-ES_tradnl"/>
          </w:rPr>
          <w:tab/>
        </w:r>
        <w:r w:rsidRPr="009A2732">
          <w:rPr>
            <w:rStyle w:val="Hipervnculo"/>
            <w:noProof/>
          </w:rPr>
          <w:t>Presentación del documento</w:t>
        </w:r>
        <w:r>
          <w:rPr>
            <w:noProof/>
            <w:webHidden/>
          </w:rPr>
          <w:tab/>
        </w:r>
        <w:r>
          <w:rPr>
            <w:noProof/>
            <w:webHidden/>
          </w:rPr>
          <w:fldChar w:fldCharType="begin"/>
        </w:r>
        <w:r>
          <w:rPr>
            <w:noProof/>
            <w:webHidden/>
          </w:rPr>
          <w:instrText xml:space="preserve"> PAGEREF _Toc104244111 \h </w:instrText>
        </w:r>
        <w:r>
          <w:rPr>
            <w:noProof/>
            <w:webHidden/>
          </w:rPr>
        </w:r>
        <w:r>
          <w:rPr>
            <w:noProof/>
            <w:webHidden/>
          </w:rPr>
          <w:fldChar w:fldCharType="separate"/>
        </w:r>
        <w:r>
          <w:rPr>
            <w:noProof/>
            <w:webHidden/>
          </w:rPr>
          <w:t>1</w:t>
        </w:r>
        <w:r>
          <w:rPr>
            <w:noProof/>
            <w:webHidden/>
          </w:rPr>
          <w:fldChar w:fldCharType="end"/>
        </w:r>
      </w:hyperlink>
    </w:p>
    <w:p w14:paraId="3DE7A529" w14:textId="67B49921"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12" w:history="1">
        <w:r w:rsidRPr="009A2732">
          <w:rPr>
            <w:rStyle w:val="Hipervnculo"/>
            <w:noProof/>
          </w:rPr>
          <w:t>1.2</w:t>
        </w:r>
        <w:r>
          <w:rPr>
            <w:rFonts w:eastAsiaTheme="minorEastAsia" w:cstheme="minorBidi"/>
            <w:smallCaps w:val="0"/>
            <w:noProof/>
            <w:sz w:val="24"/>
            <w:szCs w:val="24"/>
            <w:lang w:val="es-ES" w:eastAsia="es-ES_tradnl"/>
          </w:rPr>
          <w:tab/>
        </w:r>
        <w:r w:rsidRPr="009A2732">
          <w:rPr>
            <w:rStyle w:val="Hipervnculo"/>
            <w:noProof/>
          </w:rPr>
          <w:t>Motivación</w:t>
        </w:r>
        <w:r>
          <w:rPr>
            <w:noProof/>
            <w:webHidden/>
          </w:rPr>
          <w:tab/>
        </w:r>
        <w:r>
          <w:rPr>
            <w:noProof/>
            <w:webHidden/>
          </w:rPr>
          <w:fldChar w:fldCharType="begin"/>
        </w:r>
        <w:r>
          <w:rPr>
            <w:noProof/>
            <w:webHidden/>
          </w:rPr>
          <w:instrText xml:space="preserve"> PAGEREF _Toc104244112 \h </w:instrText>
        </w:r>
        <w:r>
          <w:rPr>
            <w:noProof/>
            <w:webHidden/>
          </w:rPr>
        </w:r>
        <w:r>
          <w:rPr>
            <w:noProof/>
            <w:webHidden/>
          </w:rPr>
          <w:fldChar w:fldCharType="separate"/>
        </w:r>
        <w:r>
          <w:rPr>
            <w:noProof/>
            <w:webHidden/>
          </w:rPr>
          <w:t>2</w:t>
        </w:r>
        <w:r>
          <w:rPr>
            <w:noProof/>
            <w:webHidden/>
          </w:rPr>
          <w:fldChar w:fldCharType="end"/>
        </w:r>
      </w:hyperlink>
    </w:p>
    <w:p w14:paraId="7AB7F25A" w14:textId="5A530151"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13" w:history="1">
        <w:r w:rsidRPr="009A2732">
          <w:rPr>
            <w:rStyle w:val="Hipervnculo"/>
            <w:noProof/>
          </w:rPr>
          <w:t>1.2.1</w:t>
        </w:r>
        <w:r>
          <w:rPr>
            <w:rFonts w:eastAsiaTheme="minorEastAsia" w:cstheme="minorBidi"/>
            <w:i w:val="0"/>
            <w:iCs w:val="0"/>
            <w:noProof/>
            <w:sz w:val="24"/>
            <w:szCs w:val="24"/>
            <w:lang w:val="es-ES" w:eastAsia="es-ES_tradnl"/>
          </w:rPr>
          <w:tab/>
        </w:r>
        <w:r w:rsidRPr="009A2732">
          <w:rPr>
            <w:rStyle w:val="Hipervnculo"/>
            <w:noProof/>
          </w:rPr>
          <w:t>Motivación del proyecto</w:t>
        </w:r>
        <w:r>
          <w:rPr>
            <w:noProof/>
            <w:webHidden/>
          </w:rPr>
          <w:tab/>
        </w:r>
        <w:r>
          <w:rPr>
            <w:noProof/>
            <w:webHidden/>
          </w:rPr>
          <w:fldChar w:fldCharType="begin"/>
        </w:r>
        <w:r>
          <w:rPr>
            <w:noProof/>
            <w:webHidden/>
          </w:rPr>
          <w:instrText xml:space="preserve"> PAGEREF _Toc104244113 \h </w:instrText>
        </w:r>
        <w:r>
          <w:rPr>
            <w:noProof/>
            <w:webHidden/>
          </w:rPr>
        </w:r>
        <w:r>
          <w:rPr>
            <w:noProof/>
            <w:webHidden/>
          </w:rPr>
          <w:fldChar w:fldCharType="separate"/>
        </w:r>
        <w:r>
          <w:rPr>
            <w:noProof/>
            <w:webHidden/>
          </w:rPr>
          <w:t>2</w:t>
        </w:r>
        <w:r>
          <w:rPr>
            <w:noProof/>
            <w:webHidden/>
          </w:rPr>
          <w:fldChar w:fldCharType="end"/>
        </w:r>
      </w:hyperlink>
    </w:p>
    <w:p w14:paraId="7DD96C70" w14:textId="69DE6D67"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14" w:history="1">
        <w:r w:rsidRPr="009A2732">
          <w:rPr>
            <w:rStyle w:val="Hipervnculo"/>
            <w:noProof/>
          </w:rPr>
          <w:t>1.3</w:t>
        </w:r>
        <w:r>
          <w:rPr>
            <w:rFonts w:eastAsiaTheme="minorEastAsia" w:cstheme="minorBidi"/>
            <w:smallCaps w:val="0"/>
            <w:noProof/>
            <w:sz w:val="24"/>
            <w:szCs w:val="24"/>
            <w:lang w:val="es-ES" w:eastAsia="es-ES_tradnl"/>
          </w:rPr>
          <w:tab/>
        </w:r>
        <w:r w:rsidRPr="009A2732">
          <w:rPr>
            <w:rStyle w:val="Hipervnculo"/>
            <w:noProof/>
          </w:rPr>
          <w:t>Estado del arte</w:t>
        </w:r>
        <w:r>
          <w:rPr>
            <w:noProof/>
            <w:webHidden/>
          </w:rPr>
          <w:tab/>
        </w:r>
        <w:r>
          <w:rPr>
            <w:noProof/>
            <w:webHidden/>
          </w:rPr>
          <w:fldChar w:fldCharType="begin"/>
        </w:r>
        <w:r>
          <w:rPr>
            <w:noProof/>
            <w:webHidden/>
          </w:rPr>
          <w:instrText xml:space="preserve"> PAGEREF _Toc104244114 \h </w:instrText>
        </w:r>
        <w:r>
          <w:rPr>
            <w:noProof/>
            <w:webHidden/>
          </w:rPr>
        </w:r>
        <w:r>
          <w:rPr>
            <w:noProof/>
            <w:webHidden/>
          </w:rPr>
          <w:fldChar w:fldCharType="separate"/>
        </w:r>
        <w:r>
          <w:rPr>
            <w:noProof/>
            <w:webHidden/>
          </w:rPr>
          <w:t>3</w:t>
        </w:r>
        <w:r>
          <w:rPr>
            <w:noProof/>
            <w:webHidden/>
          </w:rPr>
          <w:fldChar w:fldCharType="end"/>
        </w:r>
      </w:hyperlink>
    </w:p>
    <w:p w14:paraId="19220DBC" w14:textId="20D0AD81"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15" w:history="1">
        <w:r w:rsidRPr="009A2732">
          <w:rPr>
            <w:rStyle w:val="Hipervnculo"/>
            <w:noProof/>
          </w:rPr>
          <w:t>1.3.1</w:t>
        </w:r>
        <w:r>
          <w:rPr>
            <w:rFonts w:eastAsiaTheme="minorEastAsia" w:cstheme="minorBidi"/>
            <w:i w:val="0"/>
            <w:iCs w:val="0"/>
            <w:noProof/>
            <w:sz w:val="24"/>
            <w:szCs w:val="24"/>
            <w:lang w:val="es-ES" w:eastAsia="es-ES_tradnl"/>
          </w:rPr>
          <w:tab/>
        </w:r>
        <w:r w:rsidRPr="009A2732">
          <w:rPr>
            <w:rStyle w:val="Hipervnculo"/>
            <w:noProof/>
          </w:rPr>
          <w:t>Factor Psicológico</w:t>
        </w:r>
        <w:r>
          <w:rPr>
            <w:noProof/>
            <w:webHidden/>
          </w:rPr>
          <w:tab/>
        </w:r>
        <w:r>
          <w:rPr>
            <w:noProof/>
            <w:webHidden/>
          </w:rPr>
          <w:fldChar w:fldCharType="begin"/>
        </w:r>
        <w:r>
          <w:rPr>
            <w:noProof/>
            <w:webHidden/>
          </w:rPr>
          <w:instrText xml:space="preserve"> PAGEREF _Toc104244115 \h </w:instrText>
        </w:r>
        <w:r>
          <w:rPr>
            <w:noProof/>
            <w:webHidden/>
          </w:rPr>
        </w:r>
        <w:r>
          <w:rPr>
            <w:noProof/>
            <w:webHidden/>
          </w:rPr>
          <w:fldChar w:fldCharType="separate"/>
        </w:r>
        <w:r>
          <w:rPr>
            <w:noProof/>
            <w:webHidden/>
          </w:rPr>
          <w:t>3</w:t>
        </w:r>
        <w:r>
          <w:rPr>
            <w:noProof/>
            <w:webHidden/>
          </w:rPr>
          <w:fldChar w:fldCharType="end"/>
        </w:r>
      </w:hyperlink>
    </w:p>
    <w:p w14:paraId="4A75A150" w14:textId="1BAA74A9"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16" w:history="1">
        <w:r w:rsidRPr="009A2732">
          <w:rPr>
            <w:rStyle w:val="Hipervnculo"/>
            <w:noProof/>
          </w:rPr>
          <w:t>1.3.2</w:t>
        </w:r>
        <w:r>
          <w:rPr>
            <w:rFonts w:eastAsiaTheme="minorEastAsia" w:cstheme="minorBidi"/>
            <w:i w:val="0"/>
            <w:iCs w:val="0"/>
            <w:noProof/>
            <w:sz w:val="24"/>
            <w:szCs w:val="24"/>
            <w:lang w:val="es-ES" w:eastAsia="es-ES_tradnl"/>
          </w:rPr>
          <w:tab/>
        </w:r>
        <w:r w:rsidRPr="009A2732">
          <w:rPr>
            <w:rStyle w:val="Hipervnculo"/>
            <w:noProof/>
          </w:rPr>
          <w:t>Antecedentes tecnológicos</w:t>
        </w:r>
        <w:r>
          <w:rPr>
            <w:noProof/>
            <w:webHidden/>
          </w:rPr>
          <w:tab/>
        </w:r>
        <w:r>
          <w:rPr>
            <w:noProof/>
            <w:webHidden/>
          </w:rPr>
          <w:fldChar w:fldCharType="begin"/>
        </w:r>
        <w:r>
          <w:rPr>
            <w:noProof/>
            <w:webHidden/>
          </w:rPr>
          <w:instrText xml:space="preserve"> PAGEREF _Toc104244116 \h </w:instrText>
        </w:r>
        <w:r>
          <w:rPr>
            <w:noProof/>
            <w:webHidden/>
          </w:rPr>
        </w:r>
        <w:r>
          <w:rPr>
            <w:noProof/>
            <w:webHidden/>
          </w:rPr>
          <w:fldChar w:fldCharType="separate"/>
        </w:r>
        <w:r>
          <w:rPr>
            <w:noProof/>
            <w:webHidden/>
          </w:rPr>
          <w:t>5</w:t>
        </w:r>
        <w:r>
          <w:rPr>
            <w:noProof/>
            <w:webHidden/>
          </w:rPr>
          <w:fldChar w:fldCharType="end"/>
        </w:r>
      </w:hyperlink>
    </w:p>
    <w:p w14:paraId="1DBA66DC" w14:textId="521C1ACB"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17" w:history="1">
        <w:r w:rsidRPr="009A2732">
          <w:rPr>
            <w:rStyle w:val="Hipervnculo"/>
            <w:noProof/>
          </w:rPr>
          <w:t>1.3.3</w:t>
        </w:r>
        <w:r>
          <w:rPr>
            <w:rFonts w:eastAsiaTheme="minorEastAsia" w:cstheme="minorBidi"/>
            <w:i w:val="0"/>
            <w:iCs w:val="0"/>
            <w:noProof/>
            <w:sz w:val="24"/>
            <w:szCs w:val="24"/>
            <w:lang w:val="es-ES" w:eastAsia="es-ES_tradnl"/>
          </w:rPr>
          <w:tab/>
        </w:r>
        <w:r w:rsidRPr="009A2732">
          <w:rPr>
            <w:rStyle w:val="Hipervnculo"/>
            <w:noProof/>
          </w:rPr>
          <w:t>Estado del desarrollo de las aplicaciones de control parental</w:t>
        </w:r>
        <w:r>
          <w:rPr>
            <w:noProof/>
            <w:webHidden/>
          </w:rPr>
          <w:tab/>
        </w:r>
        <w:r>
          <w:rPr>
            <w:noProof/>
            <w:webHidden/>
          </w:rPr>
          <w:fldChar w:fldCharType="begin"/>
        </w:r>
        <w:r>
          <w:rPr>
            <w:noProof/>
            <w:webHidden/>
          </w:rPr>
          <w:instrText xml:space="preserve"> PAGEREF _Toc104244117 \h </w:instrText>
        </w:r>
        <w:r>
          <w:rPr>
            <w:noProof/>
            <w:webHidden/>
          </w:rPr>
        </w:r>
        <w:r>
          <w:rPr>
            <w:noProof/>
            <w:webHidden/>
          </w:rPr>
          <w:fldChar w:fldCharType="separate"/>
        </w:r>
        <w:r>
          <w:rPr>
            <w:noProof/>
            <w:webHidden/>
          </w:rPr>
          <w:t>10</w:t>
        </w:r>
        <w:r>
          <w:rPr>
            <w:noProof/>
            <w:webHidden/>
          </w:rPr>
          <w:fldChar w:fldCharType="end"/>
        </w:r>
      </w:hyperlink>
    </w:p>
    <w:p w14:paraId="1308D5E0" w14:textId="675000CD" w:rsidR="00FE6B91" w:rsidRDefault="00FE6B91">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244118" w:history="1">
        <w:r w:rsidRPr="009A2732">
          <w:rPr>
            <w:rStyle w:val="Hipervnculo"/>
            <w:noProof/>
          </w:rPr>
          <w:t>2.</w:t>
        </w:r>
        <w:r>
          <w:rPr>
            <w:rFonts w:eastAsiaTheme="minorEastAsia" w:cstheme="minorBidi"/>
            <w:b w:val="0"/>
            <w:bCs w:val="0"/>
            <w:caps w:val="0"/>
            <w:noProof/>
            <w:sz w:val="24"/>
            <w:szCs w:val="24"/>
            <w:lang w:val="es-ES" w:eastAsia="es-ES_tradnl"/>
          </w:rPr>
          <w:tab/>
        </w:r>
        <w:r w:rsidRPr="009A2732">
          <w:rPr>
            <w:rStyle w:val="Hipervnculo"/>
            <w:noProof/>
          </w:rPr>
          <w:t>Objetivos, alcance y justificación</w:t>
        </w:r>
        <w:r>
          <w:rPr>
            <w:noProof/>
            <w:webHidden/>
          </w:rPr>
          <w:tab/>
        </w:r>
        <w:r>
          <w:rPr>
            <w:noProof/>
            <w:webHidden/>
          </w:rPr>
          <w:fldChar w:fldCharType="begin"/>
        </w:r>
        <w:r>
          <w:rPr>
            <w:noProof/>
            <w:webHidden/>
          </w:rPr>
          <w:instrText xml:space="preserve"> PAGEREF _Toc104244118 \h </w:instrText>
        </w:r>
        <w:r>
          <w:rPr>
            <w:noProof/>
            <w:webHidden/>
          </w:rPr>
        </w:r>
        <w:r>
          <w:rPr>
            <w:noProof/>
            <w:webHidden/>
          </w:rPr>
          <w:fldChar w:fldCharType="separate"/>
        </w:r>
        <w:r>
          <w:rPr>
            <w:noProof/>
            <w:webHidden/>
          </w:rPr>
          <w:t>13</w:t>
        </w:r>
        <w:r>
          <w:rPr>
            <w:noProof/>
            <w:webHidden/>
          </w:rPr>
          <w:fldChar w:fldCharType="end"/>
        </w:r>
      </w:hyperlink>
    </w:p>
    <w:p w14:paraId="55019E95" w14:textId="3C2C3EAD"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19" w:history="1">
        <w:r w:rsidRPr="009A2732">
          <w:rPr>
            <w:rStyle w:val="Hipervnculo"/>
            <w:noProof/>
          </w:rPr>
          <w:t>2.1</w:t>
        </w:r>
        <w:r>
          <w:rPr>
            <w:rFonts w:eastAsiaTheme="minorEastAsia" w:cstheme="minorBidi"/>
            <w:smallCaps w:val="0"/>
            <w:noProof/>
            <w:sz w:val="24"/>
            <w:szCs w:val="24"/>
            <w:lang w:val="es-ES" w:eastAsia="es-ES_tradnl"/>
          </w:rPr>
          <w:tab/>
        </w:r>
        <w:r w:rsidRPr="009A2732">
          <w:rPr>
            <w:rStyle w:val="Hipervnculo"/>
            <w:noProof/>
          </w:rPr>
          <w:t>Punto de partida</w:t>
        </w:r>
        <w:r>
          <w:rPr>
            <w:noProof/>
            <w:webHidden/>
          </w:rPr>
          <w:tab/>
        </w:r>
        <w:r>
          <w:rPr>
            <w:noProof/>
            <w:webHidden/>
          </w:rPr>
          <w:fldChar w:fldCharType="begin"/>
        </w:r>
        <w:r>
          <w:rPr>
            <w:noProof/>
            <w:webHidden/>
          </w:rPr>
          <w:instrText xml:space="preserve"> PAGEREF _Toc104244119 \h </w:instrText>
        </w:r>
        <w:r>
          <w:rPr>
            <w:noProof/>
            <w:webHidden/>
          </w:rPr>
        </w:r>
        <w:r>
          <w:rPr>
            <w:noProof/>
            <w:webHidden/>
          </w:rPr>
          <w:fldChar w:fldCharType="separate"/>
        </w:r>
        <w:r>
          <w:rPr>
            <w:noProof/>
            <w:webHidden/>
          </w:rPr>
          <w:t>13</w:t>
        </w:r>
        <w:r>
          <w:rPr>
            <w:noProof/>
            <w:webHidden/>
          </w:rPr>
          <w:fldChar w:fldCharType="end"/>
        </w:r>
      </w:hyperlink>
    </w:p>
    <w:p w14:paraId="3A2D9A6A" w14:textId="29EFF678"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20" w:history="1">
        <w:r w:rsidRPr="009A2732">
          <w:rPr>
            <w:rStyle w:val="Hipervnculo"/>
            <w:noProof/>
          </w:rPr>
          <w:t>2.2</w:t>
        </w:r>
        <w:r>
          <w:rPr>
            <w:rFonts w:eastAsiaTheme="minorEastAsia" w:cstheme="minorBidi"/>
            <w:smallCaps w:val="0"/>
            <w:noProof/>
            <w:sz w:val="24"/>
            <w:szCs w:val="24"/>
            <w:lang w:val="es-ES" w:eastAsia="es-ES_tradnl"/>
          </w:rPr>
          <w:tab/>
        </w:r>
        <w:r w:rsidRPr="009A2732">
          <w:rPr>
            <w:rStyle w:val="Hipervnculo"/>
            <w:noProof/>
          </w:rPr>
          <w:t>Alcance</w:t>
        </w:r>
        <w:r>
          <w:rPr>
            <w:noProof/>
            <w:webHidden/>
          </w:rPr>
          <w:tab/>
        </w:r>
        <w:r>
          <w:rPr>
            <w:noProof/>
            <w:webHidden/>
          </w:rPr>
          <w:fldChar w:fldCharType="begin"/>
        </w:r>
        <w:r>
          <w:rPr>
            <w:noProof/>
            <w:webHidden/>
          </w:rPr>
          <w:instrText xml:space="preserve"> PAGEREF _Toc104244120 \h </w:instrText>
        </w:r>
        <w:r>
          <w:rPr>
            <w:noProof/>
            <w:webHidden/>
          </w:rPr>
        </w:r>
        <w:r>
          <w:rPr>
            <w:noProof/>
            <w:webHidden/>
          </w:rPr>
          <w:fldChar w:fldCharType="separate"/>
        </w:r>
        <w:r>
          <w:rPr>
            <w:noProof/>
            <w:webHidden/>
          </w:rPr>
          <w:t>14</w:t>
        </w:r>
        <w:r>
          <w:rPr>
            <w:noProof/>
            <w:webHidden/>
          </w:rPr>
          <w:fldChar w:fldCharType="end"/>
        </w:r>
      </w:hyperlink>
    </w:p>
    <w:p w14:paraId="028997A6" w14:textId="1E9ACC72"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21" w:history="1">
        <w:r w:rsidRPr="009A2732">
          <w:rPr>
            <w:rStyle w:val="Hipervnculo"/>
            <w:noProof/>
          </w:rPr>
          <w:t>2.2.1</w:t>
        </w:r>
        <w:r>
          <w:rPr>
            <w:rFonts w:eastAsiaTheme="minorEastAsia" w:cstheme="minorBidi"/>
            <w:i w:val="0"/>
            <w:iCs w:val="0"/>
            <w:noProof/>
            <w:sz w:val="24"/>
            <w:szCs w:val="24"/>
            <w:lang w:val="es-ES" w:eastAsia="es-ES_tradnl"/>
          </w:rPr>
          <w:tab/>
        </w:r>
        <w:r w:rsidRPr="009A2732">
          <w:rPr>
            <w:rStyle w:val="Hipervnculo"/>
            <w:noProof/>
          </w:rPr>
          <w:t>Alcance del producto</w:t>
        </w:r>
        <w:r>
          <w:rPr>
            <w:noProof/>
            <w:webHidden/>
          </w:rPr>
          <w:tab/>
        </w:r>
        <w:r>
          <w:rPr>
            <w:noProof/>
            <w:webHidden/>
          </w:rPr>
          <w:fldChar w:fldCharType="begin"/>
        </w:r>
        <w:r>
          <w:rPr>
            <w:noProof/>
            <w:webHidden/>
          </w:rPr>
          <w:instrText xml:space="preserve"> PAGEREF _Toc104244121 \h </w:instrText>
        </w:r>
        <w:r>
          <w:rPr>
            <w:noProof/>
            <w:webHidden/>
          </w:rPr>
        </w:r>
        <w:r>
          <w:rPr>
            <w:noProof/>
            <w:webHidden/>
          </w:rPr>
          <w:fldChar w:fldCharType="separate"/>
        </w:r>
        <w:r>
          <w:rPr>
            <w:noProof/>
            <w:webHidden/>
          </w:rPr>
          <w:t>15</w:t>
        </w:r>
        <w:r>
          <w:rPr>
            <w:noProof/>
            <w:webHidden/>
          </w:rPr>
          <w:fldChar w:fldCharType="end"/>
        </w:r>
      </w:hyperlink>
    </w:p>
    <w:p w14:paraId="738B6530" w14:textId="0B9DD467"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22" w:history="1">
        <w:r w:rsidRPr="009A2732">
          <w:rPr>
            <w:rStyle w:val="Hipervnculo"/>
            <w:noProof/>
          </w:rPr>
          <w:t>2.2.2</w:t>
        </w:r>
        <w:r>
          <w:rPr>
            <w:rFonts w:eastAsiaTheme="minorEastAsia" w:cstheme="minorBidi"/>
            <w:i w:val="0"/>
            <w:iCs w:val="0"/>
            <w:noProof/>
            <w:sz w:val="24"/>
            <w:szCs w:val="24"/>
            <w:lang w:val="es-ES" w:eastAsia="es-ES_tradnl"/>
          </w:rPr>
          <w:tab/>
        </w:r>
        <w:r w:rsidRPr="009A2732">
          <w:rPr>
            <w:rStyle w:val="Hipervnculo"/>
            <w:noProof/>
          </w:rPr>
          <w:t>Requisitos</w:t>
        </w:r>
        <w:r>
          <w:rPr>
            <w:noProof/>
            <w:webHidden/>
          </w:rPr>
          <w:tab/>
        </w:r>
        <w:r>
          <w:rPr>
            <w:noProof/>
            <w:webHidden/>
          </w:rPr>
          <w:fldChar w:fldCharType="begin"/>
        </w:r>
        <w:r>
          <w:rPr>
            <w:noProof/>
            <w:webHidden/>
          </w:rPr>
          <w:instrText xml:space="preserve"> PAGEREF _Toc104244122 \h </w:instrText>
        </w:r>
        <w:r>
          <w:rPr>
            <w:noProof/>
            <w:webHidden/>
          </w:rPr>
        </w:r>
        <w:r>
          <w:rPr>
            <w:noProof/>
            <w:webHidden/>
          </w:rPr>
          <w:fldChar w:fldCharType="separate"/>
        </w:r>
        <w:r>
          <w:rPr>
            <w:noProof/>
            <w:webHidden/>
          </w:rPr>
          <w:t>15</w:t>
        </w:r>
        <w:r>
          <w:rPr>
            <w:noProof/>
            <w:webHidden/>
          </w:rPr>
          <w:fldChar w:fldCharType="end"/>
        </w:r>
      </w:hyperlink>
    </w:p>
    <w:p w14:paraId="45B5D0E2" w14:textId="71439536"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23" w:history="1">
        <w:r w:rsidRPr="009A2732">
          <w:rPr>
            <w:rStyle w:val="Hipervnculo"/>
            <w:noProof/>
          </w:rPr>
          <w:t>2.2.3</w:t>
        </w:r>
        <w:r>
          <w:rPr>
            <w:rFonts w:eastAsiaTheme="minorEastAsia" w:cstheme="minorBidi"/>
            <w:i w:val="0"/>
            <w:iCs w:val="0"/>
            <w:noProof/>
            <w:sz w:val="24"/>
            <w:szCs w:val="24"/>
            <w:lang w:val="es-ES" w:eastAsia="es-ES_tradnl"/>
          </w:rPr>
          <w:tab/>
        </w:r>
        <w:r w:rsidRPr="009A2732">
          <w:rPr>
            <w:rStyle w:val="Hipervnculo"/>
            <w:noProof/>
          </w:rPr>
          <w:t>Riesgos</w:t>
        </w:r>
        <w:r>
          <w:rPr>
            <w:noProof/>
            <w:webHidden/>
          </w:rPr>
          <w:tab/>
        </w:r>
        <w:r>
          <w:rPr>
            <w:noProof/>
            <w:webHidden/>
          </w:rPr>
          <w:fldChar w:fldCharType="begin"/>
        </w:r>
        <w:r>
          <w:rPr>
            <w:noProof/>
            <w:webHidden/>
          </w:rPr>
          <w:instrText xml:space="preserve"> PAGEREF _Toc104244123 \h </w:instrText>
        </w:r>
        <w:r>
          <w:rPr>
            <w:noProof/>
            <w:webHidden/>
          </w:rPr>
        </w:r>
        <w:r>
          <w:rPr>
            <w:noProof/>
            <w:webHidden/>
          </w:rPr>
          <w:fldChar w:fldCharType="separate"/>
        </w:r>
        <w:r>
          <w:rPr>
            <w:noProof/>
            <w:webHidden/>
          </w:rPr>
          <w:t>15</w:t>
        </w:r>
        <w:r>
          <w:rPr>
            <w:noProof/>
            <w:webHidden/>
          </w:rPr>
          <w:fldChar w:fldCharType="end"/>
        </w:r>
      </w:hyperlink>
    </w:p>
    <w:p w14:paraId="6B1B54FA" w14:textId="3AAF83FD"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24" w:history="1">
        <w:r w:rsidRPr="009A2732">
          <w:rPr>
            <w:rStyle w:val="Hipervnculo"/>
            <w:noProof/>
          </w:rPr>
          <w:t>2.3</w:t>
        </w:r>
        <w:r>
          <w:rPr>
            <w:rFonts w:eastAsiaTheme="minorEastAsia" w:cstheme="minorBidi"/>
            <w:smallCaps w:val="0"/>
            <w:noProof/>
            <w:sz w:val="24"/>
            <w:szCs w:val="24"/>
            <w:lang w:val="es-ES" w:eastAsia="es-ES_tradnl"/>
          </w:rPr>
          <w:tab/>
        </w:r>
        <w:r w:rsidRPr="009A2732">
          <w:rPr>
            <w:rStyle w:val="Hipervnculo"/>
            <w:noProof/>
          </w:rPr>
          <w:t>Objetivos</w:t>
        </w:r>
        <w:r>
          <w:rPr>
            <w:noProof/>
            <w:webHidden/>
          </w:rPr>
          <w:tab/>
        </w:r>
        <w:r>
          <w:rPr>
            <w:noProof/>
            <w:webHidden/>
          </w:rPr>
          <w:fldChar w:fldCharType="begin"/>
        </w:r>
        <w:r>
          <w:rPr>
            <w:noProof/>
            <w:webHidden/>
          </w:rPr>
          <w:instrText xml:space="preserve"> PAGEREF _Toc104244124 \h </w:instrText>
        </w:r>
        <w:r>
          <w:rPr>
            <w:noProof/>
            <w:webHidden/>
          </w:rPr>
        </w:r>
        <w:r>
          <w:rPr>
            <w:noProof/>
            <w:webHidden/>
          </w:rPr>
          <w:fldChar w:fldCharType="separate"/>
        </w:r>
        <w:r>
          <w:rPr>
            <w:noProof/>
            <w:webHidden/>
          </w:rPr>
          <w:t>15</w:t>
        </w:r>
        <w:r>
          <w:rPr>
            <w:noProof/>
            <w:webHidden/>
          </w:rPr>
          <w:fldChar w:fldCharType="end"/>
        </w:r>
      </w:hyperlink>
    </w:p>
    <w:p w14:paraId="1297E3B9" w14:textId="11B30BAD"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25" w:history="1">
        <w:r w:rsidRPr="009A2732">
          <w:rPr>
            <w:rStyle w:val="Hipervnculo"/>
            <w:noProof/>
          </w:rPr>
          <w:t>2.3.1</w:t>
        </w:r>
        <w:r>
          <w:rPr>
            <w:rFonts w:eastAsiaTheme="minorEastAsia" w:cstheme="minorBidi"/>
            <w:i w:val="0"/>
            <w:iCs w:val="0"/>
            <w:noProof/>
            <w:sz w:val="24"/>
            <w:szCs w:val="24"/>
            <w:lang w:val="es-ES" w:eastAsia="es-ES_tradnl"/>
          </w:rPr>
          <w:tab/>
        </w:r>
        <w:r w:rsidRPr="009A2732">
          <w:rPr>
            <w:rStyle w:val="Hipervnculo"/>
            <w:noProof/>
          </w:rPr>
          <w:t>Objetivo principal</w:t>
        </w:r>
        <w:r>
          <w:rPr>
            <w:noProof/>
            <w:webHidden/>
          </w:rPr>
          <w:tab/>
        </w:r>
        <w:r>
          <w:rPr>
            <w:noProof/>
            <w:webHidden/>
          </w:rPr>
          <w:fldChar w:fldCharType="begin"/>
        </w:r>
        <w:r>
          <w:rPr>
            <w:noProof/>
            <w:webHidden/>
          </w:rPr>
          <w:instrText xml:space="preserve"> PAGEREF _Toc104244125 \h </w:instrText>
        </w:r>
        <w:r>
          <w:rPr>
            <w:noProof/>
            <w:webHidden/>
          </w:rPr>
        </w:r>
        <w:r>
          <w:rPr>
            <w:noProof/>
            <w:webHidden/>
          </w:rPr>
          <w:fldChar w:fldCharType="separate"/>
        </w:r>
        <w:r>
          <w:rPr>
            <w:noProof/>
            <w:webHidden/>
          </w:rPr>
          <w:t>15</w:t>
        </w:r>
        <w:r>
          <w:rPr>
            <w:noProof/>
            <w:webHidden/>
          </w:rPr>
          <w:fldChar w:fldCharType="end"/>
        </w:r>
      </w:hyperlink>
    </w:p>
    <w:p w14:paraId="6807EF12" w14:textId="4079FBD4"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26" w:history="1">
        <w:r w:rsidRPr="009A2732">
          <w:rPr>
            <w:rStyle w:val="Hipervnculo"/>
            <w:noProof/>
          </w:rPr>
          <w:t>2.4</w:t>
        </w:r>
        <w:r>
          <w:rPr>
            <w:rFonts w:eastAsiaTheme="minorEastAsia" w:cstheme="minorBidi"/>
            <w:smallCaps w:val="0"/>
            <w:noProof/>
            <w:sz w:val="24"/>
            <w:szCs w:val="24"/>
            <w:lang w:val="es-ES" w:eastAsia="es-ES_tradnl"/>
          </w:rPr>
          <w:tab/>
        </w:r>
        <w:r w:rsidRPr="009A2732">
          <w:rPr>
            <w:rStyle w:val="Hipervnculo"/>
            <w:noProof/>
          </w:rPr>
          <w:t>Justificación</w:t>
        </w:r>
        <w:r>
          <w:rPr>
            <w:noProof/>
            <w:webHidden/>
          </w:rPr>
          <w:tab/>
        </w:r>
        <w:r>
          <w:rPr>
            <w:noProof/>
            <w:webHidden/>
          </w:rPr>
          <w:fldChar w:fldCharType="begin"/>
        </w:r>
        <w:r>
          <w:rPr>
            <w:noProof/>
            <w:webHidden/>
          </w:rPr>
          <w:instrText xml:space="preserve"> PAGEREF _Toc104244126 \h </w:instrText>
        </w:r>
        <w:r>
          <w:rPr>
            <w:noProof/>
            <w:webHidden/>
          </w:rPr>
        </w:r>
        <w:r>
          <w:rPr>
            <w:noProof/>
            <w:webHidden/>
          </w:rPr>
          <w:fldChar w:fldCharType="separate"/>
        </w:r>
        <w:r>
          <w:rPr>
            <w:noProof/>
            <w:webHidden/>
          </w:rPr>
          <w:t>16</w:t>
        </w:r>
        <w:r>
          <w:rPr>
            <w:noProof/>
            <w:webHidden/>
          </w:rPr>
          <w:fldChar w:fldCharType="end"/>
        </w:r>
      </w:hyperlink>
    </w:p>
    <w:p w14:paraId="136B6E97" w14:textId="24436311"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27" w:history="1">
        <w:r w:rsidRPr="009A2732">
          <w:rPr>
            <w:rStyle w:val="Hipervnculo"/>
            <w:noProof/>
          </w:rPr>
          <w:t>2.4.1</w:t>
        </w:r>
        <w:r>
          <w:rPr>
            <w:rFonts w:eastAsiaTheme="minorEastAsia" w:cstheme="minorBidi"/>
            <w:i w:val="0"/>
            <w:iCs w:val="0"/>
            <w:noProof/>
            <w:sz w:val="24"/>
            <w:szCs w:val="24"/>
            <w:lang w:val="es-ES" w:eastAsia="es-ES_tradnl"/>
          </w:rPr>
          <w:tab/>
        </w:r>
        <w:r w:rsidRPr="009A2732">
          <w:rPr>
            <w:rStyle w:val="Hipervnculo"/>
            <w:noProof/>
          </w:rPr>
          <w:t>Justificación social</w:t>
        </w:r>
        <w:r>
          <w:rPr>
            <w:noProof/>
            <w:webHidden/>
          </w:rPr>
          <w:tab/>
        </w:r>
        <w:r>
          <w:rPr>
            <w:noProof/>
            <w:webHidden/>
          </w:rPr>
          <w:fldChar w:fldCharType="begin"/>
        </w:r>
        <w:r>
          <w:rPr>
            <w:noProof/>
            <w:webHidden/>
          </w:rPr>
          <w:instrText xml:space="preserve"> PAGEREF _Toc104244127 \h </w:instrText>
        </w:r>
        <w:r>
          <w:rPr>
            <w:noProof/>
            <w:webHidden/>
          </w:rPr>
        </w:r>
        <w:r>
          <w:rPr>
            <w:noProof/>
            <w:webHidden/>
          </w:rPr>
          <w:fldChar w:fldCharType="separate"/>
        </w:r>
        <w:r>
          <w:rPr>
            <w:noProof/>
            <w:webHidden/>
          </w:rPr>
          <w:t>16</w:t>
        </w:r>
        <w:r>
          <w:rPr>
            <w:noProof/>
            <w:webHidden/>
          </w:rPr>
          <w:fldChar w:fldCharType="end"/>
        </w:r>
      </w:hyperlink>
    </w:p>
    <w:p w14:paraId="1B7E63A9" w14:textId="40DE4AE8" w:rsidR="00FE6B91" w:rsidRDefault="00FE6B91">
      <w:pPr>
        <w:pStyle w:val="TDC3"/>
        <w:tabs>
          <w:tab w:val="left" w:pos="1200"/>
          <w:tab w:val="right" w:leader="dot" w:pos="8494"/>
        </w:tabs>
        <w:rPr>
          <w:rFonts w:eastAsiaTheme="minorEastAsia" w:cstheme="minorBidi"/>
          <w:i w:val="0"/>
          <w:iCs w:val="0"/>
          <w:noProof/>
          <w:sz w:val="24"/>
          <w:szCs w:val="24"/>
          <w:lang w:val="es-ES" w:eastAsia="es-ES_tradnl"/>
        </w:rPr>
      </w:pPr>
      <w:hyperlink w:anchor="_Toc104244128" w:history="1">
        <w:r w:rsidRPr="009A2732">
          <w:rPr>
            <w:rStyle w:val="Hipervnculo"/>
            <w:noProof/>
          </w:rPr>
          <w:t>2.4.2</w:t>
        </w:r>
        <w:r>
          <w:rPr>
            <w:rFonts w:eastAsiaTheme="minorEastAsia" w:cstheme="minorBidi"/>
            <w:i w:val="0"/>
            <w:iCs w:val="0"/>
            <w:noProof/>
            <w:sz w:val="24"/>
            <w:szCs w:val="24"/>
            <w:lang w:val="es-ES" w:eastAsia="es-ES_tradnl"/>
          </w:rPr>
          <w:tab/>
        </w:r>
        <w:r w:rsidRPr="009A2732">
          <w:rPr>
            <w:rStyle w:val="Hipervnculo"/>
            <w:noProof/>
          </w:rPr>
          <w:t>Justificación técnica</w:t>
        </w:r>
        <w:r>
          <w:rPr>
            <w:noProof/>
            <w:webHidden/>
          </w:rPr>
          <w:tab/>
        </w:r>
        <w:r>
          <w:rPr>
            <w:noProof/>
            <w:webHidden/>
          </w:rPr>
          <w:fldChar w:fldCharType="begin"/>
        </w:r>
        <w:r>
          <w:rPr>
            <w:noProof/>
            <w:webHidden/>
          </w:rPr>
          <w:instrText xml:space="preserve"> PAGEREF _Toc104244128 \h </w:instrText>
        </w:r>
        <w:r>
          <w:rPr>
            <w:noProof/>
            <w:webHidden/>
          </w:rPr>
        </w:r>
        <w:r>
          <w:rPr>
            <w:noProof/>
            <w:webHidden/>
          </w:rPr>
          <w:fldChar w:fldCharType="separate"/>
        </w:r>
        <w:r>
          <w:rPr>
            <w:noProof/>
            <w:webHidden/>
          </w:rPr>
          <w:t>16</w:t>
        </w:r>
        <w:r>
          <w:rPr>
            <w:noProof/>
            <w:webHidden/>
          </w:rPr>
          <w:fldChar w:fldCharType="end"/>
        </w:r>
      </w:hyperlink>
    </w:p>
    <w:p w14:paraId="5AC204D6" w14:textId="3F5084A9" w:rsidR="00FE6B91" w:rsidRDefault="00FE6B91">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244129" w:history="1">
        <w:r w:rsidRPr="009A2732">
          <w:rPr>
            <w:rStyle w:val="Hipervnculo"/>
            <w:noProof/>
          </w:rPr>
          <w:t>3.</w:t>
        </w:r>
        <w:r>
          <w:rPr>
            <w:rFonts w:eastAsiaTheme="minorEastAsia" w:cstheme="minorBidi"/>
            <w:b w:val="0"/>
            <w:bCs w:val="0"/>
            <w:caps w:val="0"/>
            <w:noProof/>
            <w:sz w:val="24"/>
            <w:szCs w:val="24"/>
            <w:lang w:val="es-ES" w:eastAsia="es-ES_tradnl"/>
          </w:rPr>
          <w:tab/>
        </w:r>
        <w:r w:rsidRPr="009A2732">
          <w:rPr>
            <w:rStyle w:val="Hipervnculo"/>
            <w:noProof/>
          </w:rPr>
          <w:t>descripción de la realización</w:t>
        </w:r>
        <w:r>
          <w:rPr>
            <w:noProof/>
            <w:webHidden/>
          </w:rPr>
          <w:tab/>
        </w:r>
        <w:r>
          <w:rPr>
            <w:noProof/>
            <w:webHidden/>
          </w:rPr>
          <w:fldChar w:fldCharType="begin"/>
        </w:r>
        <w:r>
          <w:rPr>
            <w:noProof/>
            <w:webHidden/>
          </w:rPr>
          <w:instrText xml:space="preserve"> PAGEREF _Toc104244129 \h </w:instrText>
        </w:r>
        <w:r>
          <w:rPr>
            <w:noProof/>
            <w:webHidden/>
          </w:rPr>
        </w:r>
        <w:r>
          <w:rPr>
            <w:noProof/>
            <w:webHidden/>
          </w:rPr>
          <w:fldChar w:fldCharType="separate"/>
        </w:r>
        <w:r>
          <w:rPr>
            <w:noProof/>
            <w:webHidden/>
          </w:rPr>
          <w:t>17</w:t>
        </w:r>
        <w:r>
          <w:rPr>
            <w:noProof/>
            <w:webHidden/>
          </w:rPr>
          <w:fldChar w:fldCharType="end"/>
        </w:r>
      </w:hyperlink>
    </w:p>
    <w:p w14:paraId="604079A8" w14:textId="4EF83BEF"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30" w:history="1">
        <w:r w:rsidRPr="009A2732">
          <w:rPr>
            <w:rStyle w:val="Hipervnculo"/>
            <w:noProof/>
            <w:lang w:val="es-ES"/>
          </w:rPr>
          <w:t>3.1</w:t>
        </w:r>
        <w:r>
          <w:rPr>
            <w:rFonts w:eastAsiaTheme="minorEastAsia" w:cstheme="minorBidi"/>
            <w:smallCaps w:val="0"/>
            <w:noProof/>
            <w:sz w:val="24"/>
            <w:szCs w:val="24"/>
            <w:lang w:val="es-ES" w:eastAsia="es-ES_tradnl"/>
          </w:rPr>
          <w:tab/>
        </w:r>
        <w:r w:rsidRPr="009A2732">
          <w:rPr>
            <w:rStyle w:val="Hipervnculo"/>
            <w:noProof/>
            <w:lang w:val="es-ES"/>
          </w:rPr>
          <w:t>Método de desarrollo</w:t>
        </w:r>
        <w:r>
          <w:rPr>
            <w:noProof/>
            <w:webHidden/>
          </w:rPr>
          <w:tab/>
        </w:r>
        <w:r>
          <w:rPr>
            <w:noProof/>
            <w:webHidden/>
          </w:rPr>
          <w:fldChar w:fldCharType="begin"/>
        </w:r>
        <w:r>
          <w:rPr>
            <w:noProof/>
            <w:webHidden/>
          </w:rPr>
          <w:instrText xml:space="preserve"> PAGEREF _Toc104244130 \h </w:instrText>
        </w:r>
        <w:r>
          <w:rPr>
            <w:noProof/>
            <w:webHidden/>
          </w:rPr>
        </w:r>
        <w:r>
          <w:rPr>
            <w:noProof/>
            <w:webHidden/>
          </w:rPr>
          <w:fldChar w:fldCharType="separate"/>
        </w:r>
        <w:r>
          <w:rPr>
            <w:noProof/>
            <w:webHidden/>
          </w:rPr>
          <w:t>17</w:t>
        </w:r>
        <w:r>
          <w:rPr>
            <w:noProof/>
            <w:webHidden/>
          </w:rPr>
          <w:fldChar w:fldCharType="end"/>
        </w:r>
      </w:hyperlink>
    </w:p>
    <w:p w14:paraId="2487FBCC" w14:textId="4F8EFF9A" w:rsidR="00FE6B91" w:rsidRDefault="00FE6B91">
      <w:pPr>
        <w:pStyle w:val="TDC2"/>
        <w:tabs>
          <w:tab w:val="left" w:pos="800"/>
          <w:tab w:val="right" w:leader="dot" w:pos="8494"/>
        </w:tabs>
        <w:rPr>
          <w:rFonts w:eastAsiaTheme="minorEastAsia" w:cstheme="minorBidi"/>
          <w:smallCaps w:val="0"/>
          <w:noProof/>
          <w:sz w:val="24"/>
          <w:szCs w:val="24"/>
          <w:lang w:val="es-ES" w:eastAsia="es-ES_tradnl"/>
        </w:rPr>
      </w:pPr>
      <w:hyperlink w:anchor="_Toc104244131" w:history="1">
        <w:r w:rsidRPr="009A2732">
          <w:rPr>
            <w:rStyle w:val="Hipervnculo"/>
            <w:noProof/>
            <w:lang w:val="es-ES"/>
          </w:rPr>
          <w:t>3.2</w:t>
        </w:r>
        <w:r>
          <w:rPr>
            <w:rFonts w:eastAsiaTheme="minorEastAsia" w:cstheme="minorBidi"/>
            <w:smallCaps w:val="0"/>
            <w:noProof/>
            <w:sz w:val="24"/>
            <w:szCs w:val="24"/>
            <w:lang w:val="es-ES" w:eastAsia="es-ES_tradnl"/>
          </w:rPr>
          <w:tab/>
        </w:r>
        <w:r w:rsidRPr="009A2732">
          <w:rPr>
            <w:rStyle w:val="Hipervnculo"/>
            <w:noProof/>
            <w:lang w:val="es-ES"/>
          </w:rPr>
          <w:t>Tareas principales</w:t>
        </w:r>
        <w:r>
          <w:rPr>
            <w:noProof/>
            <w:webHidden/>
          </w:rPr>
          <w:tab/>
        </w:r>
        <w:r>
          <w:rPr>
            <w:noProof/>
            <w:webHidden/>
          </w:rPr>
          <w:fldChar w:fldCharType="begin"/>
        </w:r>
        <w:r>
          <w:rPr>
            <w:noProof/>
            <w:webHidden/>
          </w:rPr>
          <w:instrText xml:space="preserve"> PAGEREF _Toc104244131 \h </w:instrText>
        </w:r>
        <w:r>
          <w:rPr>
            <w:noProof/>
            <w:webHidden/>
          </w:rPr>
        </w:r>
        <w:r>
          <w:rPr>
            <w:noProof/>
            <w:webHidden/>
          </w:rPr>
          <w:fldChar w:fldCharType="separate"/>
        </w:r>
        <w:r>
          <w:rPr>
            <w:noProof/>
            <w:webHidden/>
          </w:rPr>
          <w:t>17</w:t>
        </w:r>
        <w:r>
          <w:rPr>
            <w:noProof/>
            <w:webHidden/>
          </w:rPr>
          <w:fldChar w:fldCharType="end"/>
        </w:r>
      </w:hyperlink>
    </w:p>
    <w:p w14:paraId="0FD38BD1" w14:textId="62B60DC7" w:rsidR="00FE6B91" w:rsidRDefault="00FE6B91">
      <w:pPr>
        <w:pStyle w:val="TDC1"/>
        <w:tabs>
          <w:tab w:val="right" w:leader="dot" w:pos="8494"/>
        </w:tabs>
        <w:rPr>
          <w:rFonts w:eastAsiaTheme="minorEastAsia" w:cstheme="minorBidi"/>
          <w:b w:val="0"/>
          <w:bCs w:val="0"/>
          <w:caps w:val="0"/>
          <w:noProof/>
          <w:sz w:val="24"/>
          <w:szCs w:val="24"/>
          <w:lang w:val="es-ES" w:eastAsia="es-ES_tradnl"/>
        </w:rPr>
      </w:pPr>
      <w:hyperlink w:anchor="_Toc104244132" w:history="1">
        <w:r w:rsidRPr="009A2732">
          <w:rPr>
            <w:rStyle w:val="Hipervnculo"/>
            <w:noProof/>
          </w:rPr>
          <w:t>Bibliografía</w:t>
        </w:r>
        <w:r>
          <w:rPr>
            <w:noProof/>
            <w:webHidden/>
          </w:rPr>
          <w:tab/>
        </w:r>
        <w:r>
          <w:rPr>
            <w:noProof/>
            <w:webHidden/>
          </w:rPr>
          <w:fldChar w:fldCharType="begin"/>
        </w:r>
        <w:r>
          <w:rPr>
            <w:noProof/>
            <w:webHidden/>
          </w:rPr>
          <w:instrText xml:space="preserve"> PAGEREF _Toc104244132 \h </w:instrText>
        </w:r>
        <w:r>
          <w:rPr>
            <w:noProof/>
            <w:webHidden/>
          </w:rPr>
        </w:r>
        <w:r>
          <w:rPr>
            <w:noProof/>
            <w:webHidden/>
          </w:rPr>
          <w:fldChar w:fldCharType="separate"/>
        </w:r>
        <w:r>
          <w:rPr>
            <w:noProof/>
            <w:webHidden/>
          </w:rPr>
          <w:t>18</w:t>
        </w:r>
        <w:r>
          <w:rPr>
            <w:noProof/>
            <w:webHidden/>
          </w:rPr>
          <w:fldChar w:fldCharType="end"/>
        </w:r>
      </w:hyperlink>
    </w:p>
    <w:p w14:paraId="41A78813" w14:textId="57B50852" w:rsidR="00FE6B91" w:rsidRDefault="00FE6B91">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244133" w:history="1">
        <w:r w:rsidRPr="009A2732">
          <w:rPr>
            <w:rStyle w:val="Hipervnculo"/>
            <w:noProof/>
            <w:lang w:val="es-ES"/>
          </w:rPr>
          <w:t>4.</w:t>
        </w:r>
        <w:r>
          <w:rPr>
            <w:rFonts w:eastAsiaTheme="minorEastAsia" w:cstheme="minorBidi"/>
            <w:b w:val="0"/>
            <w:bCs w:val="0"/>
            <w:caps w:val="0"/>
            <w:noProof/>
            <w:sz w:val="24"/>
            <w:szCs w:val="24"/>
            <w:lang w:val="es-ES" w:eastAsia="es-ES_tradnl"/>
          </w:rPr>
          <w:tab/>
        </w:r>
        <w:r w:rsidRPr="009A2732">
          <w:rPr>
            <w:rStyle w:val="Hipervnculo"/>
            <w:noProof/>
            <w:lang w:val="es-ES"/>
          </w:rPr>
          <w:t>Producto final</w:t>
        </w:r>
        <w:r>
          <w:rPr>
            <w:noProof/>
            <w:webHidden/>
          </w:rPr>
          <w:tab/>
        </w:r>
        <w:r>
          <w:rPr>
            <w:noProof/>
            <w:webHidden/>
          </w:rPr>
          <w:fldChar w:fldCharType="begin"/>
        </w:r>
        <w:r>
          <w:rPr>
            <w:noProof/>
            <w:webHidden/>
          </w:rPr>
          <w:instrText xml:space="preserve"> PAGEREF _Toc104244133 \h </w:instrText>
        </w:r>
        <w:r>
          <w:rPr>
            <w:noProof/>
            <w:webHidden/>
          </w:rPr>
        </w:r>
        <w:r>
          <w:rPr>
            <w:noProof/>
            <w:webHidden/>
          </w:rPr>
          <w:fldChar w:fldCharType="separate"/>
        </w:r>
        <w:r>
          <w:rPr>
            <w:noProof/>
            <w:webHidden/>
          </w:rPr>
          <w:t>19</w:t>
        </w:r>
        <w:r>
          <w:rPr>
            <w:noProof/>
            <w:webHidden/>
          </w:rPr>
          <w:fldChar w:fldCharType="end"/>
        </w:r>
      </w:hyperlink>
    </w:p>
    <w:p w14:paraId="09EB0BC4" w14:textId="531C0EC1"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04244110"/>
      <w:r>
        <w:t>Introducción</w:t>
      </w:r>
      <w:bookmarkEnd w:id="0"/>
    </w:p>
    <w:p w14:paraId="56C02A3C" w14:textId="32992A90" w:rsidR="00F55CF1" w:rsidRDefault="000265A2" w:rsidP="000265A2">
      <w:pPr>
        <w:pStyle w:val="Ttulo2"/>
      </w:pPr>
      <w:bookmarkStart w:id="1" w:name="_Toc104244111"/>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78A4F912" w:rsidR="00B92319" w:rsidRDefault="00B92319" w:rsidP="00B92319">
      <w:pPr>
        <w:pStyle w:val="Prrafodelista"/>
        <w:numPr>
          <w:ilvl w:val="0"/>
          <w:numId w:val="3"/>
        </w:numPr>
        <w:spacing w:before="0" w:line="240" w:lineRule="auto"/>
        <w:ind w:left="567"/>
        <w:jc w:val="left"/>
        <w:rPr>
          <w:b/>
        </w:rPr>
      </w:pPr>
      <w:r w:rsidRPr="00D53D41">
        <w:rPr>
          <w:b/>
          <w:sz w:val="22"/>
          <w:szCs w:val="22"/>
        </w:rPr>
        <w:t xml:space="preserve">Objetivos, alcance y </w:t>
      </w:r>
      <w:r w:rsidR="007B21A3">
        <w:rPr>
          <w:b/>
          <w:sz w:val="22"/>
          <w:szCs w:val="22"/>
        </w:rPr>
        <w:t>justificación</w:t>
      </w:r>
      <w:r w:rsidR="00723B2D">
        <w:rPr>
          <w:bCs/>
        </w:rPr>
        <w:t xml:space="preserve">: Este apartado define cuales son los objetivos de este proyecto, su alcance, su área de cobertura, las necesidades que va a suplir y sus antecedentes. </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xml:space="preserve">: Este apartado describe como se ha llevado a cabo el proyecto, que productos intermedios se han usado, las directrices de </w:t>
      </w:r>
      <w:proofErr w:type="gramStart"/>
      <w:r w:rsidR="00723B2D">
        <w:rPr>
          <w:bCs/>
        </w:rPr>
        <w:t>los mismos</w:t>
      </w:r>
      <w:proofErr w:type="gramEnd"/>
      <w:r w:rsidR="00723B2D">
        <w:rPr>
          <w:bCs/>
        </w:rPr>
        <w:t xml:space="preserve">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054656">
      <w:pPr>
        <w:pStyle w:val="Ttulo2"/>
      </w:pPr>
      <w:bookmarkStart w:id="2" w:name="_Toc104244112"/>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04244113"/>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 xml:space="preserve">he tenido que aprenderlas desde cero, como por ejemplo la creación de una extensión de Google Chrome. Esto me ha ofrecido una base sólida de cara a en un futuro seguir aprendiendo esta tecnología y hacer uso de </w:t>
      </w:r>
      <w:proofErr w:type="gramStart"/>
      <w:r w:rsidR="00197E5B">
        <w:t>la misma</w:t>
      </w:r>
      <w:proofErr w:type="gramEnd"/>
      <w:r w:rsidR="00197E5B">
        <w:t xml:space="preserve">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054656">
      <w:pPr>
        <w:pStyle w:val="Ttulo2"/>
      </w:pPr>
      <w:bookmarkStart w:id="4" w:name="_Toc104244114"/>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w:t>
      </w:r>
      <w:proofErr w:type="gramStart"/>
      <w:r w:rsidR="00145005">
        <w:rPr>
          <w:bCs/>
        </w:rPr>
        <w:t>la misma</w:t>
      </w:r>
      <w:proofErr w:type="gramEnd"/>
      <w:r w:rsidR="00145005">
        <w:rPr>
          <w:bCs/>
        </w:rPr>
        <w:t xml:space="preserve">.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w:t>
      </w:r>
      <w:proofErr w:type="gramStart"/>
      <w:r>
        <w:rPr>
          <w:bCs/>
        </w:rPr>
        <w:t>la misma</w:t>
      </w:r>
      <w:proofErr w:type="gramEnd"/>
      <w:r>
        <w:rPr>
          <w:bCs/>
        </w:rPr>
        <w:t xml:space="preserve">.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04244115"/>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 xml:space="preserve">‘sexting’, ‘ciberbullyng’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FF0E1C" w:rsidRPr="00FF0E1C">
        <w:rPr>
          <w:rFonts w:ascii="Times New Roman" w:hAnsi="Times New Roman"/>
          <w:noProof/>
          <w:sz w:val="24"/>
          <w:szCs w:val="24"/>
          <w:lang w:val="es-ES" w:eastAsia="es-ES_tradnl"/>
        </w:rPr>
        <w:pict w14:anchorId="3A6FA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Gráfico: 7 de cada 10 hogares tienen Internet en España | Statista" style="width:398.65pt;height:284pt;mso-width-percent:0;mso-height-percent:0;mso-width-percent:0;mso-height-percent:0">
            <v:imagedata r:id="rId11" r:href="rId12"/>
          </v:shape>
        </w:pict>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04244116"/>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w:t>
      </w:r>
      <w:proofErr w:type="gramStart"/>
      <w:r>
        <w:t>que</w:t>
      </w:r>
      <w:proofErr w:type="gramEnd"/>
      <w:r>
        <w:t xml:space="preserv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FF0E1C" w:rsidRPr="00FF0E1C">
        <w:rPr>
          <w:rFonts w:ascii="Times New Roman" w:hAnsi="Times New Roman"/>
          <w:noProof/>
          <w:sz w:val="24"/>
          <w:szCs w:val="24"/>
          <w:lang w:val="es-ES" w:eastAsia="es-ES_tradnl"/>
        </w:rPr>
        <w:pict w14:anchorId="45722B47">
          <v:shape id="_x0000_i1030" type="#_x0000_t75" alt="Qué es la Nueva Aplicación para Padres de Qustodio? – Ayuda Qustodio" style="width:425.35pt;height:219.35pt;mso-width-percent:0;mso-height-percent:0;mso-width-percent:0;mso-height-percent:0">
            <v:imagedata r:id="rId14" r:href="rId15"/>
          </v:shape>
        </w:pict>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FF0E1C" w:rsidRPr="00FF0E1C">
        <w:rPr>
          <w:rFonts w:ascii="Times New Roman" w:hAnsi="Times New Roman"/>
          <w:noProof/>
          <w:sz w:val="24"/>
          <w:szCs w:val="24"/>
          <w:lang w:val="es-ES" w:eastAsia="es-ES_tradnl"/>
        </w:rPr>
        <w:pict w14:anchorId="431921C5">
          <v:shape id="_x0000_i1029" type="#_x0000_t75" alt="Net Nanny Family Protection Pass Review | Top Ten Reviews" style="width:425.35pt;height:238.65pt;mso-width-percent:0;mso-height-percent:0;mso-width-percent:0;mso-height-percent:0">
            <v:imagedata r:id="rId16" r:href="rId17"/>
          </v:shape>
        </w:pict>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FF0E1C" w:rsidRPr="00FF0E1C">
        <w:rPr>
          <w:rFonts w:ascii="Times New Roman" w:hAnsi="Times New Roman"/>
          <w:noProof/>
          <w:sz w:val="24"/>
          <w:szCs w:val="24"/>
          <w:lang w:val="es-ES" w:eastAsia="es-ES_tradnl"/>
        </w:rPr>
        <w:pict w14:anchorId="4CEA9EF0">
          <v:shape id="_x0000_i1028" type="#_x0000_t75" alt="▷ Revisión Del Software De Control Parental Bark - 【 LaComparación 】 2022" style="width:425.35pt;height:182pt;mso-width-percent:0;mso-height-percent:0;mso-width-percent:0;mso-height-percent:0">
            <v:imagedata r:id="rId18" r:href="rId19"/>
          </v:shape>
        </w:pict>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w:t>
      </w:r>
      <w:proofErr w:type="gramStart"/>
      <w:r>
        <w:t>Sus punto fuerte</w:t>
      </w:r>
      <w:proofErr w:type="gramEnd"/>
      <w:r>
        <w:t xml:space="preserv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Uno de sus principales puntos débiles es que solo esta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r w:rsidR="003F3315">
        <w:t>S</w:t>
      </w:r>
      <w:r>
        <w:t xml:space="preserve">afe </w:t>
      </w:r>
      <w:r w:rsidR="003F3315">
        <w:t>K</w:t>
      </w:r>
      <w:r>
        <w:t>ids</w:t>
      </w:r>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FF0E1C" w:rsidRPr="00FF0E1C">
        <w:rPr>
          <w:rFonts w:ascii="Times New Roman" w:hAnsi="Times New Roman"/>
          <w:noProof/>
          <w:sz w:val="24"/>
          <w:szCs w:val="24"/>
          <w:lang w:val="es-ES" w:eastAsia="es-ES_tradnl"/>
        </w:rPr>
        <w:pict w14:anchorId="3ED1D1E1">
          <v:shape id="_x0000_i1027" type="#_x0000_t75" alt="Gestiona el tiempo que emplean tus hijos frente a la pantalla con Safe Kids  | Blog oficial de Kaspersky" style="width:425.35pt;height:365.35pt;mso-width-percent:0;mso-height-percent:0;mso-width-percent:0;mso-height-percent:0">
            <v:imagedata r:id="rId20" r:href="rId21"/>
          </v:shape>
        </w:pict>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Figura 1.3.2.4.1 KasperSKy Safe Kids</w:t>
      </w:r>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FF0E1C" w:rsidRPr="00FF0E1C">
        <w:rPr>
          <w:rFonts w:ascii="Times New Roman" w:hAnsi="Times New Roman"/>
          <w:noProof/>
          <w:sz w:val="24"/>
          <w:szCs w:val="24"/>
          <w:lang w:val="es-ES" w:eastAsia="es-ES_tradnl"/>
        </w:rPr>
        <w:pict w14:anchorId="0C45A2A2">
          <v:shape id="_x0000_i1026" type="#_x0000_t75" alt="Norton Family | Control Parental" style="width:425.35pt;height:284pt;mso-width-percent:0;mso-height-percent:0;mso-width-percent:0;mso-height-percent:0">
            <v:imagedata r:id="rId22" r:href="rId23"/>
          </v:shape>
        </w:pict>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w:t>
      </w:r>
      <w:proofErr w:type="gramStart"/>
      <w:r w:rsidR="006F2CDA">
        <w:rPr>
          <w:lang w:val="es-ES" w:eastAsia="es-ES_tradnl"/>
        </w:rPr>
        <w:t>los mismos</w:t>
      </w:r>
      <w:proofErr w:type="gramEnd"/>
      <w:r w:rsidR="006F2CDA">
        <w:rPr>
          <w:lang w:val="es-ES" w:eastAsia="es-ES_tradnl"/>
        </w:rPr>
        <w:t xml:space="preserve">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04244117"/>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mas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FF0E1C" w:rsidRPr="00FF0E1C">
        <w:rPr>
          <w:rFonts w:ascii="Times New Roman" w:hAnsi="Times New Roman"/>
          <w:noProof/>
          <w:sz w:val="24"/>
          <w:szCs w:val="24"/>
          <w:lang w:val="es-ES" w:eastAsia="es-ES_tradnl"/>
        </w:rPr>
        <w:pict w14:anchorId="40C1A0F5">
          <v:shape id="_x0000_i1025" type="#_x0000_t75" alt="Internet: hogares con conexión en España en 2021 | Statista" style="width:355.35pt;height:252.65pt;mso-width-percent:0;mso-height-percent:0;mso-width-percent:0;mso-height-percent:0">
            <v:imagedata r:id="rId24" r:href="rId25"/>
          </v:shape>
        </w:pict>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34ADA546" w:rsidR="00C208E4" w:rsidRDefault="00A81D42" w:rsidP="00802005">
      <w:pPr>
        <w:spacing w:before="0" w:line="240" w:lineRule="auto"/>
        <w:jc w:val="left"/>
        <w:rPr>
          <w:bCs/>
        </w:rPr>
      </w:pPr>
      <w:r>
        <w:rPr>
          <w:bCs/>
        </w:rPr>
        <w:t xml:space="preserve">Por una </w:t>
      </w:r>
      <w:r w:rsidR="003D00A9">
        <w:rPr>
          <w:bCs/>
        </w:rPr>
        <w:t>parte,</w:t>
      </w:r>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 xml:space="preserve">En definitiva, se puede decir, con una gran base de estudio, que las herramientas con las que contamos hoy en </w:t>
      </w:r>
      <w:proofErr w:type="gramStart"/>
      <w:r>
        <w:rPr>
          <w:bCs/>
        </w:rPr>
        <w:t>día,</w:t>
      </w:r>
      <w:proofErr w:type="gramEnd"/>
      <w:r>
        <w:rPr>
          <w:bCs/>
        </w:rPr>
        <w:t xml:space="preserve">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344617E9" w:rsidR="00980E70" w:rsidRPr="00993986" w:rsidRDefault="00306945" w:rsidP="003A47C8">
      <w:pPr>
        <w:pStyle w:val="Ttulo1"/>
      </w:pPr>
      <w:bookmarkStart w:id="8" w:name="_Toc104244118"/>
      <w:r>
        <w:t>Objetivos</w:t>
      </w:r>
      <w:r w:rsidR="000A7B13">
        <w:t>,</w:t>
      </w:r>
      <w:r>
        <w:t xml:space="preserve"> alcance</w:t>
      </w:r>
      <w:r w:rsidR="000A7B13">
        <w:t xml:space="preserve"> y justificación</w:t>
      </w:r>
      <w:bookmarkEnd w:id="8"/>
    </w:p>
    <w:p w14:paraId="3A0E67E4" w14:textId="1F6CD7BC" w:rsidR="00980E70" w:rsidRDefault="0046742B">
      <w:r>
        <w:t xml:space="preserve">Accessia se trata de un software perteneciente a la familia </w:t>
      </w:r>
      <w:r w:rsidR="00972CDE">
        <w:t>del software</w:t>
      </w:r>
      <w:r>
        <w:t xml:space="preserve"> de control parental. La</w:t>
      </w:r>
      <w:r w:rsidR="00972CDE">
        <w:t xml:space="preserve"> función principal de Accessia es ofrecer un servicio de control de datos, es decir, mediante tres simples interfaces, el usuario podrá configurar su aplicación, la cual quedará totalmente oculta al usuario vigilado, trabajando de este modo, en un segundo plano. </w:t>
      </w:r>
    </w:p>
    <w:p w14:paraId="2D9CFD79" w14:textId="7AB4CAF1" w:rsidR="00972CDE" w:rsidRDefault="00972CDE"/>
    <w:p w14:paraId="04DA8467" w14:textId="7DF5A0CE" w:rsidR="00972CDE" w:rsidRDefault="00972CDE" w:rsidP="00972CDE">
      <w:pPr>
        <w:pStyle w:val="Ttulo2"/>
      </w:pPr>
      <w:bookmarkStart w:id="9" w:name="_Toc104244119"/>
      <w:r>
        <w:t>Punto de partida</w:t>
      </w:r>
      <w:bookmarkEnd w:id="9"/>
    </w:p>
    <w:p w14:paraId="5326E8C9" w14:textId="05985744" w:rsidR="00972CDE" w:rsidRDefault="00972CDE" w:rsidP="00972CDE">
      <w:r>
        <w:t>Para el desarrollo de esta aplicación, partimos desde cero, es decir,</w:t>
      </w:r>
      <w:r w:rsidR="000A7B13">
        <w:t xml:space="preserve"> Accessia parte de la promesa de crear una aplicación que contribuya a hacer del mundo un lugar mejor y de un proyecto vacío en mi IDE. </w:t>
      </w:r>
    </w:p>
    <w:p w14:paraId="11D68330" w14:textId="22DA2D1A" w:rsidR="000A7B13" w:rsidRDefault="000A7B13" w:rsidP="00972CDE">
      <w:r>
        <w:t xml:space="preserve">La idea de desarrollar Accessia nace, como he </w:t>
      </w:r>
      <w:r w:rsidR="009408FB">
        <w:t>comentado</w:t>
      </w:r>
      <w:r>
        <w:t xml:space="preserve"> en el punto anterior, de la preocupación del </w:t>
      </w:r>
      <w:r w:rsidR="000234DB">
        <w:t>incipiente</w:t>
      </w:r>
      <w:r>
        <w:t xml:space="preserve"> incremento de la ciberdelincuencia, acoso y bullyng a los jóvenes de hoy en día, además de la idea de desarrollar una aplicación que sea capaz de </w:t>
      </w:r>
      <w:r w:rsidR="000234DB">
        <w:t xml:space="preserve">unificar todas las características de todas las aplicaciones anteriormente </w:t>
      </w:r>
      <w:r w:rsidR="006775FD">
        <w:t>mencionadas</w:t>
      </w:r>
      <w:r w:rsidR="000234DB">
        <w:t>.</w:t>
      </w:r>
    </w:p>
    <w:p w14:paraId="4E6CB07D" w14:textId="70E9DD7A" w:rsidR="000234DB" w:rsidRDefault="000234DB" w:rsidP="00972CDE">
      <w:r>
        <w:t xml:space="preserve">Accessia cuenta con tres interfaces de usuario completamente separas, independientes, simples y amigables para el usuario supervisor que llegue a utilizar este software. </w:t>
      </w:r>
    </w:p>
    <w:p w14:paraId="56E28276" w14:textId="2F9240DA" w:rsidR="000234DB" w:rsidRDefault="000234DB" w:rsidP="00972CDE">
      <w:r>
        <w:t>En un primer lugar, está la interfaz de la aplicación del navegador, la cual, en esta primera versión de Accessia, solo estará disponible para Google Chrome. En esta interfaz, el usuario podrá activar los diferentes filtros que estarán disponibles para la parte web, es decir, el usuario podrá activar tres filtros diferentes. En primer lugar, podrá activar el filtro</w:t>
      </w:r>
      <w:r w:rsidR="006775FD">
        <w:t xml:space="preserve"> de contenido para adultos </w:t>
      </w:r>
      <w:r w:rsidR="004E4DD2">
        <w:t>más</w:t>
      </w:r>
      <w:r w:rsidR="006775FD">
        <w:t xml:space="preserve"> conocido como pornografía. Desde el momento en el que el usuario active este filtro, todas las páginas con contenido pornográfico quedarán automáticamente bloqueadas, es decir, en el momento en el que el usuario supervisado introduzca en el navegador la dirección web de un sitio con contenido para adultos, esta página se cerrará. En segundo lugar, también se podrá activar el filtro de redes sociales, es decir, siguiendo el mismo procedimiento de como si se tratase de una página pornográfica, si el usuario supervisado trata de entrar a una red social, esta página automáticamente se cerrará. </w:t>
      </w:r>
      <w:proofErr w:type="gramStart"/>
      <w:r w:rsidR="006775FD">
        <w:t>Y</w:t>
      </w:r>
      <w:proofErr w:type="gramEnd"/>
      <w:r w:rsidR="006775FD">
        <w:t xml:space="preserve"> en tercer lugar, el usuario podrá activar su propio filtro, es decir, el usuario supervisor podrá introducir una serie de direcciones web que quiera bloquear, para que en el caso de que el usuario supervisado quiera acceder, siguiendo el mismo método de los dos anteriores filtros, esta página se cierre. </w:t>
      </w:r>
    </w:p>
    <w:p w14:paraId="224A562B" w14:textId="17B73535" w:rsidR="000D1751" w:rsidRDefault="000D1751" w:rsidP="00972CDE">
      <w:r>
        <w:t xml:space="preserve">En segundo lugar, </w:t>
      </w:r>
      <w:r w:rsidR="00066B69">
        <w:t>está</w:t>
      </w:r>
      <w:r>
        <w:t xml:space="preserve"> la interfaz de escritorio, la cual</w:t>
      </w:r>
      <w:r w:rsidR="00066B69">
        <w:t xml:space="preserve"> siendo aún más siempre que la anterior, funcionará como un ‘data sniffer’, es decir, trabajará en segundo plano, de manera que el usuario supervisado no se dé cuenta de que está activa. Recopilará datos de la sesión, para que luego el usuario supervisor tenga acceso a gráficos e informes de la sesión. Esta interfaz, </w:t>
      </w:r>
      <w:r w:rsidR="00066B69">
        <w:lastRenderedPageBreak/>
        <w:t>en esta primera versión de Accessia, solo estará disponible funcionalmente para plataformas de Windows, de la séptima versión en adelante.</w:t>
      </w:r>
    </w:p>
    <w:p w14:paraId="6A80F922" w14:textId="4E4BCEFD" w:rsidR="00066B69" w:rsidRDefault="00066B69" w:rsidP="00972CDE">
      <w:proofErr w:type="gramStart"/>
      <w:r>
        <w:t>Y</w:t>
      </w:r>
      <w:proofErr w:type="gramEnd"/>
      <w:r>
        <w:t xml:space="preserve"> en tercer lugar, </w:t>
      </w:r>
      <w:r w:rsidR="004E4DD2">
        <w:t>está</w:t>
      </w:r>
      <w:r>
        <w:t xml:space="preserve"> la interfaz de </w:t>
      </w:r>
      <w:r w:rsidR="004E4DD2">
        <w:t>configuración</w:t>
      </w:r>
      <w:r>
        <w:t xml:space="preserve"> global y datos de usuario. Esta es una página web, en la que el usuario supervisor se podrá registrar, ver toda la información acerca del proyecto, ver todos los informes e información de las sesiones del usuario supervisado y descargar los informes en formato PDF de todos los datos recopilados.</w:t>
      </w:r>
    </w:p>
    <w:p w14:paraId="0344DE50" w14:textId="1E283B25" w:rsidR="004E4DD2" w:rsidRDefault="00066B69" w:rsidP="00972CDE">
      <w:r>
        <w:t xml:space="preserve">Accessia, con ánimo de mejorar </w:t>
      </w:r>
      <w:r w:rsidR="004E4DD2">
        <w:t xml:space="preserve">todas las aplicaciones anteriormente descritas, será ‘open-source’, es decir, de código abierto, todos los usuarios podrán ver en todo momento el código interno, NO SENSIBLE de la plataforma, para que haya total transparencia. Además, tanto la propia página web como las otras dos interfaces estarán disponles, en esta primera versión, en inglés y en castellano, pero dejando la estructura hecha para que en futuras versiones se pueda traducir a todos los idiomas del mundo. Debido a que todas las palabras que componen la plataforma están almacenadas en archivos de propiedades, se puede crear un archivo por cada idioma mundial conocido, para </w:t>
      </w:r>
      <w:r w:rsidR="00AD6EA8">
        <w:t>que,</w:t>
      </w:r>
      <w:r w:rsidR="004E4DD2">
        <w:t xml:space="preserve"> con la simplicidad de un clic, se pueda cambiar el lenguaje, haciéndolo comprensible para todo el mundo.</w:t>
      </w:r>
    </w:p>
    <w:p w14:paraId="3F23AD24" w14:textId="5913008D" w:rsidR="004E4DD2" w:rsidRDefault="004E4DD2" w:rsidP="00972CDE">
      <w:r>
        <w:t xml:space="preserve">Así mismo, Accessia, no tendrá ningún tipo de pago ni de suscripción, ni de publicidad, haciéndolo así, de nuevo, accesible para todo el mundo que lo necesite. </w:t>
      </w:r>
    </w:p>
    <w:p w14:paraId="490901BB" w14:textId="200E7A22" w:rsidR="00AD6EA8" w:rsidRDefault="00AD6EA8" w:rsidP="00972CDE">
      <w:proofErr w:type="gramStart"/>
      <w:r>
        <w:t>Y</w:t>
      </w:r>
      <w:proofErr w:type="gramEnd"/>
      <w:r>
        <w:t xml:space="preserve"> por último, cabe destacar que aunque en esta primera versión no esté disponible para todas las plataformas, debido a las limitaciones tanto técnicas, como físicas y económicas, esta primera versión dejará la arquitectura, el estándar y los módulos necesarios para que en versiones posteriores se pueda desarrollar para dispositivos móviles tales como tabletas, móviles Android e IOS, sistemas operativos MAC OS X y Linux. </w:t>
      </w:r>
    </w:p>
    <w:p w14:paraId="33C6B127" w14:textId="6886E83A" w:rsidR="00066B69" w:rsidRDefault="00066B69" w:rsidP="00972CDE"/>
    <w:p w14:paraId="1A87E8B7" w14:textId="77777777" w:rsidR="00066B69" w:rsidRPr="00972CDE" w:rsidRDefault="00066B69" w:rsidP="00972CDE"/>
    <w:p w14:paraId="4D30B25F" w14:textId="57740DA8" w:rsidR="00972CDE" w:rsidRDefault="00972CDE" w:rsidP="00972CDE">
      <w:pPr>
        <w:pStyle w:val="Ttulo2"/>
      </w:pPr>
      <w:bookmarkStart w:id="10" w:name="_Toc104244120"/>
      <w:r>
        <w:t>Alcance</w:t>
      </w:r>
      <w:bookmarkEnd w:id="10"/>
    </w:p>
    <w:p w14:paraId="1A3CBE39" w14:textId="6EB31D29" w:rsidR="006A58D4" w:rsidRDefault="006A58D4" w:rsidP="006A58D4">
      <w:r>
        <w:t>Este proyecto tendrá un gran impacto en el ámbito de la seguridad de nuestros jóvenes en internet. El hecho de que los tutores legales, padres o responsables de un menor puedan hacer una auditoria completa de la actividad del menor en internet, equipo informático o dispositivos móviles, de manera totalmente gratuita, con información veraz, en tiempo real y con informes de manera segura, podría revolucionar el concepto de software de control parental.</w:t>
      </w:r>
    </w:p>
    <w:p w14:paraId="68729991" w14:textId="0F7A35CE" w:rsidR="00B72EA7" w:rsidRDefault="00B72EA7" w:rsidP="006A58D4"/>
    <w:p w14:paraId="5E6EE96A" w14:textId="5FFD6F95" w:rsidR="00B72EA7" w:rsidRDefault="00B72EA7" w:rsidP="006A58D4"/>
    <w:p w14:paraId="18AE8C6F" w14:textId="77777777" w:rsidR="00B72EA7" w:rsidRPr="006A58D4" w:rsidRDefault="00B72EA7" w:rsidP="006A58D4"/>
    <w:p w14:paraId="6D2E58A8" w14:textId="06CACBA8" w:rsidR="00972CDE" w:rsidRDefault="00B07AAC" w:rsidP="006A58D4">
      <w:pPr>
        <w:pStyle w:val="Ttulo3"/>
      </w:pPr>
      <w:bookmarkStart w:id="11" w:name="_Toc104244121"/>
      <w:r>
        <w:lastRenderedPageBreak/>
        <w:t>Alcance del producto</w:t>
      </w:r>
      <w:bookmarkEnd w:id="11"/>
    </w:p>
    <w:p w14:paraId="2CF39851" w14:textId="08EA60AF" w:rsidR="006A58D4" w:rsidRDefault="00B72EA7" w:rsidP="006A58D4">
      <w:r>
        <w:t>El sistema embebido tendrá las siguientes características:</w:t>
      </w:r>
    </w:p>
    <w:p w14:paraId="228BC017" w14:textId="281358E4" w:rsidR="00843C1A" w:rsidRDefault="00843C1A" w:rsidP="00843C1A">
      <w:pPr>
        <w:pStyle w:val="Prrafodelista"/>
        <w:numPr>
          <w:ilvl w:val="0"/>
          <w:numId w:val="9"/>
        </w:numPr>
      </w:pPr>
      <w:r>
        <w:t>Recogida en tiempo real de los datos de las aplicaciones abiertas en el equipo informático.</w:t>
      </w:r>
    </w:p>
    <w:p w14:paraId="6E253882" w14:textId="0945F40E" w:rsidR="00843C1A" w:rsidRDefault="00843C1A" w:rsidP="00843C1A">
      <w:pPr>
        <w:pStyle w:val="Prrafodelista"/>
        <w:numPr>
          <w:ilvl w:val="0"/>
          <w:numId w:val="9"/>
        </w:numPr>
      </w:pPr>
      <w:r>
        <w:t>Recogida en tiempo real de los datos de los sitios webs accedidos.</w:t>
      </w:r>
    </w:p>
    <w:p w14:paraId="5BB06CAA" w14:textId="172C7C49" w:rsidR="00843C1A" w:rsidRDefault="00843C1A" w:rsidP="00843C1A">
      <w:pPr>
        <w:pStyle w:val="Prrafodelista"/>
        <w:numPr>
          <w:ilvl w:val="0"/>
          <w:numId w:val="9"/>
        </w:numPr>
      </w:pPr>
      <w:r>
        <w:t>Activación de los filtros anti-pornográfica, anti-redes sociales y filtro personal.</w:t>
      </w:r>
    </w:p>
    <w:p w14:paraId="386FC702" w14:textId="1EB5BC83" w:rsidR="00843C1A" w:rsidRDefault="00843C1A" w:rsidP="00843C1A">
      <w:pPr>
        <w:pStyle w:val="Prrafodelista"/>
        <w:numPr>
          <w:ilvl w:val="0"/>
          <w:numId w:val="9"/>
        </w:numPr>
      </w:pPr>
      <w:r>
        <w:t>Generación de informes con los datos recopilados.</w:t>
      </w:r>
    </w:p>
    <w:p w14:paraId="3D0DB23A" w14:textId="450BFAA4" w:rsidR="00843C1A" w:rsidRDefault="00843C1A" w:rsidP="00843C1A">
      <w:pPr>
        <w:pStyle w:val="Prrafodelista"/>
        <w:numPr>
          <w:ilvl w:val="0"/>
          <w:numId w:val="9"/>
        </w:numPr>
      </w:pPr>
      <w:r>
        <w:t>Bloqueo de las páginas web impuestas por el usuario supervisor.</w:t>
      </w:r>
    </w:p>
    <w:p w14:paraId="4573A904" w14:textId="0127CB69" w:rsidR="00B72EA7" w:rsidRPr="006A58D4" w:rsidRDefault="00B72EA7" w:rsidP="006A58D4">
      <w:r>
        <w:tab/>
      </w:r>
    </w:p>
    <w:p w14:paraId="08CC850E" w14:textId="20A8C6B3" w:rsidR="00B07AAC" w:rsidRDefault="00B07AAC" w:rsidP="006A58D4">
      <w:pPr>
        <w:pStyle w:val="Ttulo3"/>
      </w:pPr>
      <w:bookmarkStart w:id="12" w:name="_Toc104244122"/>
      <w:r>
        <w:t>Requisitos</w:t>
      </w:r>
      <w:bookmarkEnd w:id="12"/>
    </w:p>
    <w:p w14:paraId="05DB9420" w14:textId="4655F27E" w:rsidR="00843C1A" w:rsidRPr="00843C1A" w:rsidRDefault="00843C1A" w:rsidP="00843C1A">
      <w:r>
        <w:t xml:space="preserve">El usuario supervisor no deberá de tener ningún conocimiento informático previo, únicamente deberá saber cómo se instala software en su equipo y conocimientos mínimos de como navegar a través de páginas web. </w:t>
      </w:r>
    </w:p>
    <w:p w14:paraId="19FB2BEC" w14:textId="6A44A4F0" w:rsidR="00B07AAC" w:rsidRDefault="006A58D4" w:rsidP="006A58D4">
      <w:pPr>
        <w:pStyle w:val="Ttulo3"/>
      </w:pPr>
      <w:bookmarkStart w:id="13" w:name="_Toc104244123"/>
      <w:r>
        <w:t>Riesgos</w:t>
      </w:r>
      <w:bookmarkEnd w:id="13"/>
    </w:p>
    <w:p w14:paraId="66786ADE" w14:textId="3A3DA7F6" w:rsidR="00843C1A" w:rsidRDefault="00843C1A" w:rsidP="00843C1A">
      <w:r>
        <w:t xml:space="preserve">Como en todos los proyectos, existen una serie de riesgos que pueden correr los usuarios utilizadores de este software, completamente ajenos </w:t>
      </w:r>
      <w:r w:rsidR="006D3DC7">
        <w:t>al software de Accessia.</w:t>
      </w:r>
    </w:p>
    <w:p w14:paraId="6A614F66" w14:textId="24155596" w:rsidR="006D3DC7" w:rsidRDefault="006D3DC7" w:rsidP="006D3DC7">
      <w:pPr>
        <w:pStyle w:val="Prrafodelista"/>
        <w:numPr>
          <w:ilvl w:val="0"/>
          <w:numId w:val="10"/>
        </w:numPr>
      </w:pPr>
      <w:r>
        <w:t>Problemas de guardado de información en la base de datos debidos a la poca o nula cobertura o al nulo acceso a internet.</w:t>
      </w:r>
    </w:p>
    <w:p w14:paraId="6181290B" w14:textId="32C3AD90" w:rsidR="006D3DC7" w:rsidRPr="00843C1A" w:rsidRDefault="006D3DC7" w:rsidP="006D3DC7">
      <w:pPr>
        <w:pStyle w:val="Prrafodelista"/>
        <w:numPr>
          <w:ilvl w:val="0"/>
          <w:numId w:val="10"/>
        </w:numPr>
      </w:pPr>
      <w:r>
        <w:t xml:space="preserve">Problemas del funcionamiento de los filtros debido a una mala configuración por parte del usuario. </w:t>
      </w:r>
    </w:p>
    <w:p w14:paraId="05A797D1" w14:textId="2D186CE0" w:rsidR="00972CDE" w:rsidRDefault="00972CDE" w:rsidP="00972CDE">
      <w:pPr>
        <w:pStyle w:val="Ttulo2"/>
      </w:pPr>
      <w:bookmarkStart w:id="14" w:name="_Toc104244124"/>
      <w:r>
        <w:t>Objetivos</w:t>
      </w:r>
      <w:bookmarkEnd w:id="14"/>
    </w:p>
    <w:p w14:paraId="1D158679" w14:textId="4DCE0005" w:rsidR="00972CDE" w:rsidRDefault="00B84419" w:rsidP="00B84419">
      <w:pPr>
        <w:pStyle w:val="Ttulo3"/>
      </w:pPr>
      <w:bookmarkStart w:id="15" w:name="_Toc104244125"/>
      <w:r>
        <w:t>Objetivo principal</w:t>
      </w:r>
      <w:bookmarkEnd w:id="15"/>
    </w:p>
    <w:p w14:paraId="72E3A26B" w14:textId="66D03AF4" w:rsidR="00B84419" w:rsidRDefault="00B84419" w:rsidP="00B84419">
      <w:r>
        <w:t>El objetivo principal de este software es de proveer a las personas responsables de un menor un software gratuito y de calidad que ofrezca las siguientes funcionalidades:</w:t>
      </w:r>
    </w:p>
    <w:p w14:paraId="54D2EDE5" w14:textId="6E33BB87" w:rsidR="00B84419" w:rsidRDefault="005304C2" w:rsidP="00B84419">
      <w:pPr>
        <w:pStyle w:val="Prrafodelista"/>
        <w:numPr>
          <w:ilvl w:val="0"/>
          <w:numId w:val="11"/>
        </w:numPr>
      </w:pPr>
      <w:r w:rsidRPr="005304C2">
        <w:rPr>
          <w:b/>
          <w:bCs/>
        </w:rPr>
        <w:t>Obtención de datos en tiempo real</w:t>
      </w:r>
      <w:r>
        <w:t>: Mediante las interfaces que provee Accessia al usuario supervisor, trata de extraer los datos de las sesiones en equipos informáticos y/o páginas web a las que acceda el usuario supervisado. Guardado los datos de dichas sesiones en la base de datos para su posterior procesado y generación de informes.</w:t>
      </w:r>
    </w:p>
    <w:p w14:paraId="51AE2047" w14:textId="77777777" w:rsidR="005304C2" w:rsidRDefault="005304C2" w:rsidP="005304C2">
      <w:pPr>
        <w:pStyle w:val="Prrafodelista"/>
        <w:ind w:left="1060"/>
      </w:pPr>
    </w:p>
    <w:p w14:paraId="25516BE4" w14:textId="21786F0A" w:rsidR="005304C2" w:rsidRDefault="005304C2" w:rsidP="00B84419">
      <w:pPr>
        <w:pStyle w:val="Prrafodelista"/>
        <w:numPr>
          <w:ilvl w:val="0"/>
          <w:numId w:val="11"/>
        </w:numPr>
      </w:pPr>
      <w:r w:rsidRPr="005304C2">
        <w:rPr>
          <w:b/>
          <w:bCs/>
        </w:rPr>
        <w:t>Activación de filtros</w:t>
      </w:r>
      <w:r>
        <w:t xml:space="preserve">: Mediante esta funcionalidad que ofrece Accessia al usuario supervisor, este podrá activar una serie de filtros, dos que ya vienen por defecto y un último que el usuario podrá configurar para que el usuario supervisado no tenga </w:t>
      </w:r>
      <w:r>
        <w:lastRenderedPageBreak/>
        <w:t>acceso a páginas web pornográficas, redes sociales o páginas definidas por el usuario supervisor.</w:t>
      </w:r>
    </w:p>
    <w:p w14:paraId="79815E0B" w14:textId="77777777" w:rsidR="005304C2" w:rsidRDefault="005304C2" w:rsidP="005304C2">
      <w:pPr>
        <w:pStyle w:val="Prrafodelista"/>
      </w:pPr>
    </w:p>
    <w:p w14:paraId="40EDAFE3" w14:textId="77777777" w:rsidR="005304C2" w:rsidRDefault="005304C2" w:rsidP="005304C2">
      <w:pPr>
        <w:pStyle w:val="Prrafodelista"/>
        <w:ind w:left="1060"/>
      </w:pPr>
    </w:p>
    <w:p w14:paraId="0CE27563" w14:textId="3774EBA0" w:rsidR="005304C2" w:rsidRPr="00B84419" w:rsidRDefault="005304C2" w:rsidP="00B84419">
      <w:pPr>
        <w:pStyle w:val="Prrafodelista"/>
        <w:numPr>
          <w:ilvl w:val="0"/>
          <w:numId w:val="11"/>
        </w:numPr>
      </w:pPr>
      <w:r w:rsidRPr="005304C2">
        <w:rPr>
          <w:b/>
          <w:bCs/>
        </w:rPr>
        <w:t>Generación de informes</w:t>
      </w:r>
      <w:r>
        <w:t>: Esta última funcionalidad que brinda Accessia al usuario supervisor, trata de que una vez recogidos todos los datos,</w:t>
      </w:r>
      <w:r w:rsidR="0005037D">
        <w:t xml:space="preserve"> antiguos y en tiempo real, el usuario supervisor pueda ver gráficas y tablas de datos además de descargar informes PDF con dicha información. </w:t>
      </w:r>
    </w:p>
    <w:p w14:paraId="02BD6A71" w14:textId="4F5FFBF8" w:rsidR="000A7B13" w:rsidRDefault="000A7B13" w:rsidP="000A7B13">
      <w:pPr>
        <w:pStyle w:val="Ttulo2"/>
      </w:pPr>
      <w:bookmarkStart w:id="16" w:name="_Toc104244126"/>
      <w:r>
        <w:t>Justificación</w:t>
      </w:r>
      <w:bookmarkEnd w:id="16"/>
      <w:r>
        <w:t xml:space="preserve"> </w:t>
      </w:r>
    </w:p>
    <w:p w14:paraId="30523FF9" w14:textId="7FE33228" w:rsidR="000A7B13" w:rsidRDefault="006433BC" w:rsidP="007B21A3">
      <w:pPr>
        <w:pStyle w:val="Ttulo3"/>
      </w:pPr>
      <w:bookmarkStart w:id="17" w:name="_Toc104244127"/>
      <w:r>
        <w:t>Justificación social</w:t>
      </w:r>
      <w:bookmarkEnd w:id="17"/>
    </w:p>
    <w:p w14:paraId="4A081F5E" w14:textId="3210A939" w:rsidR="007B21A3" w:rsidRDefault="007B21A3" w:rsidP="007B21A3">
      <w:r>
        <w:t xml:space="preserve">Este </w:t>
      </w:r>
      <w:r w:rsidR="0025514F">
        <w:t>proyecto está</w:t>
      </w:r>
      <w:r>
        <w:t xml:space="preserve"> dir</w:t>
      </w:r>
      <w:r w:rsidR="0025514F">
        <w:t>igido</w:t>
      </w:r>
      <w:r>
        <w:t xml:space="preserve"> a todas esas personas que son poco </w:t>
      </w:r>
      <w:r w:rsidR="0025514F">
        <w:t>expertas</w:t>
      </w:r>
      <w:r>
        <w:t xml:space="preserve"> en materia </w:t>
      </w:r>
      <w:r w:rsidR="0025514F">
        <w:t>informática</w:t>
      </w:r>
      <w:r>
        <w:t xml:space="preserve"> y que quieren proteger a sus memores de una manera eficaz, </w:t>
      </w:r>
      <w:r w:rsidR="0025514F">
        <w:t>sencilla</w:t>
      </w:r>
      <w:r>
        <w:t xml:space="preserve"> y gratuita.</w:t>
      </w:r>
    </w:p>
    <w:p w14:paraId="10CB1F71" w14:textId="7D59E6C1" w:rsidR="007B21A3" w:rsidRDefault="007B21A3" w:rsidP="007B21A3">
      <w:r>
        <w:t xml:space="preserve">Como se ha comentado en anteriores apartados, </w:t>
      </w:r>
      <w:r w:rsidR="0025514F">
        <w:t xml:space="preserve">en los tiempos que corren actualmente, y debido al gran desarrollo </w:t>
      </w:r>
      <w:r w:rsidR="006B40CF">
        <w:t>tecnológico</w:t>
      </w:r>
      <w:r w:rsidR="0025514F">
        <w:t xml:space="preserve"> de las últimas décadas, cada vez son más los hogares que cuentan con acceso a internet. Esto trae factores muy positivos como el refuerzo educativo y una ayuda al entretenimiento online de nuestros jóvenes, pero también trae otros factores malos como que nuestros menores tienen acceso a páginas poco éticas o infractoras con la moral, además de acercar a estos a un tipo de gente indeseable los cuales se pueden definir como lacra social. </w:t>
      </w:r>
    </w:p>
    <w:p w14:paraId="18853519" w14:textId="51CF3068" w:rsidR="006B40CF" w:rsidRPr="007B21A3" w:rsidRDefault="006B40CF" w:rsidP="007B21A3">
      <w:r>
        <w:t xml:space="preserve">Con el objetivo de proteger a los menores, se ha desarrollado este software, capaz de bloquear contenido para adultos, redes sociales, además de las páginas web introducidas por el usuario supervisor, para hacer de internet un lugar más seguro, además de este mundo un lugar mejor. </w:t>
      </w:r>
    </w:p>
    <w:p w14:paraId="396BA484" w14:textId="26DB209B" w:rsidR="006433BC" w:rsidRDefault="006433BC" w:rsidP="007B21A3">
      <w:pPr>
        <w:pStyle w:val="Ttulo3"/>
      </w:pPr>
      <w:bookmarkStart w:id="18" w:name="_Toc104244128"/>
      <w:r>
        <w:t>Justificación técnica</w:t>
      </w:r>
      <w:bookmarkEnd w:id="18"/>
    </w:p>
    <w:p w14:paraId="09F618E2" w14:textId="01F8259C" w:rsidR="008871D4" w:rsidRDefault="00770F8F" w:rsidP="008871D4">
      <w:r w:rsidRPr="00770F8F">
        <w:t>Como se menciona en el anterior apartado, las carencias observadas en las aplicaciones actuales en cuanto a que sean completas y que abarquen todas las funcionalidades existentes, indican la necesidad de desarrollar un sistema intuitivo y sencillo</w:t>
      </w:r>
      <w:r>
        <w:rPr>
          <w:b/>
          <w:caps/>
        </w:rPr>
        <w:t xml:space="preserve"> </w:t>
      </w:r>
      <w:r w:rsidRPr="008871D4">
        <w:t xml:space="preserve">para ofrecer un </w:t>
      </w:r>
      <w:r w:rsidR="00756E47" w:rsidRPr="008871D4">
        <w:t>software capaz</w:t>
      </w:r>
      <w:r w:rsidRPr="008871D4">
        <w:t xml:space="preserve"> de </w:t>
      </w:r>
      <w:proofErr w:type="gramStart"/>
      <w:r w:rsidRPr="008871D4">
        <w:t>monitorizar ,</w:t>
      </w:r>
      <w:proofErr w:type="gramEnd"/>
      <w:r w:rsidRPr="008871D4">
        <w:t xml:space="preserve"> proteger y generar informes con los datos obtenidos de las sesiones</w:t>
      </w:r>
      <w:r w:rsidR="008871D4">
        <w:t xml:space="preserve"> de los menores. </w:t>
      </w:r>
    </w:p>
    <w:p w14:paraId="63F1003F" w14:textId="77777777" w:rsidR="00746064" w:rsidRDefault="008871D4" w:rsidP="008871D4">
      <w:r w:rsidRPr="008871D4">
        <w:t xml:space="preserve">Por ello, basándose en los retos anteriormente descritos, se diseñará </w:t>
      </w:r>
      <w:r w:rsidR="00756E47" w:rsidRPr="008871D4">
        <w:t>una aplicación</w:t>
      </w:r>
      <w:r w:rsidRPr="008871D4">
        <w:t xml:space="preserve">, que priorizará la simplicidad y comodidad del usuario, ofreciendo estadísticas fáciles de interpretar para mantener al usuario informado y consciente del estado de </w:t>
      </w:r>
      <w:r>
        <w:t>su menor a cargo.</w:t>
      </w:r>
    </w:p>
    <w:p w14:paraId="28034166" w14:textId="77777777" w:rsidR="00746064" w:rsidRDefault="00746064">
      <w:pPr>
        <w:spacing w:before="0" w:line="240" w:lineRule="auto"/>
        <w:jc w:val="left"/>
      </w:pPr>
      <w:r>
        <w:br w:type="page"/>
      </w:r>
    </w:p>
    <w:p w14:paraId="21D7AC5D" w14:textId="696EAAF4" w:rsidR="00391605" w:rsidRPr="00391605" w:rsidRDefault="00746064" w:rsidP="00391605">
      <w:pPr>
        <w:pStyle w:val="Ttulo1"/>
      </w:pPr>
      <w:bookmarkStart w:id="19" w:name="_Toc104244129"/>
      <w:r>
        <w:lastRenderedPageBreak/>
        <w:t>descripción de la realización</w:t>
      </w:r>
      <w:bookmarkEnd w:id="19"/>
      <w:r w:rsidR="00770F8F" w:rsidRPr="008871D4">
        <w:t xml:space="preserve"> </w:t>
      </w:r>
    </w:p>
    <w:p w14:paraId="342A2250" w14:textId="77777777" w:rsidR="00391605" w:rsidRDefault="00391605" w:rsidP="00770F8F">
      <w:pPr>
        <w:pStyle w:val="Ttulo1"/>
        <w:numPr>
          <w:ilvl w:val="0"/>
          <w:numId w:val="0"/>
        </w:numPr>
        <w:jc w:val="both"/>
        <w:rPr>
          <w:lang w:val="es-ES"/>
        </w:rPr>
      </w:pPr>
    </w:p>
    <w:p w14:paraId="008E5A17" w14:textId="77777777" w:rsidR="00391605" w:rsidRDefault="00391605" w:rsidP="00391605">
      <w:pPr>
        <w:pStyle w:val="Ttulo2"/>
        <w:numPr>
          <w:ilvl w:val="0"/>
          <w:numId w:val="0"/>
        </w:numPr>
        <w:rPr>
          <w:lang w:val="es-ES"/>
        </w:rPr>
      </w:pPr>
    </w:p>
    <w:p w14:paraId="7A44C84F" w14:textId="2431AC41" w:rsidR="00391605" w:rsidRDefault="00391605" w:rsidP="00391605">
      <w:pPr>
        <w:pStyle w:val="Ttulo2"/>
        <w:rPr>
          <w:lang w:val="es-ES"/>
        </w:rPr>
      </w:pPr>
      <w:bookmarkStart w:id="20" w:name="_Toc104244130"/>
      <w:r>
        <w:rPr>
          <w:lang w:val="es-ES"/>
        </w:rPr>
        <w:t>Método de desarrollo</w:t>
      </w:r>
      <w:bookmarkEnd w:id="20"/>
    </w:p>
    <w:p w14:paraId="20A9FA21" w14:textId="183D9EBF" w:rsidR="00A16287" w:rsidRPr="00A16287" w:rsidRDefault="00A16287" w:rsidP="00A16287">
      <w:pPr>
        <w:pStyle w:val="Ttulo2"/>
        <w:rPr>
          <w:lang w:val="es-ES"/>
        </w:rPr>
      </w:pPr>
      <w:bookmarkStart w:id="21" w:name="_Toc104244131"/>
      <w:r>
        <w:rPr>
          <w:lang w:val="es-ES"/>
        </w:rPr>
        <w:t>Tareas principales</w:t>
      </w:r>
      <w:bookmarkEnd w:id="21"/>
    </w:p>
    <w:p w14:paraId="55B46434" w14:textId="038757ED" w:rsidR="00C62EB7" w:rsidRDefault="00980E70" w:rsidP="00770F8F">
      <w:pPr>
        <w:pStyle w:val="Ttulo1"/>
        <w:numPr>
          <w:ilvl w:val="0"/>
          <w:numId w:val="0"/>
        </w:numPr>
        <w:jc w:val="both"/>
      </w:pPr>
      <w:r w:rsidRPr="00391605">
        <w:rPr>
          <w:lang w:val="es-ES"/>
        </w:rPr>
        <w:br w:type="page"/>
      </w:r>
      <w:r>
        <w:rPr>
          <w:lang w:val="es-ES"/>
        </w:rPr>
        <w:lastRenderedPageBreak/>
        <w:t xml:space="preserve"> </w:t>
      </w:r>
      <w:bookmarkStart w:id="22" w:name="_Toc104244132"/>
      <w:r w:rsidR="00C62EB7">
        <w:t>Bibliografía</w:t>
      </w:r>
      <w:bookmarkEnd w:id="22"/>
    </w:p>
    <w:p w14:paraId="0474F895" w14:textId="77777777" w:rsidR="00C62EB7" w:rsidRDefault="00757A3C" w:rsidP="00757A3C">
      <w:pPr>
        <w:pStyle w:val="Prrafodelista"/>
        <w:numPr>
          <w:ilvl w:val="0"/>
          <w:numId w:val="2"/>
        </w:numPr>
        <w:rPr>
          <w:lang w:val="es-ES"/>
        </w:rPr>
      </w:pPr>
      <w:r>
        <w:rPr>
          <w:lang w:val="es-ES"/>
        </w:rPr>
        <w:t xml:space="preserve">Formato cita web: </w:t>
      </w:r>
      <w:r w:rsidR="00C62EB7">
        <w:rPr>
          <w:lang w:val="es-ES"/>
        </w:rPr>
        <w:t xml:space="preserve">“Titulo/Nombre de la Web”, </w:t>
      </w:r>
      <w:r w:rsidR="00C62EB7" w:rsidRPr="00C62EB7">
        <w:rPr>
          <w:lang w:val="es-ES"/>
        </w:rPr>
        <w:t>http://www.google.es</w:t>
      </w:r>
      <w:r w:rsidR="00C62EB7">
        <w:rPr>
          <w:lang w:val="es-ES"/>
        </w:rPr>
        <w:t xml:space="preserve">, </w:t>
      </w:r>
      <w:r w:rsidR="00C62EB7" w:rsidRPr="00C62EB7">
        <w:rPr>
          <w:lang w:val="es-ES"/>
        </w:rPr>
        <w:t>(consultado el 7/10/12).</w:t>
      </w:r>
    </w:p>
    <w:p w14:paraId="16712FDE" w14:textId="77777777" w:rsidR="00980E70" w:rsidRDefault="00C62EB7" w:rsidP="00757A3C">
      <w:pPr>
        <w:pStyle w:val="Prrafodelista"/>
        <w:numPr>
          <w:ilvl w:val="0"/>
          <w:numId w:val="2"/>
        </w:numPr>
        <w:rPr>
          <w:lang w:val="es-ES"/>
        </w:rPr>
      </w:pPr>
      <w:r w:rsidRPr="00C62EB7">
        <w:rPr>
          <w:lang w:val="es-ES"/>
        </w:rPr>
        <w:t>“Real Automóvil Club de España”. http://www.race.es/corporativo/noticias/-/blogs/los-accidentes-de-trafico-son-la-primera-causa-de-mortalidad-entre-los-15-y-29-anos (consultado el 7/10/12).</w:t>
      </w:r>
    </w:p>
    <w:p w14:paraId="0F4612EC" w14:textId="77777777" w:rsidR="00C62EB7" w:rsidRPr="00C62EB7" w:rsidRDefault="00757A3C" w:rsidP="00757A3C">
      <w:pPr>
        <w:pStyle w:val="Prrafodelista"/>
        <w:numPr>
          <w:ilvl w:val="0"/>
          <w:numId w:val="2"/>
        </w:numPr>
        <w:rPr>
          <w:lang w:val="es-ES"/>
        </w:rPr>
      </w:pPr>
      <w:r>
        <w:rPr>
          <w:lang w:val="es-ES"/>
        </w:rPr>
        <w:t xml:space="preserve">Formato cita libro: </w:t>
      </w:r>
      <w:r w:rsidR="00C62EB7" w:rsidRPr="00C62EB7">
        <w:rPr>
          <w:lang w:val="es-ES"/>
        </w:rPr>
        <w:t>Autores, “</w:t>
      </w:r>
      <w:r w:rsidR="00BE79C5" w:rsidRPr="00BE79C5">
        <w:rPr>
          <w:lang w:val="es-ES"/>
        </w:rPr>
        <w:t>Título de la contribución/Libro</w:t>
      </w:r>
      <w:r w:rsidR="00C62EB7" w:rsidRPr="00C62EB7">
        <w:rPr>
          <w:lang w:val="es-ES"/>
        </w:rPr>
        <w:t xml:space="preserve">”, </w:t>
      </w:r>
      <w:r w:rsidR="00C62EB7" w:rsidRPr="00C62EB7">
        <w:rPr>
          <w:i/>
          <w:lang w:val="es-ES"/>
        </w:rPr>
        <w:t>Editorial en cursiva</w:t>
      </w:r>
      <w:r w:rsidR="00C62EB7">
        <w:rPr>
          <w:lang w:val="es-ES"/>
        </w:rPr>
        <w:t>, Año de la publicación</w:t>
      </w:r>
    </w:p>
    <w:p w14:paraId="0E508EDA" w14:textId="77777777" w:rsidR="00C62EB7" w:rsidRPr="00C62EB7" w:rsidRDefault="00C62EB7" w:rsidP="00757A3C">
      <w:pPr>
        <w:pStyle w:val="Prrafodelista"/>
        <w:numPr>
          <w:ilvl w:val="0"/>
          <w:numId w:val="2"/>
        </w:numPr>
        <w:rPr>
          <w:lang w:val="en-US"/>
        </w:rPr>
      </w:pPr>
      <w:r w:rsidRPr="00C62EB7">
        <w:rPr>
          <w:lang w:val="en-US"/>
        </w:rPr>
        <w:t xml:space="preserve">K. </w:t>
      </w:r>
      <w:proofErr w:type="spellStart"/>
      <w:r w:rsidRPr="00C62EB7">
        <w:rPr>
          <w:lang w:val="en-US"/>
        </w:rPr>
        <w:t>Bilstrup</w:t>
      </w:r>
      <w:proofErr w:type="spellEnd"/>
      <w:r w:rsidRPr="00C62EB7">
        <w:rPr>
          <w:lang w:val="en-US"/>
        </w:rPr>
        <w:t xml:space="preserve">, E. </w:t>
      </w:r>
      <w:proofErr w:type="spellStart"/>
      <w:r w:rsidRPr="00C62EB7">
        <w:rPr>
          <w:lang w:val="en-US"/>
        </w:rPr>
        <w:t>Uhlemann</w:t>
      </w:r>
      <w:proofErr w:type="spellEnd"/>
      <w:r w:rsidRPr="00C62EB7">
        <w:rPr>
          <w:lang w:val="en-US"/>
        </w:rPr>
        <w:t xml:space="preserve">, E. G. </w:t>
      </w:r>
      <w:proofErr w:type="spellStart"/>
      <w:r w:rsidRPr="00C62EB7">
        <w:rPr>
          <w:lang w:val="en-US"/>
        </w:rPr>
        <w:t>Ström</w:t>
      </w:r>
      <w:proofErr w:type="spellEnd"/>
      <w:r w:rsidRPr="00C62EB7">
        <w:rPr>
          <w:lang w:val="en-US"/>
        </w:rPr>
        <w:t xml:space="preserve">, and U. </w:t>
      </w:r>
      <w:proofErr w:type="spellStart"/>
      <w:r w:rsidRPr="00C62EB7">
        <w:rPr>
          <w:lang w:val="en-US"/>
        </w:rPr>
        <w:t>Bilstrup</w:t>
      </w:r>
      <w:proofErr w:type="spellEnd"/>
      <w:r w:rsidRPr="00C62EB7">
        <w:rPr>
          <w:lang w:val="en-US"/>
        </w:rPr>
        <w:t xml:space="preserve">,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4384EDA1" w14:textId="77777777" w:rsidR="00993986" w:rsidRPr="00993986" w:rsidRDefault="00993986" w:rsidP="00993986">
      <w:pPr>
        <w:pStyle w:val="Prrafodelista"/>
        <w:numPr>
          <w:ilvl w:val="0"/>
          <w:numId w:val="2"/>
        </w:numPr>
        <w:spacing w:before="0" w:line="240" w:lineRule="auto"/>
        <w:rPr>
          <w:lang w:val="es-ES"/>
        </w:rPr>
      </w:pPr>
      <w:r w:rsidRPr="00993986">
        <w:rPr>
          <w:lang w:val="es-ES"/>
        </w:rPr>
        <w:t>Formato artículo en revista</w:t>
      </w:r>
      <w:r>
        <w:rPr>
          <w:lang w:val="es-ES"/>
        </w:rPr>
        <w:t>/congreso</w:t>
      </w:r>
      <w:r w:rsidRPr="00993986">
        <w:rPr>
          <w:lang w:val="es-ES"/>
        </w:rPr>
        <w:t>: Autores</w:t>
      </w:r>
      <w:r>
        <w:rPr>
          <w:lang w:val="es-ES"/>
        </w:rPr>
        <w:t>,</w:t>
      </w:r>
      <w:r w:rsidRPr="00993986">
        <w:rPr>
          <w:lang w:val="es-ES"/>
        </w:rPr>
        <w:t xml:space="preserve"> “Título del artículo”, </w:t>
      </w:r>
      <w:r w:rsidRPr="00993986">
        <w:rPr>
          <w:i/>
          <w:lang w:val="es-ES"/>
        </w:rPr>
        <w:t>Nombre de la revista/congreso en cursiva</w:t>
      </w:r>
      <w:r w:rsidRPr="00993986">
        <w:rPr>
          <w:lang w:val="es-ES"/>
        </w:rPr>
        <w:t>, rango de páginas, año de la publicación</w:t>
      </w:r>
      <w:r>
        <w:rPr>
          <w:lang w:val="es-ES"/>
        </w:rPr>
        <w:t>.</w:t>
      </w:r>
      <w:r w:rsidR="00FE2EEB">
        <w:rPr>
          <w:lang w:val="es-ES"/>
        </w:rPr>
        <w:t xml:space="preserve"> (dirección web si es accesible)</w:t>
      </w:r>
    </w:p>
    <w:p w14:paraId="5D9D0850" w14:textId="77777777" w:rsidR="00FE2EEB" w:rsidRDefault="00026025" w:rsidP="00FE2EEB">
      <w:pPr>
        <w:pStyle w:val="Prrafodelista"/>
        <w:numPr>
          <w:ilvl w:val="0"/>
          <w:numId w:val="2"/>
        </w:numPr>
        <w:spacing w:before="0" w:line="240" w:lineRule="auto"/>
        <w:rPr>
          <w:lang w:val="es-ES"/>
        </w:rPr>
      </w:pPr>
      <w:r w:rsidRPr="00026025">
        <w:rPr>
          <w:lang w:val="es-ES"/>
        </w:rPr>
        <w:t xml:space="preserve">Luis Dávila Gómez, Luis Castedo Cepeda, Cecilia García Cena, </w:t>
      </w:r>
      <w:proofErr w:type="spellStart"/>
      <w:r w:rsidRPr="00026025">
        <w:rPr>
          <w:lang w:val="es-ES"/>
        </w:rPr>
        <w:t>Cristobal</w:t>
      </w:r>
      <w:proofErr w:type="spellEnd"/>
      <w:r w:rsidRPr="00026025">
        <w:rPr>
          <w:lang w:val="es-ES"/>
        </w:rPr>
        <w:t xml:space="preserve"> Tapia </w:t>
      </w:r>
      <w:proofErr w:type="spellStart"/>
      <w:r w:rsidRPr="00026025">
        <w:rPr>
          <w:lang w:val="es-ES"/>
        </w:rPr>
        <w:t>Garcí</w:t>
      </w:r>
      <w:proofErr w:type="spellEnd"/>
      <w:r>
        <w:rPr>
          <w:lang w:val="es-ES"/>
        </w:rPr>
        <w:t xml:space="preserve">, </w:t>
      </w:r>
      <w:r w:rsidRPr="00993986">
        <w:rPr>
          <w:lang w:val="es-ES"/>
        </w:rPr>
        <w:t>“</w:t>
      </w:r>
      <w:r w:rsidRPr="00026025">
        <w:rPr>
          <w:lang w:val="es-ES"/>
        </w:rPr>
        <w:t>Sistema didáctico de bajo coste para el aprendizaje de dispositivos lógicos programables</w:t>
      </w:r>
      <w:r>
        <w:rPr>
          <w:lang w:val="es-ES"/>
        </w:rPr>
        <w:t>”</w:t>
      </w:r>
      <w:r w:rsidRPr="00993986">
        <w:rPr>
          <w:lang w:val="es-ES"/>
        </w:rPr>
        <w:t xml:space="preserve">, </w:t>
      </w:r>
      <w:r w:rsidRPr="00FE2EEB">
        <w:rPr>
          <w:i/>
          <w:lang w:val="es-ES"/>
        </w:rPr>
        <w:t>TAEE2012</w:t>
      </w:r>
      <w:r w:rsidRPr="00993986">
        <w:rPr>
          <w:lang w:val="es-ES"/>
        </w:rPr>
        <w:t xml:space="preserve">, </w:t>
      </w:r>
      <w:r w:rsidR="00FE2EEB">
        <w:rPr>
          <w:lang w:val="es-ES"/>
        </w:rPr>
        <w:t>105-109, 2012</w:t>
      </w:r>
      <w:r>
        <w:rPr>
          <w:lang w:val="es-ES"/>
        </w:rPr>
        <w:t>.</w:t>
      </w:r>
      <w:r w:rsidR="00FE2EEB">
        <w:rPr>
          <w:lang w:val="es-ES"/>
        </w:rPr>
        <w:t xml:space="preserve"> </w:t>
      </w:r>
    </w:p>
    <w:p w14:paraId="6C54C232" w14:textId="695405E2" w:rsidR="00026025" w:rsidRDefault="00FF0E1C" w:rsidP="00FE2EEB">
      <w:pPr>
        <w:pStyle w:val="Prrafodelista"/>
        <w:spacing w:before="0" w:line="240" w:lineRule="auto"/>
        <w:rPr>
          <w:lang w:val="es-ES"/>
        </w:rPr>
      </w:pPr>
      <w:hyperlink r:id="rId26" w:history="1">
        <w:r w:rsidR="00FE2EEB" w:rsidRPr="00FE2EEB">
          <w:rPr>
            <w:lang w:val="es-ES"/>
          </w:rPr>
          <w:t>http://taee.euitt.upm.es/actas/2012/papers/2012S3A5.pdf</w:t>
        </w:r>
      </w:hyperlink>
      <w:r w:rsidR="00FE2EEB">
        <w:rPr>
          <w:lang w:val="es-ES"/>
        </w:rPr>
        <w:t xml:space="preserve"> </w:t>
      </w:r>
    </w:p>
    <w:p w14:paraId="57729634" w14:textId="61F92055" w:rsidR="00802005" w:rsidRDefault="00802005" w:rsidP="00FE2EEB">
      <w:pPr>
        <w:pStyle w:val="Prrafodelista"/>
        <w:spacing w:before="0" w:line="240" w:lineRule="auto"/>
        <w:rPr>
          <w:lang w:val="es-ES"/>
        </w:rPr>
      </w:pPr>
    </w:p>
    <w:p w14:paraId="2D5A35BF" w14:textId="0A05E459" w:rsidR="00802005" w:rsidRDefault="00FB64FC" w:rsidP="00FE2EEB">
      <w:pPr>
        <w:pStyle w:val="Prrafodelista"/>
        <w:spacing w:before="0" w:line="240" w:lineRule="auto"/>
        <w:rPr>
          <w:lang w:val="es-ES"/>
        </w:rPr>
      </w:pPr>
      <w:hyperlink r:id="rId27" w:history="1">
        <w:r w:rsidRPr="00953F1B">
          <w:rPr>
            <w:rStyle w:val="Hipervnculo"/>
            <w:lang w:val="es-ES"/>
          </w:rPr>
          <w:t>https://ayudaleyprotecciondatos.es/2019/07/30/derechos-digitales-menores/</w:t>
        </w:r>
      </w:hyperlink>
    </w:p>
    <w:p w14:paraId="781B6F9D" w14:textId="1F15DD5C" w:rsidR="00FB64FC" w:rsidRDefault="00FB64FC" w:rsidP="00FE2EEB">
      <w:pPr>
        <w:pStyle w:val="Prrafodelista"/>
        <w:spacing w:before="0" w:line="240" w:lineRule="auto"/>
        <w:rPr>
          <w:lang w:val="es-ES"/>
        </w:rPr>
      </w:pPr>
    </w:p>
    <w:p w14:paraId="24D9E0A6" w14:textId="22E8140E" w:rsidR="00FB64FC" w:rsidRDefault="00FB64FC" w:rsidP="00FE2EEB">
      <w:pPr>
        <w:pStyle w:val="Prrafodelista"/>
        <w:spacing w:before="0" w:line="240" w:lineRule="auto"/>
        <w:rPr>
          <w:lang w:val="es-ES"/>
        </w:rPr>
      </w:pPr>
      <w:hyperlink r:id="rId28" w:history="1">
        <w:r w:rsidRPr="00953F1B">
          <w:rPr>
            <w:rStyle w:val="Hipervnculo"/>
            <w:lang w:val="es-ES"/>
          </w:rPr>
          <w:t>https://help.qustodio.com/hc/article_attachments/360010358637/Screenshot_2020-07-31_at_17.21.51.png</w:t>
        </w:r>
      </w:hyperlink>
      <w:r>
        <w:rPr>
          <w:lang w:val="es-ES"/>
        </w:rPr>
        <w:t xml:space="preserve"> imagen de </w:t>
      </w:r>
      <w:proofErr w:type="spellStart"/>
      <w:r>
        <w:rPr>
          <w:lang w:val="es-ES"/>
        </w:rPr>
        <w:t>qustodio</w:t>
      </w:r>
      <w:proofErr w:type="spellEnd"/>
    </w:p>
    <w:p w14:paraId="3C561CC7" w14:textId="4E9AC0E7" w:rsidR="00FB64FC" w:rsidRDefault="00FB64FC" w:rsidP="00FE2EEB">
      <w:pPr>
        <w:pStyle w:val="Prrafodelista"/>
        <w:spacing w:before="0" w:line="240" w:lineRule="auto"/>
        <w:rPr>
          <w:lang w:val="es-ES"/>
        </w:rPr>
      </w:pPr>
    </w:p>
    <w:p w14:paraId="21E74A1E" w14:textId="5AC60E49" w:rsidR="00FB64FC" w:rsidRDefault="00FB64FC" w:rsidP="00FE2EEB">
      <w:pPr>
        <w:pStyle w:val="Prrafodelista"/>
        <w:spacing w:before="0" w:line="240" w:lineRule="auto"/>
        <w:rPr>
          <w:lang w:val="es-ES"/>
        </w:rPr>
      </w:pPr>
      <w:hyperlink r:id="rId29" w:history="1">
        <w:r w:rsidRPr="00953F1B">
          <w:rPr>
            <w:rStyle w:val="Hipervnculo"/>
            <w:lang w:val="es-ES"/>
          </w:rPr>
          <w:t>https://cdn.mos.cms.futurecdn.net/qyDmBxogXiLvV5L37nVLYn.jpg</w:t>
        </w:r>
      </w:hyperlink>
      <w:r>
        <w:rPr>
          <w:lang w:val="es-ES"/>
        </w:rPr>
        <w:t xml:space="preserve"> imagen de net </w:t>
      </w:r>
      <w:proofErr w:type="spellStart"/>
      <w:r>
        <w:rPr>
          <w:lang w:val="es-ES"/>
        </w:rPr>
        <w:t>nanny</w:t>
      </w:r>
      <w:proofErr w:type="spellEnd"/>
    </w:p>
    <w:p w14:paraId="7B1EE41A" w14:textId="6B21B4A0" w:rsidR="00340C88" w:rsidRDefault="00340C88" w:rsidP="00FE2EEB">
      <w:pPr>
        <w:pStyle w:val="Prrafodelista"/>
        <w:spacing w:before="0" w:line="240" w:lineRule="auto"/>
        <w:rPr>
          <w:lang w:val="es-ES"/>
        </w:rPr>
      </w:pPr>
    </w:p>
    <w:p w14:paraId="071B4FA5" w14:textId="4AF474D9" w:rsidR="00340C88" w:rsidRDefault="00340C88" w:rsidP="00FE2EEB">
      <w:pPr>
        <w:pStyle w:val="Prrafodelista"/>
        <w:spacing w:before="0" w:line="240" w:lineRule="auto"/>
        <w:rPr>
          <w:lang w:val="es-ES"/>
        </w:rPr>
      </w:pPr>
      <w:hyperlink r:id="rId30" w:history="1">
        <w:r w:rsidRPr="00953F1B">
          <w:rPr>
            <w:rStyle w:val="Hipervnculo"/>
            <w:lang w:val="es-ES"/>
          </w:rPr>
          <w:t>https://lacomparacion.com/wp-content/uploads/2021/06/1623776586_Revision-del-software-de-control-parental-Bark.jpg</w:t>
        </w:r>
      </w:hyperlink>
      <w:r>
        <w:rPr>
          <w:lang w:val="es-ES"/>
        </w:rPr>
        <w:t xml:space="preserve"> imagen de </w:t>
      </w:r>
      <w:proofErr w:type="spellStart"/>
      <w:r>
        <w:rPr>
          <w:lang w:val="es-ES"/>
        </w:rPr>
        <w:t>bark</w:t>
      </w:r>
      <w:proofErr w:type="spellEnd"/>
    </w:p>
    <w:p w14:paraId="1F338B5D" w14:textId="17764328" w:rsidR="00984534" w:rsidRDefault="00984534" w:rsidP="00FE2EEB">
      <w:pPr>
        <w:pStyle w:val="Prrafodelista"/>
        <w:spacing w:before="0" w:line="240" w:lineRule="auto"/>
        <w:rPr>
          <w:lang w:val="es-ES"/>
        </w:rPr>
      </w:pPr>
    </w:p>
    <w:p w14:paraId="2EFB1D3D" w14:textId="4AFC2B8D" w:rsidR="00984534" w:rsidRDefault="003F3315" w:rsidP="00FE2EEB">
      <w:pPr>
        <w:pStyle w:val="Prrafodelista"/>
        <w:spacing w:before="0" w:line="240" w:lineRule="auto"/>
        <w:rPr>
          <w:lang w:val="en-US"/>
        </w:rPr>
      </w:pPr>
      <w:hyperlink r:id="rId31" w:history="1">
        <w:r w:rsidRPr="003F3315">
          <w:rPr>
            <w:rStyle w:val="Hipervnculo"/>
            <w:b/>
            <w:bCs/>
            <w:lang w:val="en-US"/>
          </w:rPr>
          <w:t>https://media.kasperskydaily.com/wp-content/uploads/sites/88/2016/02/05220319/safe_kids_time1_en.png</w:t>
        </w:r>
      </w:hyperlink>
      <w:r w:rsidRPr="003F3315">
        <w:rPr>
          <w:b/>
          <w:bCs/>
          <w:lang w:val="en-US"/>
        </w:rPr>
        <w:t xml:space="preserve"> </w:t>
      </w:r>
      <w:proofErr w:type="spellStart"/>
      <w:r w:rsidRPr="003F3315">
        <w:rPr>
          <w:lang w:val="en-US"/>
        </w:rPr>
        <w:t>kaspersky</w:t>
      </w:r>
      <w:proofErr w:type="spellEnd"/>
      <w:r w:rsidRPr="003F3315">
        <w:rPr>
          <w:lang w:val="en-US"/>
        </w:rPr>
        <w:t xml:space="preserve"> safe child</w:t>
      </w:r>
    </w:p>
    <w:p w14:paraId="471F9A96" w14:textId="227A4895" w:rsidR="00B65AA3" w:rsidRDefault="00B65AA3" w:rsidP="00FE2EEB">
      <w:pPr>
        <w:pStyle w:val="Prrafodelista"/>
        <w:spacing w:before="0" w:line="240" w:lineRule="auto"/>
        <w:rPr>
          <w:lang w:val="en-US"/>
        </w:rPr>
      </w:pPr>
    </w:p>
    <w:p w14:paraId="483F38AC" w14:textId="7BB6E0B8" w:rsidR="00B65AA3" w:rsidRDefault="00B65AA3" w:rsidP="00FE2EEB">
      <w:pPr>
        <w:pStyle w:val="Prrafodelista"/>
        <w:spacing w:before="0" w:line="240" w:lineRule="auto"/>
        <w:rPr>
          <w:lang w:val="en-US"/>
        </w:rPr>
      </w:pPr>
      <w:hyperlink r:id="rId32" w:history="1">
        <w:r w:rsidRPr="00B65AA3">
          <w:rPr>
            <w:rStyle w:val="Hipervnculo"/>
            <w:lang w:val="en-US"/>
          </w:rPr>
          <w:t>https://www.downloadsource.es/image/uploaded/news/Kontrola%20rodzicielska/Norton%20family.jpg?fit=max&amp;s=cd2f836324c78bc87f05f718bdf32105</w:t>
        </w:r>
      </w:hyperlink>
      <w:r w:rsidRPr="00B65AA3">
        <w:rPr>
          <w:lang w:val="en-US"/>
        </w:rPr>
        <w:t xml:space="preserve"> </w:t>
      </w:r>
      <w:proofErr w:type="spellStart"/>
      <w:r w:rsidRPr="00B65AA3">
        <w:rPr>
          <w:lang w:val="en-US"/>
        </w:rPr>
        <w:t>norton</w:t>
      </w:r>
      <w:proofErr w:type="spellEnd"/>
      <w:r w:rsidRPr="00B65AA3">
        <w:rPr>
          <w:lang w:val="en-US"/>
        </w:rPr>
        <w:t xml:space="preserve"> </w:t>
      </w:r>
      <w:r>
        <w:rPr>
          <w:lang w:val="en-US"/>
        </w:rPr>
        <w:t>family</w:t>
      </w:r>
    </w:p>
    <w:p w14:paraId="31D7DE11" w14:textId="416F0951" w:rsidR="00763386" w:rsidRDefault="00763386" w:rsidP="00FE2EEB">
      <w:pPr>
        <w:pStyle w:val="Prrafodelista"/>
        <w:spacing w:before="0" w:line="240" w:lineRule="auto"/>
        <w:rPr>
          <w:lang w:val="en-US"/>
        </w:rPr>
      </w:pPr>
    </w:p>
    <w:p w14:paraId="5BC54BC8" w14:textId="361EEAB7" w:rsidR="00763386" w:rsidRPr="00763386" w:rsidRDefault="00763386" w:rsidP="00FE2EEB">
      <w:pPr>
        <w:pStyle w:val="Prrafodelista"/>
        <w:spacing w:before="0" w:line="240" w:lineRule="auto"/>
        <w:rPr>
          <w:lang w:val="es-ES"/>
        </w:rPr>
      </w:pPr>
      <w:hyperlink r:id="rId33" w:history="1">
        <w:r w:rsidRPr="00763386">
          <w:rPr>
            <w:rStyle w:val="Hipervnculo"/>
            <w:lang w:val="es-ES"/>
          </w:rPr>
          <w:t>https://cdn.statcdn.com/Statistic/505000/508197-blank-355.png</w:t>
        </w:r>
      </w:hyperlink>
      <w:r w:rsidRPr="00763386">
        <w:rPr>
          <w:lang w:val="es-ES"/>
        </w:rPr>
        <w:t xml:space="preserve"> grafico </w:t>
      </w:r>
      <w:r>
        <w:rPr>
          <w:lang w:val="es-ES"/>
        </w:rPr>
        <w:t xml:space="preserve">acceso a </w:t>
      </w:r>
      <w:proofErr w:type="spellStart"/>
      <w:r>
        <w:rPr>
          <w:lang w:val="es-ES"/>
        </w:rPr>
        <w:t>intermet</w:t>
      </w:r>
      <w:proofErr w:type="spellEnd"/>
      <w:r>
        <w:rPr>
          <w:lang w:val="es-ES"/>
        </w:rPr>
        <w:t xml:space="preserve"> en hogares de </w:t>
      </w:r>
      <w:proofErr w:type="spellStart"/>
      <w:r>
        <w:rPr>
          <w:lang w:val="es-ES"/>
        </w:rPr>
        <w:t>españa</w:t>
      </w:r>
      <w:proofErr w:type="spellEnd"/>
    </w:p>
    <w:p w14:paraId="0AAAEFE7" w14:textId="77777777" w:rsidR="00C62EB7" w:rsidRPr="00763386" w:rsidRDefault="00C62EB7">
      <w:pPr>
        <w:rPr>
          <w:lang w:val="es-ES"/>
        </w:rPr>
      </w:pPr>
    </w:p>
    <w:p w14:paraId="120B1257" w14:textId="696F7F93" w:rsidR="00306945" w:rsidRDefault="00306945">
      <w:pPr>
        <w:spacing w:before="0" w:line="240" w:lineRule="auto"/>
        <w:jc w:val="left"/>
        <w:rPr>
          <w:lang w:val="es-ES"/>
        </w:rPr>
      </w:pPr>
      <w:r>
        <w:rPr>
          <w:lang w:val="es-ES"/>
        </w:rPr>
        <w:br w:type="page"/>
      </w:r>
    </w:p>
    <w:p w14:paraId="757E1878" w14:textId="29F777EF" w:rsidR="003E471C" w:rsidRPr="00993986" w:rsidRDefault="00306945" w:rsidP="00306945">
      <w:pPr>
        <w:pStyle w:val="Ttulo1"/>
        <w:rPr>
          <w:lang w:val="es-ES"/>
        </w:rPr>
      </w:pPr>
      <w:bookmarkStart w:id="23" w:name="_Toc104244133"/>
      <w:r>
        <w:rPr>
          <w:lang w:val="es-ES"/>
        </w:rPr>
        <w:lastRenderedPageBreak/>
        <w:t>Producto final</w:t>
      </w:r>
      <w:bookmarkEnd w:id="23"/>
    </w:p>
    <w:sectPr w:rsidR="003E471C" w:rsidRPr="00993986">
      <w:headerReference w:type="even" r:id="rId34"/>
      <w:headerReference w:type="default" r:id="rId35"/>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04A15" w14:textId="77777777" w:rsidR="00FF0E1C" w:rsidRDefault="00FF0E1C">
      <w:pPr>
        <w:spacing w:before="0" w:line="240" w:lineRule="auto"/>
      </w:pPr>
      <w:r>
        <w:separator/>
      </w:r>
    </w:p>
  </w:endnote>
  <w:endnote w:type="continuationSeparator" w:id="0">
    <w:p w14:paraId="4B79600D" w14:textId="77777777" w:rsidR="00FF0E1C" w:rsidRDefault="00FF0E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FCA83" w14:textId="77777777" w:rsidR="00FF0E1C" w:rsidRDefault="00FF0E1C">
      <w:pPr>
        <w:spacing w:before="0" w:line="240" w:lineRule="auto"/>
      </w:pPr>
      <w:r>
        <w:separator/>
      </w:r>
    </w:p>
  </w:footnote>
  <w:footnote w:type="continuationSeparator" w:id="0">
    <w:p w14:paraId="6B68CB57" w14:textId="77777777" w:rsidR="00FF0E1C" w:rsidRDefault="00FF0E1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5E02DFC"/>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1083366F"/>
    <w:multiLevelType w:val="hybridMultilevel"/>
    <w:tmpl w:val="A53693B0"/>
    <w:lvl w:ilvl="0" w:tplc="41B06E9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4"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5" w15:restartNumberingAfterBreak="0">
    <w:nsid w:val="2F422368"/>
    <w:multiLevelType w:val="hybridMultilevel"/>
    <w:tmpl w:val="682266C4"/>
    <w:lvl w:ilvl="0" w:tplc="D394539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9"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0" w15:restartNumberingAfterBreak="0">
    <w:nsid w:val="5A292EE1"/>
    <w:multiLevelType w:val="hybridMultilevel"/>
    <w:tmpl w:val="A56239D6"/>
    <w:lvl w:ilvl="0" w:tplc="5BA40DB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num w:numId="1" w16cid:durableId="570505600">
    <w:abstractNumId w:val="0"/>
  </w:num>
  <w:num w:numId="2" w16cid:durableId="1365057768">
    <w:abstractNumId w:val="7"/>
  </w:num>
  <w:num w:numId="3" w16cid:durableId="852063074">
    <w:abstractNumId w:val="8"/>
  </w:num>
  <w:num w:numId="4" w16cid:durableId="721560051">
    <w:abstractNumId w:val="1"/>
  </w:num>
  <w:num w:numId="5" w16cid:durableId="337005420">
    <w:abstractNumId w:val="6"/>
  </w:num>
  <w:num w:numId="6" w16cid:durableId="1246379658">
    <w:abstractNumId w:val="4"/>
  </w:num>
  <w:num w:numId="7" w16cid:durableId="1795562340">
    <w:abstractNumId w:val="9"/>
  </w:num>
  <w:num w:numId="8" w16cid:durableId="475955178">
    <w:abstractNumId w:val="3"/>
  </w:num>
  <w:num w:numId="9" w16cid:durableId="380862179">
    <w:abstractNumId w:val="2"/>
  </w:num>
  <w:num w:numId="10" w16cid:durableId="713891659">
    <w:abstractNumId w:val="10"/>
  </w:num>
  <w:num w:numId="11" w16cid:durableId="74674586">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31C4"/>
    <w:rsid w:val="000131C4"/>
    <w:rsid w:val="000234DB"/>
    <w:rsid w:val="00026025"/>
    <w:rsid w:val="000265A2"/>
    <w:rsid w:val="0005037D"/>
    <w:rsid w:val="00054656"/>
    <w:rsid w:val="00066B69"/>
    <w:rsid w:val="000A7B13"/>
    <w:rsid w:val="000B4888"/>
    <w:rsid w:val="000D1751"/>
    <w:rsid w:val="001409B5"/>
    <w:rsid w:val="00145005"/>
    <w:rsid w:val="00172E31"/>
    <w:rsid w:val="00197E5B"/>
    <w:rsid w:val="001B1860"/>
    <w:rsid w:val="001B5373"/>
    <w:rsid w:val="001C1D8E"/>
    <w:rsid w:val="001E53E7"/>
    <w:rsid w:val="0022116C"/>
    <w:rsid w:val="0023372B"/>
    <w:rsid w:val="00243A60"/>
    <w:rsid w:val="0025514F"/>
    <w:rsid w:val="00280E91"/>
    <w:rsid w:val="002A1A56"/>
    <w:rsid w:val="00306945"/>
    <w:rsid w:val="00330395"/>
    <w:rsid w:val="003373C6"/>
    <w:rsid w:val="00340C88"/>
    <w:rsid w:val="00341B3A"/>
    <w:rsid w:val="00391605"/>
    <w:rsid w:val="003A47C8"/>
    <w:rsid w:val="003D00A9"/>
    <w:rsid w:val="003D3E10"/>
    <w:rsid w:val="003E471C"/>
    <w:rsid w:val="003F3315"/>
    <w:rsid w:val="004643B7"/>
    <w:rsid w:val="0046742B"/>
    <w:rsid w:val="004702BB"/>
    <w:rsid w:val="004867FB"/>
    <w:rsid w:val="004C28ED"/>
    <w:rsid w:val="004D1543"/>
    <w:rsid w:val="004E4DD2"/>
    <w:rsid w:val="005304C2"/>
    <w:rsid w:val="00537737"/>
    <w:rsid w:val="00553974"/>
    <w:rsid w:val="005A584E"/>
    <w:rsid w:val="0061203C"/>
    <w:rsid w:val="00640504"/>
    <w:rsid w:val="006433BC"/>
    <w:rsid w:val="006775FD"/>
    <w:rsid w:val="006A58D4"/>
    <w:rsid w:val="006B40CF"/>
    <w:rsid w:val="006D3DC7"/>
    <w:rsid w:val="006F2CDA"/>
    <w:rsid w:val="00700867"/>
    <w:rsid w:val="00723B2D"/>
    <w:rsid w:val="00746064"/>
    <w:rsid w:val="00756E47"/>
    <w:rsid w:val="00757A3C"/>
    <w:rsid w:val="00763386"/>
    <w:rsid w:val="00770F8F"/>
    <w:rsid w:val="007B21A3"/>
    <w:rsid w:val="007B3545"/>
    <w:rsid w:val="00801927"/>
    <w:rsid w:val="00802005"/>
    <w:rsid w:val="00812E75"/>
    <w:rsid w:val="008202C7"/>
    <w:rsid w:val="0082217C"/>
    <w:rsid w:val="00843C1A"/>
    <w:rsid w:val="00845AD4"/>
    <w:rsid w:val="008603D0"/>
    <w:rsid w:val="008871D4"/>
    <w:rsid w:val="00892CED"/>
    <w:rsid w:val="008C167A"/>
    <w:rsid w:val="00900651"/>
    <w:rsid w:val="009408FB"/>
    <w:rsid w:val="0096098A"/>
    <w:rsid w:val="00972CDE"/>
    <w:rsid w:val="00980E70"/>
    <w:rsid w:val="00984534"/>
    <w:rsid w:val="00993986"/>
    <w:rsid w:val="00A01986"/>
    <w:rsid w:val="00A16287"/>
    <w:rsid w:val="00A81D42"/>
    <w:rsid w:val="00A8683B"/>
    <w:rsid w:val="00AD6EA8"/>
    <w:rsid w:val="00AE2DBE"/>
    <w:rsid w:val="00B07AAC"/>
    <w:rsid w:val="00B44F94"/>
    <w:rsid w:val="00B53E79"/>
    <w:rsid w:val="00B65AA3"/>
    <w:rsid w:val="00B72EA7"/>
    <w:rsid w:val="00B84419"/>
    <w:rsid w:val="00B92319"/>
    <w:rsid w:val="00B96E17"/>
    <w:rsid w:val="00BE1F9F"/>
    <w:rsid w:val="00BE79C5"/>
    <w:rsid w:val="00C208E4"/>
    <w:rsid w:val="00C355A7"/>
    <w:rsid w:val="00C47E55"/>
    <w:rsid w:val="00C62EB7"/>
    <w:rsid w:val="00CA32A6"/>
    <w:rsid w:val="00CF114E"/>
    <w:rsid w:val="00D433C0"/>
    <w:rsid w:val="00D53D41"/>
    <w:rsid w:val="00DA77D8"/>
    <w:rsid w:val="00DC67FB"/>
    <w:rsid w:val="00E110BB"/>
    <w:rsid w:val="00E212BC"/>
    <w:rsid w:val="00E416C7"/>
    <w:rsid w:val="00E61C5A"/>
    <w:rsid w:val="00F129F3"/>
    <w:rsid w:val="00F20B75"/>
    <w:rsid w:val="00F55CF1"/>
    <w:rsid w:val="00F63345"/>
    <w:rsid w:val="00FB64FC"/>
    <w:rsid w:val="00FE2EEB"/>
    <w:rsid w:val="00FE6B91"/>
    <w:rsid w:val="00FF0E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hyperlink" Target="http://taee.euitt.upm.es/actas/2012/papers/2012S3A5.pdf" TargetMode="External"/><Relationship Id="rId21" Type="http://schemas.openxmlformats.org/officeDocument/2006/relationships/image" Target="file:////var/folders/mg/htss8t0n0cdcmg3415nsds0w0000gn/T/com.microsoft.Word/WebArchiveCopyPasteTempFiles/safe_kids_time1_en.png"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file:////var/folders/mg/htss8t0n0cdcmg3415nsds0w0000gn/T/com.microsoft.Word/WebArchiveCopyPasteTempFiles/6671.jpeg" TargetMode="External"/><Relationship Id="rId17" Type="http://schemas.openxmlformats.org/officeDocument/2006/relationships/image" Target="file:////var/folders/mg/htss8t0n0cdcmg3415nsds0w0000gn/T/com.microsoft.Word/WebArchiveCopyPasteTempFiles/qyDmBxogXiLvV5L37nVLYn.jpg" TargetMode="External"/><Relationship Id="rId25" Type="http://schemas.openxmlformats.org/officeDocument/2006/relationships/image" Target="file:////var/folders/mg/htss8t0n0cdcmg3415nsds0w0000gn/T/com.microsoft.Word/WebArchiveCopyPasteTempFiles/508197-blank-355.png" TargetMode="External"/><Relationship Id="rId33" Type="http://schemas.openxmlformats.org/officeDocument/2006/relationships/hyperlink" Target="https://cdn.statcdn.com/Statistic/505000/508197-blank-355.pn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hyperlink" Target="https://cdn.mos.cms.futurecdn.net/qyDmBxogXiLvV5L37nVLYn.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s://www.downloadsource.es/image/uploaded/news/Kontrola%20rodzicielska/Norton%20family.jpg?fit=max&amp;s=cd2f836324c78bc87f05f718bdf3210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var/folders/mg/htss8t0n0cdcmg3415nsds0w0000gn/T/com.microsoft.Word/WebArchiveCopyPasteTempFiles/Screenshot_2020-07-31_at_17.21.51.png" TargetMode="External"/><Relationship Id="rId23" Type="http://schemas.openxmlformats.org/officeDocument/2006/relationships/image" Target="file:////var/folders/mg/htss8t0n0cdcmg3415nsds0w0000gn/T/com.microsoft.Word/WebArchiveCopyPasteTempFiles/Norton%2520family.jpg%3ffit=max&amp;s=cd2f836324c78bc87f05f718bdf32105" TargetMode="External"/><Relationship Id="rId28" Type="http://schemas.openxmlformats.org/officeDocument/2006/relationships/hyperlink" Target="https://help.qustodio.com/hc/article_attachments/360010358637/Screenshot_2020-07-31_at_17.21.51.png"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file:////var/folders/mg/htss8t0n0cdcmg3415nsds0w0000gn/T/com.microsoft.Word/WebArchiveCopyPasteTempFiles/1623776586_Revision-del-software-de-control-parental-Bark.jpg" TargetMode="External"/><Relationship Id="rId31" Type="http://schemas.openxmlformats.org/officeDocument/2006/relationships/hyperlink" Target="https://media.kasperskydaily.com/wp-content/uploads/sites/88/2016/02/05220319/safe_kids_time1_en.pn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ayudaleyprotecciondatos.es/2019/07/30/derechos-digitales-menores/" TargetMode="External"/><Relationship Id="rId30" Type="http://schemas.openxmlformats.org/officeDocument/2006/relationships/hyperlink" Target="https://lacomparacion.com/wp-content/uploads/2021/06/1623776586_Revision-del-software-de-control-parental-Bark.jpg" TargetMode="External"/><Relationship Id="rId35" Type="http://schemas.openxmlformats.org/officeDocument/2006/relationships/header" Target="header3.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Settings\cortazar\Datos de programa\Microsoft\Plantillas\pfc_memoria1.dot</Template>
  <TotalTime>476</TotalTime>
  <Pages>23</Pages>
  <Words>5180</Words>
  <Characters>28496</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33609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52</cp:revision>
  <cp:lastPrinted>2007-01-11T08:46:00Z</cp:lastPrinted>
  <dcterms:created xsi:type="dcterms:W3CDTF">2012-09-20T14:11:00Z</dcterms:created>
  <dcterms:modified xsi:type="dcterms:W3CDTF">2022-05-23T22:21:00Z</dcterms:modified>
</cp:coreProperties>
</file>