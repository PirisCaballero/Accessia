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4E7F5356" w14:textId="6282F4B0" w:rsidR="004611A0"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11798610" w:history="1">
        <w:r w:rsidR="004611A0" w:rsidRPr="001E4108">
          <w:rPr>
            <w:rStyle w:val="Hipervnculo"/>
            <w:noProof/>
          </w:rPr>
          <w:t>1.</w:t>
        </w:r>
        <w:r w:rsidR="004611A0">
          <w:rPr>
            <w:rFonts w:eastAsiaTheme="minorEastAsia" w:cstheme="minorBidi"/>
            <w:b w:val="0"/>
            <w:bCs w:val="0"/>
            <w:caps w:val="0"/>
            <w:noProof/>
            <w:sz w:val="24"/>
            <w:szCs w:val="24"/>
            <w:lang w:val="es-ES" w:eastAsia="es-ES_tradnl"/>
          </w:rPr>
          <w:tab/>
        </w:r>
        <w:r w:rsidR="004611A0" w:rsidRPr="001E4108">
          <w:rPr>
            <w:rStyle w:val="Hipervnculo"/>
            <w:noProof/>
          </w:rPr>
          <w:t>Introducción</w:t>
        </w:r>
        <w:r w:rsidR="004611A0">
          <w:rPr>
            <w:noProof/>
            <w:webHidden/>
          </w:rPr>
          <w:tab/>
        </w:r>
        <w:r w:rsidR="004611A0">
          <w:rPr>
            <w:noProof/>
            <w:webHidden/>
          </w:rPr>
          <w:fldChar w:fldCharType="begin"/>
        </w:r>
        <w:r w:rsidR="004611A0">
          <w:rPr>
            <w:noProof/>
            <w:webHidden/>
          </w:rPr>
          <w:instrText xml:space="preserve"> PAGEREF _Toc111798610 \h </w:instrText>
        </w:r>
        <w:r w:rsidR="004611A0">
          <w:rPr>
            <w:noProof/>
            <w:webHidden/>
          </w:rPr>
        </w:r>
        <w:r w:rsidR="004611A0">
          <w:rPr>
            <w:noProof/>
            <w:webHidden/>
          </w:rPr>
          <w:fldChar w:fldCharType="separate"/>
        </w:r>
        <w:r w:rsidR="004611A0">
          <w:rPr>
            <w:noProof/>
            <w:webHidden/>
          </w:rPr>
          <w:t>1</w:t>
        </w:r>
        <w:r w:rsidR="004611A0">
          <w:rPr>
            <w:noProof/>
            <w:webHidden/>
          </w:rPr>
          <w:fldChar w:fldCharType="end"/>
        </w:r>
      </w:hyperlink>
    </w:p>
    <w:p w14:paraId="05ACF625" w14:textId="3CCB52D2"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11" w:history="1">
        <w:r w:rsidRPr="001E4108">
          <w:rPr>
            <w:rStyle w:val="Hipervnculo"/>
            <w:noProof/>
          </w:rPr>
          <w:t>1.1</w:t>
        </w:r>
        <w:r>
          <w:rPr>
            <w:rFonts w:eastAsiaTheme="minorEastAsia" w:cstheme="minorBidi"/>
            <w:smallCaps w:val="0"/>
            <w:noProof/>
            <w:sz w:val="24"/>
            <w:szCs w:val="24"/>
            <w:lang w:val="es-ES" w:eastAsia="es-ES_tradnl"/>
          </w:rPr>
          <w:tab/>
        </w:r>
        <w:r w:rsidRPr="001E4108">
          <w:rPr>
            <w:rStyle w:val="Hipervnculo"/>
            <w:noProof/>
          </w:rPr>
          <w:t>Presentación del documento</w:t>
        </w:r>
        <w:r>
          <w:rPr>
            <w:noProof/>
            <w:webHidden/>
          </w:rPr>
          <w:tab/>
        </w:r>
        <w:r>
          <w:rPr>
            <w:noProof/>
            <w:webHidden/>
          </w:rPr>
          <w:fldChar w:fldCharType="begin"/>
        </w:r>
        <w:r>
          <w:rPr>
            <w:noProof/>
            <w:webHidden/>
          </w:rPr>
          <w:instrText xml:space="preserve"> PAGEREF _Toc111798611 \h </w:instrText>
        </w:r>
        <w:r>
          <w:rPr>
            <w:noProof/>
            <w:webHidden/>
          </w:rPr>
        </w:r>
        <w:r>
          <w:rPr>
            <w:noProof/>
            <w:webHidden/>
          </w:rPr>
          <w:fldChar w:fldCharType="separate"/>
        </w:r>
        <w:r>
          <w:rPr>
            <w:noProof/>
            <w:webHidden/>
          </w:rPr>
          <w:t>1</w:t>
        </w:r>
        <w:r>
          <w:rPr>
            <w:noProof/>
            <w:webHidden/>
          </w:rPr>
          <w:fldChar w:fldCharType="end"/>
        </w:r>
      </w:hyperlink>
    </w:p>
    <w:p w14:paraId="576B8C22" w14:textId="331BA114"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12" w:history="1">
        <w:r w:rsidRPr="001E4108">
          <w:rPr>
            <w:rStyle w:val="Hipervnculo"/>
            <w:noProof/>
          </w:rPr>
          <w:t>1.2</w:t>
        </w:r>
        <w:r>
          <w:rPr>
            <w:rFonts w:eastAsiaTheme="minorEastAsia" w:cstheme="minorBidi"/>
            <w:smallCaps w:val="0"/>
            <w:noProof/>
            <w:sz w:val="24"/>
            <w:szCs w:val="24"/>
            <w:lang w:val="es-ES" w:eastAsia="es-ES_tradnl"/>
          </w:rPr>
          <w:tab/>
        </w:r>
        <w:r w:rsidRPr="001E4108">
          <w:rPr>
            <w:rStyle w:val="Hipervnculo"/>
            <w:noProof/>
          </w:rPr>
          <w:t>Motivación</w:t>
        </w:r>
        <w:r>
          <w:rPr>
            <w:noProof/>
            <w:webHidden/>
          </w:rPr>
          <w:tab/>
        </w:r>
        <w:r>
          <w:rPr>
            <w:noProof/>
            <w:webHidden/>
          </w:rPr>
          <w:fldChar w:fldCharType="begin"/>
        </w:r>
        <w:r>
          <w:rPr>
            <w:noProof/>
            <w:webHidden/>
          </w:rPr>
          <w:instrText xml:space="preserve"> PAGEREF _Toc111798612 \h </w:instrText>
        </w:r>
        <w:r>
          <w:rPr>
            <w:noProof/>
            <w:webHidden/>
          </w:rPr>
        </w:r>
        <w:r>
          <w:rPr>
            <w:noProof/>
            <w:webHidden/>
          </w:rPr>
          <w:fldChar w:fldCharType="separate"/>
        </w:r>
        <w:r>
          <w:rPr>
            <w:noProof/>
            <w:webHidden/>
          </w:rPr>
          <w:t>2</w:t>
        </w:r>
        <w:r>
          <w:rPr>
            <w:noProof/>
            <w:webHidden/>
          </w:rPr>
          <w:fldChar w:fldCharType="end"/>
        </w:r>
      </w:hyperlink>
    </w:p>
    <w:p w14:paraId="53EBD203" w14:textId="328C4B79"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13" w:history="1">
        <w:r w:rsidRPr="001E4108">
          <w:rPr>
            <w:rStyle w:val="Hipervnculo"/>
            <w:noProof/>
          </w:rPr>
          <w:t>1.2.1</w:t>
        </w:r>
        <w:r>
          <w:rPr>
            <w:rFonts w:eastAsiaTheme="minorEastAsia" w:cstheme="minorBidi"/>
            <w:i w:val="0"/>
            <w:iCs w:val="0"/>
            <w:noProof/>
            <w:sz w:val="24"/>
            <w:szCs w:val="24"/>
            <w:lang w:val="es-ES" w:eastAsia="es-ES_tradnl"/>
          </w:rPr>
          <w:tab/>
        </w:r>
        <w:r w:rsidRPr="001E4108">
          <w:rPr>
            <w:rStyle w:val="Hipervnculo"/>
            <w:noProof/>
          </w:rPr>
          <w:t>Motivación del proyecto</w:t>
        </w:r>
        <w:r>
          <w:rPr>
            <w:noProof/>
            <w:webHidden/>
          </w:rPr>
          <w:tab/>
        </w:r>
        <w:r>
          <w:rPr>
            <w:noProof/>
            <w:webHidden/>
          </w:rPr>
          <w:fldChar w:fldCharType="begin"/>
        </w:r>
        <w:r>
          <w:rPr>
            <w:noProof/>
            <w:webHidden/>
          </w:rPr>
          <w:instrText xml:space="preserve"> PAGEREF _Toc111798613 \h </w:instrText>
        </w:r>
        <w:r>
          <w:rPr>
            <w:noProof/>
            <w:webHidden/>
          </w:rPr>
        </w:r>
        <w:r>
          <w:rPr>
            <w:noProof/>
            <w:webHidden/>
          </w:rPr>
          <w:fldChar w:fldCharType="separate"/>
        </w:r>
        <w:r>
          <w:rPr>
            <w:noProof/>
            <w:webHidden/>
          </w:rPr>
          <w:t>2</w:t>
        </w:r>
        <w:r>
          <w:rPr>
            <w:noProof/>
            <w:webHidden/>
          </w:rPr>
          <w:fldChar w:fldCharType="end"/>
        </w:r>
      </w:hyperlink>
    </w:p>
    <w:p w14:paraId="18E498E1" w14:textId="2DA8A012"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14" w:history="1">
        <w:r w:rsidRPr="001E4108">
          <w:rPr>
            <w:rStyle w:val="Hipervnculo"/>
            <w:noProof/>
          </w:rPr>
          <w:t>1.3</w:t>
        </w:r>
        <w:r>
          <w:rPr>
            <w:rFonts w:eastAsiaTheme="minorEastAsia" w:cstheme="minorBidi"/>
            <w:smallCaps w:val="0"/>
            <w:noProof/>
            <w:sz w:val="24"/>
            <w:szCs w:val="24"/>
            <w:lang w:val="es-ES" w:eastAsia="es-ES_tradnl"/>
          </w:rPr>
          <w:tab/>
        </w:r>
        <w:r w:rsidRPr="001E4108">
          <w:rPr>
            <w:rStyle w:val="Hipervnculo"/>
            <w:noProof/>
          </w:rPr>
          <w:t>Estado del arte</w:t>
        </w:r>
        <w:r>
          <w:rPr>
            <w:noProof/>
            <w:webHidden/>
          </w:rPr>
          <w:tab/>
        </w:r>
        <w:r>
          <w:rPr>
            <w:noProof/>
            <w:webHidden/>
          </w:rPr>
          <w:fldChar w:fldCharType="begin"/>
        </w:r>
        <w:r>
          <w:rPr>
            <w:noProof/>
            <w:webHidden/>
          </w:rPr>
          <w:instrText xml:space="preserve"> PAGEREF _Toc111798614 \h </w:instrText>
        </w:r>
        <w:r>
          <w:rPr>
            <w:noProof/>
            <w:webHidden/>
          </w:rPr>
        </w:r>
        <w:r>
          <w:rPr>
            <w:noProof/>
            <w:webHidden/>
          </w:rPr>
          <w:fldChar w:fldCharType="separate"/>
        </w:r>
        <w:r>
          <w:rPr>
            <w:noProof/>
            <w:webHidden/>
          </w:rPr>
          <w:t>3</w:t>
        </w:r>
        <w:r>
          <w:rPr>
            <w:noProof/>
            <w:webHidden/>
          </w:rPr>
          <w:fldChar w:fldCharType="end"/>
        </w:r>
      </w:hyperlink>
    </w:p>
    <w:p w14:paraId="14C9B6C6" w14:textId="37EDAE78"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15" w:history="1">
        <w:r w:rsidRPr="001E4108">
          <w:rPr>
            <w:rStyle w:val="Hipervnculo"/>
            <w:noProof/>
          </w:rPr>
          <w:t>1.3.1</w:t>
        </w:r>
        <w:r>
          <w:rPr>
            <w:rFonts w:eastAsiaTheme="minorEastAsia" w:cstheme="minorBidi"/>
            <w:i w:val="0"/>
            <w:iCs w:val="0"/>
            <w:noProof/>
            <w:sz w:val="24"/>
            <w:szCs w:val="24"/>
            <w:lang w:val="es-ES" w:eastAsia="es-ES_tradnl"/>
          </w:rPr>
          <w:tab/>
        </w:r>
        <w:r w:rsidRPr="001E4108">
          <w:rPr>
            <w:rStyle w:val="Hipervnculo"/>
            <w:noProof/>
          </w:rPr>
          <w:t>Factor Psicológico</w:t>
        </w:r>
        <w:r>
          <w:rPr>
            <w:noProof/>
            <w:webHidden/>
          </w:rPr>
          <w:tab/>
        </w:r>
        <w:r>
          <w:rPr>
            <w:noProof/>
            <w:webHidden/>
          </w:rPr>
          <w:fldChar w:fldCharType="begin"/>
        </w:r>
        <w:r>
          <w:rPr>
            <w:noProof/>
            <w:webHidden/>
          </w:rPr>
          <w:instrText xml:space="preserve"> PAGEREF _Toc111798615 \h </w:instrText>
        </w:r>
        <w:r>
          <w:rPr>
            <w:noProof/>
            <w:webHidden/>
          </w:rPr>
        </w:r>
        <w:r>
          <w:rPr>
            <w:noProof/>
            <w:webHidden/>
          </w:rPr>
          <w:fldChar w:fldCharType="separate"/>
        </w:r>
        <w:r>
          <w:rPr>
            <w:noProof/>
            <w:webHidden/>
          </w:rPr>
          <w:t>3</w:t>
        </w:r>
        <w:r>
          <w:rPr>
            <w:noProof/>
            <w:webHidden/>
          </w:rPr>
          <w:fldChar w:fldCharType="end"/>
        </w:r>
      </w:hyperlink>
    </w:p>
    <w:p w14:paraId="197584E7" w14:textId="2532753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16" w:history="1">
        <w:r w:rsidRPr="001E4108">
          <w:rPr>
            <w:rStyle w:val="Hipervnculo"/>
            <w:noProof/>
          </w:rPr>
          <w:t>1.3.2</w:t>
        </w:r>
        <w:r>
          <w:rPr>
            <w:rFonts w:eastAsiaTheme="minorEastAsia" w:cstheme="minorBidi"/>
            <w:i w:val="0"/>
            <w:iCs w:val="0"/>
            <w:noProof/>
            <w:sz w:val="24"/>
            <w:szCs w:val="24"/>
            <w:lang w:val="es-ES" w:eastAsia="es-ES_tradnl"/>
          </w:rPr>
          <w:tab/>
        </w:r>
        <w:r w:rsidRPr="001E4108">
          <w:rPr>
            <w:rStyle w:val="Hipervnculo"/>
            <w:noProof/>
          </w:rPr>
          <w:t>Antecedentes tecnológicos</w:t>
        </w:r>
        <w:r>
          <w:rPr>
            <w:noProof/>
            <w:webHidden/>
          </w:rPr>
          <w:tab/>
        </w:r>
        <w:r>
          <w:rPr>
            <w:noProof/>
            <w:webHidden/>
          </w:rPr>
          <w:fldChar w:fldCharType="begin"/>
        </w:r>
        <w:r>
          <w:rPr>
            <w:noProof/>
            <w:webHidden/>
          </w:rPr>
          <w:instrText xml:space="preserve"> PAGEREF _Toc111798616 \h </w:instrText>
        </w:r>
        <w:r>
          <w:rPr>
            <w:noProof/>
            <w:webHidden/>
          </w:rPr>
        </w:r>
        <w:r>
          <w:rPr>
            <w:noProof/>
            <w:webHidden/>
          </w:rPr>
          <w:fldChar w:fldCharType="separate"/>
        </w:r>
        <w:r>
          <w:rPr>
            <w:noProof/>
            <w:webHidden/>
          </w:rPr>
          <w:t>5</w:t>
        </w:r>
        <w:r>
          <w:rPr>
            <w:noProof/>
            <w:webHidden/>
          </w:rPr>
          <w:fldChar w:fldCharType="end"/>
        </w:r>
      </w:hyperlink>
    </w:p>
    <w:p w14:paraId="4C784385" w14:textId="70700F8B"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17" w:history="1">
        <w:r w:rsidRPr="001E4108">
          <w:rPr>
            <w:rStyle w:val="Hipervnculo"/>
            <w:noProof/>
          </w:rPr>
          <w:t>1.3.3</w:t>
        </w:r>
        <w:r>
          <w:rPr>
            <w:rFonts w:eastAsiaTheme="minorEastAsia" w:cstheme="minorBidi"/>
            <w:i w:val="0"/>
            <w:iCs w:val="0"/>
            <w:noProof/>
            <w:sz w:val="24"/>
            <w:szCs w:val="24"/>
            <w:lang w:val="es-ES" w:eastAsia="es-ES_tradnl"/>
          </w:rPr>
          <w:tab/>
        </w:r>
        <w:r w:rsidRPr="001E4108">
          <w:rPr>
            <w:rStyle w:val="Hipervnculo"/>
            <w:noProof/>
          </w:rPr>
          <w:t>Estado del desarrollo de las aplicaciones de control parental</w:t>
        </w:r>
        <w:r>
          <w:rPr>
            <w:noProof/>
            <w:webHidden/>
          </w:rPr>
          <w:tab/>
        </w:r>
        <w:r>
          <w:rPr>
            <w:noProof/>
            <w:webHidden/>
          </w:rPr>
          <w:fldChar w:fldCharType="begin"/>
        </w:r>
        <w:r>
          <w:rPr>
            <w:noProof/>
            <w:webHidden/>
          </w:rPr>
          <w:instrText xml:space="preserve"> PAGEREF _Toc111798617 \h </w:instrText>
        </w:r>
        <w:r>
          <w:rPr>
            <w:noProof/>
            <w:webHidden/>
          </w:rPr>
        </w:r>
        <w:r>
          <w:rPr>
            <w:noProof/>
            <w:webHidden/>
          </w:rPr>
          <w:fldChar w:fldCharType="separate"/>
        </w:r>
        <w:r>
          <w:rPr>
            <w:noProof/>
            <w:webHidden/>
          </w:rPr>
          <w:t>10</w:t>
        </w:r>
        <w:r>
          <w:rPr>
            <w:noProof/>
            <w:webHidden/>
          </w:rPr>
          <w:fldChar w:fldCharType="end"/>
        </w:r>
      </w:hyperlink>
    </w:p>
    <w:p w14:paraId="3CC32899" w14:textId="3806006B"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18" w:history="1">
        <w:r w:rsidRPr="001E4108">
          <w:rPr>
            <w:rStyle w:val="Hipervnculo"/>
            <w:noProof/>
          </w:rPr>
          <w:t>2.</w:t>
        </w:r>
        <w:r>
          <w:rPr>
            <w:rFonts w:eastAsiaTheme="minorEastAsia" w:cstheme="minorBidi"/>
            <w:b w:val="0"/>
            <w:bCs w:val="0"/>
            <w:caps w:val="0"/>
            <w:noProof/>
            <w:sz w:val="24"/>
            <w:szCs w:val="24"/>
            <w:lang w:val="es-ES" w:eastAsia="es-ES_tradnl"/>
          </w:rPr>
          <w:tab/>
        </w:r>
        <w:r w:rsidRPr="001E4108">
          <w:rPr>
            <w:rStyle w:val="Hipervnculo"/>
            <w:noProof/>
          </w:rPr>
          <w:t>Objetivos, alcance y justificación</w:t>
        </w:r>
        <w:r>
          <w:rPr>
            <w:noProof/>
            <w:webHidden/>
          </w:rPr>
          <w:tab/>
        </w:r>
        <w:r>
          <w:rPr>
            <w:noProof/>
            <w:webHidden/>
          </w:rPr>
          <w:fldChar w:fldCharType="begin"/>
        </w:r>
        <w:r>
          <w:rPr>
            <w:noProof/>
            <w:webHidden/>
          </w:rPr>
          <w:instrText xml:space="preserve"> PAGEREF _Toc111798618 \h </w:instrText>
        </w:r>
        <w:r>
          <w:rPr>
            <w:noProof/>
            <w:webHidden/>
          </w:rPr>
        </w:r>
        <w:r>
          <w:rPr>
            <w:noProof/>
            <w:webHidden/>
          </w:rPr>
          <w:fldChar w:fldCharType="separate"/>
        </w:r>
        <w:r>
          <w:rPr>
            <w:noProof/>
            <w:webHidden/>
          </w:rPr>
          <w:t>13</w:t>
        </w:r>
        <w:r>
          <w:rPr>
            <w:noProof/>
            <w:webHidden/>
          </w:rPr>
          <w:fldChar w:fldCharType="end"/>
        </w:r>
      </w:hyperlink>
    </w:p>
    <w:p w14:paraId="25F942E9" w14:textId="529A7E62"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19" w:history="1">
        <w:r w:rsidRPr="001E4108">
          <w:rPr>
            <w:rStyle w:val="Hipervnculo"/>
            <w:noProof/>
          </w:rPr>
          <w:t>2.1</w:t>
        </w:r>
        <w:r>
          <w:rPr>
            <w:rFonts w:eastAsiaTheme="minorEastAsia" w:cstheme="minorBidi"/>
            <w:smallCaps w:val="0"/>
            <w:noProof/>
            <w:sz w:val="24"/>
            <w:szCs w:val="24"/>
            <w:lang w:val="es-ES" w:eastAsia="es-ES_tradnl"/>
          </w:rPr>
          <w:tab/>
        </w:r>
        <w:r w:rsidRPr="001E4108">
          <w:rPr>
            <w:rStyle w:val="Hipervnculo"/>
            <w:noProof/>
          </w:rPr>
          <w:t>Punto de partida</w:t>
        </w:r>
        <w:r>
          <w:rPr>
            <w:noProof/>
            <w:webHidden/>
          </w:rPr>
          <w:tab/>
        </w:r>
        <w:r>
          <w:rPr>
            <w:noProof/>
            <w:webHidden/>
          </w:rPr>
          <w:fldChar w:fldCharType="begin"/>
        </w:r>
        <w:r>
          <w:rPr>
            <w:noProof/>
            <w:webHidden/>
          </w:rPr>
          <w:instrText xml:space="preserve"> PAGEREF _Toc111798619 \h </w:instrText>
        </w:r>
        <w:r>
          <w:rPr>
            <w:noProof/>
            <w:webHidden/>
          </w:rPr>
        </w:r>
        <w:r>
          <w:rPr>
            <w:noProof/>
            <w:webHidden/>
          </w:rPr>
          <w:fldChar w:fldCharType="separate"/>
        </w:r>
        <w:r>
          <w:rPr>
            <w:noProof/>
            <w:webHidden/>
          </w:rPr>
          <w:t>13</w:t>
        </w:r>
        <w:r>
          <w:rPr>
            <w:noProof/>
            <w:webHidden/>
          </w:rPr>
          <w:fldChar w:fldCharType="end"/>
        </w:r>
      </w:hyperlink>
    </w:p>
    <w:p w14:paraId="6688A980" w14:textId="08C13815"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20" w:history="1">
        <w:r w:rsidRPr="001E4108">
          <w:rPr>
            <w:rStyle w:val="Hipervnculo"/>
            <w:noProof/>
          </w:rPr>
          <w:t>2.2</w:t>
        </w:r>
        <w:r>
          <w:rPr>
            <w:rFonts w:eastAsiaTheme="minorEastAsia" w:cstheme="minorBidi"/>
            <w:smallCaps w:val="0"/>
            <w:noProof/>
            <w:sz w:val="24"/>
            <w:szCs w:val="24"/>
            <w:lang w:val="es-ES" w:eastAsia="es-ES_tradnl"/>
          </w:rPr>
          <w:tab/>
        </w:r>
        <w:r w:rsidRPr="001E4108">
          <w:rPr>
            <w:rStyle w:val="Hipervnculo"/>
            <w:noProof/>
          </w:rPr>
          <w:t>Alcance</w:t>
        </w:r>
        <w:r>
          <w:rPr>
            <w:noProof/>
            <w:webHidden/>
          </w:rPr>
          <w:tab/>
        </w:r>
        <w:r>
          <w:rPr>
            <w:noProof/>
            <w:webHidden/>
          </w:rPr>
          <w:fldChar w:fldCharType="begin"/>
        </w:r>
        <w:r>
          <w:rPr>
            <w:noProof/>
            <w:webHidden/>
          </w:rPr>
          <w:instrText xml:space="preserve"> PAGEREF _Toc111798620 \h </w:instrText>
        </w:r>
        <w:r>
          <w:rPr>
            <w:noProof/>
            <w:webHidden/>
          </w:rPr>
        </w:r>
        <w:r>
          <w:rPr>
            <w:noProof/>
            <w:webHidden/>
          </w:rPr>
          <w:fldChar w:fldCharType="separate"/>
        </w:r>
        <w:r>
          <w:rPr>
            <w:noProof/>
            <w:webHidden/>
          </w:rPr>
          <w:t>14</w:t>
        </w:r>
        <w:r>
          <w:rPr>
            <w:noProof/>
            <w:webHidden/>
          </w:rPr>
          <w:fldChar w:fldCharType="end"/>
        </w:r>
      </w:hyperlink>
    </w:p>
    <w:p w14:paraId="23DB90EF" w14:textId="0A1ADCC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21" w:history="1">
        <w:r w:rsidRPr="001E4108">
          <w:rPr>
            <w:rStyle w:val="Hipervnculo"/>
            <w:noProof/>
          </w:rPr>
          <w:t>2.2.1</w:t>
        </w:r>
        <w:r>
          <w:rPr>
            <w:rFonts w:eastAsiaTheme="minorEastAsia" w:cstheme="minorBidi"/>
            <w:i w:val="0"/>
            <w:iCs w:val="0"/>
            <w:noProof/>
            <w:sz w:val="24"/>
            <w:szCs w:val="24"/>
            <w:lang w:val="es-ES" w:eastAsia="es-ES_tradnl"/>
          </w:rPr>
          <w:tab/>
        </w:r>
        <w:r w:rsidRPr="001E4108">
          <w:rPr>
            <w:rStyle w:val="Hipervnculo"/>
            <w:noProof/>
          </w:rPr>
          <w:t>Alcance del producto</w:t>
        </w:r>
        <w:r>
          <w:rPr>
            <w:noProof/>
            <w:webHidden/>
          </w:rPr>
          <w:tab/>
        </w:r>
        <w:r>
          <w:rPr>
            <w:noProof/>
            <w:webHidden/>
          </w:rPr>
          <w:fldChar w:fldCharType="begin"/>
        </w:r>
        <w:r>
          <w:rPr>
            <w:noProof/>
            <w:webHidden/>
          </w:rPr>
          <w:instrText xml:space="preserve"> PAGEREF _Toc111798621 \h </w:instrText>
        </w:r>
        <w:r>
          <w:rPr>
            <w:noProof/>
            <w:webHidden/>
          </w:rPr>
        </w:r>
        <w:r>
          <w:rPr>
            <w:noProof/>
            <w:webHidden/>
          </w:rPr>
          <w:fldChar w:fldCharType="separate"/>
        </w:r>
        <w:r>
          <w:rPr>
            <w:noProof/>
            <w:webHidden/>
          </w:rPr>
          <w:t>15</w:t>
        </w:r>
        <w:r>
          <w:rPr>
            <w:noProof/>
            <w:webHidden/>
          </w:rPr>
          <w:fldChar w:fldCharType="end"/>
        </w:r>
      </w:hyperlink>
    </w:p>
    <w:p w14:paraId="3953D6D9" w14:textId="66F9395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22" w:history="1">
        <w:r w:rsidRPr="001E4108">
          <w:rPr>
            <w:rStyle w:val="Hipervnculo"/>
            <w:noProof/>
          </w:rPr>
          <w:t>2.2.2</w:t>
        </w:r>
        <w:r>
          <w:rPr>
            <w:rFonts w:eastAsiaTheme="minorEastAsia" w:cstheme="minorBidi"/>
            <w:i w:val="0"/>
            <w:iCs w:val="0"/>
            <w:noProof/>
            <w:sz w:val="24"/>
            <w:szCs w:val="24"/>
            <w:lang w:val="es-ES" w:eastAsia="es-ES_tradnl"/>
          </w:rPr>
          <w:tab/>
        </w:r>
        <w:r w:rsidRPr="001E4108">
          <w:rPr>
            <w:rStyle w:val="Hipervnculo"/>
            <w:noProof/>
          </w:rPr>
          <w:t>Requisitos</w:t>
        </w:r>
        <w:r>
          <w:rPr>
            <w:noProof/>
            <w:webHidden/>
          </w:rPr>
          <w:tab/>
        </w:r>
        <w:r>
          <w:rPr>
            <w:noProof/>
            <w:webHidden/>
          </w:rPr>
          <w:fldChar w:fldCharType="begin"/>
        </w:r>
        <w:r>
          <w:rPr>
            <w:noProof/>
            <w:webHidden/>
          </w:rPr>
          <w:instrText xml:space="preserve"> PAGEREF _Toc111798622 \h </w:instrText>
        </w:r>
        <w:r>
          <w:rPr>
            <w:noProof/>
            <w:webHidden/>
          </w:rPr>
        </w:r>
        <w:r>
          <w:rPr>
            <w:noProof/>
            <w:webHidden/>
          </w:rPr>
          <w:fldChar w:fldCharType="separate"/>
        </w:r>
        <w:r>
          <w:rPr>
            <w:noProof/>
            <w:webHidden/>
          </w:rPr>
          <w:t>15</w:t>
        </w:r>
        <w:r>
          <w:rPr>
            <w:noProof/>
            <w:webHidden/>
          </w:rPr>
          <w:fldChar w:fldCharType="end"/>
        </w:r>
      </w:hyperlink>
    </w:p>
    <w:p w14:paraId="60661B3F" w14:textId="5BF9B06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23" w:history="1">
        <w:r w:rsidRPr="001E4108">
          <w:rPr>
            <w:rStyle w:val="Hipervnculo"/>
            <w:noProof/>
          </w:rPr>
          <w:t>2.2.3</w:t>
        </w:r>
        <w:r>
          <w:rPr>
            <w:rFonts w:eastAsiaTheme="minorEastAsia" w:cstheme="minorBidi"/>
            <w:i w:val="0"/>
            <w:iCs w:val="0"/>
            <w:noProof/>
            <w:sz w:val="24"/>
            <w:szCs w:val="24"/>
            <w:lang w:val="es-ES" w:eastAsia="es-ES_tradnl"/>
          </w:rPr>
          <w:tab/>
        </w:r>
        <w:r w:rsidRPr="001E4108">
          <w:rPr>
            <w:rStyle w:val="Hipervnculo"/>
            <w:noProof/>
          </w:rPr>
          <w:t>Riesgos</w:t>
        </w:r>
        <w:r>
          <w:rPr>
            <w:noProof/>
            <w:webHidden/>
          </w:rPr>
          <w:tab/>
        </w:r>
        <w:r>
          <w:rPr>
            <w:noProof/>
            <w:webHidden/>
          </w:rPr>
          <w:fldChar w:fldCharType="begin"/>
        </w:r>
        <w:r>
          <w:rPr>
            <w:noProof/>
            <w:webHidden/>
          </w:rPr>
          <w:instrText xml:space="preserve"> PAGEREF _Toc111798623 \h </w:instrText>
        </w:r>
        <w:r>
          <w:rPr>
            <w:noProof/>
            <w:webHidden/>
          </w:rPr>
        </w:r>
        <w:r>
          <w:rPr>
            <w:noProof/>
            <w:webHidden/>
          </w:rPr>
          <w:fldChar w:fldCharType="separate"/>
        </w:r>
        <w:r>
          <w:rPr>
            <w:noProof/>
            <w:webHidden/>
          </w:rPr>
          <w:t>15</w:t>
        </w:r>
        <w:r>
          <w:rPr>
            <w:noProof/>
            <w:webHidden/>
          </w:rPr>
          <w:fldChar w:fldCharType="end"/>
        </w:r>
      </w:hyperlink>
    </w:p>
    <w:p w14:paraId="4830269D" w14:textId="5ED3E701"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24" w:history="1">
        <w:r w:rsidRPr="001E4108">
          <w:rPr>
            <w:rStyle w:val="Hipervnculo"/>
            <w:noProof/>
          </w:rPr>
          <w:t>2.3</w:t>
        </w:r>
        <w:r>
          <w:rPr>
            <w:rFonts w:eastAsiaTheme="minorEastAsia" w:cstheme="minorBidi"/>
            <w:smallCaps w:val="0"/>
            <w:noProof/>
            <w:sz w:val="24"/>
            <w:szCs w:val="24"/>
            <w:lang w:val="es-ES" w:eastAsia="es-ES_tradnl"/>
          </w:rPr>
          <w:tab/>
        </w:r>
        <w:r w:rsidRPr="001E4108">
          <w:rPr>
            <w:rStyle w:val="Hipervnculo"/>
            <w:noProof/>
          </w:rPr>
          <w:t>Objetivos</w:t>
        </w:r>
        <w:r>
          <w:rPr>
            <w:noProof/>
            <w:webHidden/>
          </w:rPr>
          <w:tab/>
        </w:r>
        <w:r>
          <w:rPr>
            <w:noProof/>
            <w:webHidden/>
          </w:rPr>
          <w:fldChar w:fldCharType="begin"/>
        </w:r>
        <w:r>
          <w:rPr>
            <w:noProof/>
            <w:webHidden/>
          </w:rPr>
          <w:instrText xml:space="preserve"> PAGEREF _Toc111798624 \h </w:instrText>
        </w:r>
        <w:r>
          <w:rPr>
            <w:noProof/>
            <w:webHidden/>
          </w:rPr>
        </w:r>
        <w:r>
          <w:rPr>
            <w:noProof/>
            <w:webHidden/>
          </w:rPr>
          <w:fldChar w:fldCharType="separate"/>
        </w:r>
        <w:r>
          <w:rPr>
            <w:noProof/>
            <w:webHidden/>
          </w:rPr>
          <w:t>15</w:t>
        </w:r>
        <w:r>
          <w:rPr>
            <w:noProof/>
            <w:webHidden/>
          </w:rPr>
          <w:fldChar w:fldCharType="end"/>
        </w:r>
      </w:hyperlink>
    </w:p>
    <w:p w14:paraId="7A462FFF" w14:textId="773D11EF"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25" w:history="1">
        <w:r w:rsidRPr="001E4108">
          <w:rPr>
            <w:rStyle w:val="Hipervnculo"/>
            <w:noProof/>
          </w:rPr>
          <w:t>2.3.1</w:t>
        </w:r>
        <w:r>
          <w:rPr>
            <w:rFonts w:eastAsiaTheme="minorEastAsia" w:cstheme="minorBidi"/>
            <w:i w:val="0"/>
            <w:iCs w:val="0"/>
            <w:noProof/>
            <w:sz w:val="24"/>
            <w:szCs w:val="24"/>
            <w:lang w:val="es-ES" w:eastAsia="es-ES_tradnl"/>
          </w:rPr>
          <w:tab/>
        </w:r>
        <w:r w:rsidRPr="001E4108">
          <w:rPr>
            <w:rStyle w:val="Hipervnculo"/>
            <w:noProof/>
          </w:rPr>
          <w:t>Objetivo principal</w:t>
        </w:r>
        <w:r>
          <w:rPr>
            <w:noProof/>
            <w:webHidden/>
          </w:rPr>
          <w:tab/>
        </w:r>
        <w:r>
          <w:rPr>
            <w:noProof/>
            <w:webHidden/>
          </w:rPr>
          <w:fldChar w:fldCharType="begin"/>
        </w:r>
        <w:r>
          <w:rPr>
            <w:noProof/>
            <w:webHidden/>
          </w:rPr>
          <w:instrText xml:space="preserve"> PAGEREF _Toc111798625 \h </w:instrText>
        </w:r>
        <w:r>
          <w:rPr>
            <w:noProof/>
            <w:webHidden/>
          </w:rPr>
        </w:r>
        <w:r>
          <w:rPr>
            <w:noProof/>
            <w:webHidden/>
          </w:rPr>
          <w:fldChar w:fldCharType="separate"/>
        </w:r>
        <w:r>
          <w:rPr>
            <w:noProof/>
            <w:webHidden/>
          </w:rPr>
          <w:t>15</w:t>
        </w:r>
        <w:r>
          <w:rPr>
            <w:noProof/>
            <w:webHidden/>
          </w:rPr>
          <w:fldChar w:fldCharType="end"/>
        </w:r>
      </w:hyperlink>
    </w:p>
    <w:p w14:paraId="71AC371B" w14:textId="54D66CE1"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26" w:history="1">
        <w:r w:rsidRPr="001E4108">
          <w:rPr>
            <w:rStyle w:val="Hipervnculo"/>
            <w:noProof/>
          </w:rPr>
          <w:t>2.4</w:t>
        </w:r>
        <w:r>
          <w:rPr>
            <w:rFonts w:eastAsiaTheme="minorEastAsia" w:cstheme="minorBidi"/>
            <w:smallCaps w:val="0"/>
            <w:noProof/>
            <w:sz w:val="24"/>
            <w:szCs w:val="24"/>
            <w:lang w:val="es-ES" w:eastAsia="es-ES_tradnl"/>
          </w:rPr>
          <w:tab/>
        </w:r>
        <w:r w:rsidRPr="001E4108">
          <w:rPr>
            <w:rStyle w:val="Hipervnculo"/>
            <w:noProof/>
          </w:rPr>
          <w:t>Justificación</w:t>
        </w:r>
        <w:r>
          <w:rPr>
            <w:noProof/>
            <w:webHidden/>
          </w:rPr>
          <w:tab/>
        </w:r>
        <w:r>
          <w:rPr>
            <w:noProof/>
            <w:webHidden/>
          </w:rPr>
          <w:fldChar w:fldCharType="begin"/>
        </w:r>
        <w:r>
          <w:rPr>
            <w:noProof/>
            <w:webHidden/>
          </w:rPr>
          <w:instrText xml:space="preserve"> PAGEREF _Toc111798626 \h </w:instrText>
        </w:r>
        <w:r>
          <w:rPr>
            <w:noProof/>
            <w:webHidden/>
          </w:rPr>
        </w:r>
        <w:r>
          <w:rPr>
            <w:noProof/>
            <w:webHidden/>
          </w:rPr>
          <w:fldChar w:fldCharType="separate"/>
        </w:r>
        <w:r>
          <w:rPr>
            <w:noProof/>
            <w:webHidden/>
          </w:rPr>
          <w:t>16</w:t>
        </w:r>
        <w:r>
          <w:rPr>
            <w:noProof/>
            <w:webHidden/>
          </w:rPr>
          <w:fldChar w:fldCharType="end"/>
        </w:r>
      </w:hyperlink>
    </w:p>
    <w:p w14:paraId="76CAEF2E" w14:textId="0548588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27" w:history="1">
        <w:r w:rsidRPr="001E4108">
          <w:rPr>
            <w:rStyle w:val="Hipervnculo"/>
            <w:noProof/>
          </w:rPr>
          <w:t>2.4.1</w:t>
        </w:r>
        <w:r>
          <w:rPr>
            <w:rFonts w:eastAsiaTheme="minorEastAsia" w:cstheme="minorBidi"/>
            <w:i w:val="0"/>
            <w:iCs w:val="0"/>
            <w:noProof/>
            <w:sz w:val="24"/>
            <w:szCs w:val="24"/>
            <w:lang w:val="es-ES" w:eastAsia="es-ES_tradnl"/>
          </w:rPr>
          <w:tab/>
        </w:r>
        <w:r w:rsidRPr="001E4108">
          <w:rPr>
            <w:rStyle w:val="Hipervnculo"/>
            <w:noProof/>
          </w:rPr>
          <w:t>Justificación social</w:t>
        </w:r>
        <w:r>
          <w:rPr>
            <w:noProof/>
            <w:webHidden/>
          </w:rPr>
          <w:tab/>
        </w:r>
        <w:r>
          <w:rPr>
            <w:noProof/>
            <w:webHidden/>
          </w:rPr>
          <w:fldChar w:fldCharType="begin"/>
        </w:r>
        <w:r>
          <w:rPr>
            <w:noProof/>
            <w:webHidden/>
          </w:rPr>
          <w:instrText xml:space="preserve"> PAGEREF _Toc111798627 \h </w:instrText>
        </w:r>
        <w:r>
          <w:rPr>
            <w:noProof/>
            <w:webHidden/>
          </w:rPr>
        </w:r>
        <w:r>
          <w:rPr>
            <w:noProof/>
            <w:webHidden/>
          </w:rPr>
          <w:fldChar w:fldCharType="separate"/>
        </w:r>
        <w:r>
          <w:rPr>
            <w:noProof/>
            <w:webHidden/>
          </w:rPr>
          <w:t>16</w:t>
        </w:r>
        <w:r>
          <w:rPr>
            <w:noProof/>
            <w:webHidden/>
          </w:rPr>
          <w:fldChar w:fldCharType="end"/>
        </w:r>
      </w:hyperlink>
    </w:p>
    <w:p w14:paraId="6246B8F6" w14:textId="2CEA22B7"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28" w:history="1">
        <w:r w:rsidRPr="001E4108">
          <w:rPr>
            <w:rStyle w:val="Hipervnculo"/>
            <w:noProof/>
          </w:rPr>
          <w:t>2.4.2</w:t>
        </w:r>
        <w:r>
          <w:rPr>
            <w:rFonts w:eastAsiaTheme="minorEastAsia" w:cstheme="minorBidi"/>
            <w:i w:val="0"/>
            <w:iCs w:val="0"/>
            <w:noProof/>
            <w:sz w:val="24"/>
            <w:szCs w:val="24"/>
            <w:lang w:val="es-ES" w:eastAsia="es-ES_tradnl"/>
          </w:rPr>
          <w:tab/>
        </w:r>
        <w:r w:rsidRPr="001E4108">
          <w:rPr>
            <w:rStyle w:val="Hipervnculo"/>
            <w:noProof/>
          </w:rPr>
          <w:t>Justificación técnica</w:t>
        </w:r>
        <w:r>
          <w:rPr>
            <w:noProof/>
            <w:webHidden/>
          </w:rPr>
          <w:tab/>
        </w:r>
        <w:r>
          <w:rPr>
            <w:noProof/>
            <w:webHidden/>
          </w:rPr>
          <w:fldChar w:fldCharType="begin"/>
        </w:r>
        <w:r>
          <w:rPr>
            <w:noProof/>
            <w:webHidden/>
          </w:rPr>
          <w:instrText xml:space="preserve"> PAGEREF _Toc111798628 \h </w:instrText>
        </w:r>
        <w:r>
          <w:rPr>
            <w:noProof/>
            <w:webHidden/>
          </w:rPr>
        </w:r>
        <w:r>
          <w:rPr>
            <w:noProof/>
            <w:webHidden/>
          </w:rPr>
          <w:fldChar w:fldCharType="separate"/>
        </w:r>
        <w:r>
          <w:rPr>
            <w:noProof/>
            <w:webHidden/>
          </w:rPr>
          <w:t>16</w:t>
        </w:r>
        <w:r>
          <w:rPr>
            <w:noProof/>
            <w:webHidden/>
          </w:rPr>
          <w:fldChar w:fldCharType="end"/>
        </w:r>
      </w:hyperlink>
    </w:p>
    <w:p w14:paraId="4E329BF2" w14:textId="08F695C6"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29" w:history="1">
        <w:r w:rsidRPr="001E4108">
          <w:rPr>
            <w:rStyle w:val="Hipervnculo"/>
            <w:noProof/>
          </w:rPr>
          <w:t>3.</w:t>
        </w:r>
        <w:r>
          <w:rPr>
            <w:rFonts w:eastAsiaTheme="minorEastAsia" w:cstheme="minorBidi"/>
            <w:b w:val="0"/>
            <w:bCs w:val="0"/>
            <w:caps w:val="0"/>
            <w:noProof/>
            <w:sz w:val="24"/>
            <w:szCs w:val="24"/>
            <w:lang w:val="es-ES" w:eastAsia="es-ES_tradnl"/>
          </w:rPr>
          <w:tab/>
        </w:r>
        <w:r w:rsidRPr="001E4108">
          <w:rPr>
            <w:rStyle w:val="Hipervnculo"/>
            <w:noProof/>
          </w:rPr>
          <w:t>descripción de la realización</w:t>
        </w:r>
        <w:r>
          <w:rPr>
            <w:noProof/>
            <w:webHidden/>
          </w:rPr>
          <w:tab/>
        </w:r>
        <w:r>
          <w:rPr>
            <w:noProof/>
            <w:webHidden/>
          </w:rPr>
          <w:fldChar w:fldCharType="begin"/>
        </w:r>
        <w:r>
          <w:rPr>
            <w:noProof/>
            <w:webHidden/>
          </w:rPr>
          <w:instrText xml:space="preserve"> PAGEREF _Toc111798629 \h </w:instrText>
        </w:r>
        <w:r>
          <w:rPr>
            <w:noProof/>
            <w:webHidden/>
          </w:rPr>
        </w:r>
        <w:r>
          <w:rPr>
            <w:noProof/>
            <w:webHidden/>
          </w:rPr>
          <w:fldChar w:fldCharType="separate"/>
        </w:r>
        <w:r>
          <w:rPr>
            <w:noProof/>
            <w:webHidden/>
          </w:rPr>
          <w:t>17</w:t>
        </w:r>
        <w:r>
          <w:rPr>
            <w:noProof/>
            <w:webHidden/>
          </w:rPr>
          <w:fldChar w:fldCharType="end"/>
        </w:r>
      </w:hyperlink>
    </w:p>
    <w:p w14:paraId="06955FF2" w14:textId="0F19E7F7"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30" w:history="1">
        <w:r w:rsidRPr="001E4108">
          <w:rPr>
            <w:rStyle w:val="Hipervnculo"/>
            <w:noProof/>
            <w:lang w:val="es-ES"/>
          </w:rPr>
          <w:t>3.1</w:t>
        </w:r>
        <w:r>
          <w:rPr>
            <w:rFonts w:eastAsiaTheme="minorEastAsia" w:cstheme="minorBidi"/>
            <w:smallCaps w:val="0"/>
            <w:noProof/>
            <w:sz w:val="24"/>
            <w:szCs w:val="24"/>
            <w:lang w:val="es-ES" w:eastAsia="es-ES_tradnl"/>
          </w:rPr>
          <w:tab/>
        </w:r>
        <w:r w:rsidRPr="001E4108">
          <w:rPr>
            <w:rStyle w:val="Hipervnculo"/>
            <w:noProof/>
            <w:lang w:val="es-ES"/>
          </w:rPr>
          <w:t>Método de desarrollo</w:t>
        </w:r>
        <w:r>
          <w:rPr>
            <w:noProof/>
            <w:webHidden/>
          </w:rPr>
          <w:tab/>
        </w:r>
        <w:r>
          <w:rPr>
            <w:noProof/>
            <w:webHidden/>
          </w:rPr>
          <w:fldChar w:fldCharType="begin"/>
        </w:r>
        <w:r>
          <w:rPr>
            <w:noProof/>
            <w:webHidden/>
          </w:rPr>
          <w:instrText xml:space="preserve"> PAGEREF _Toc111798630 \h </w:instrText>
        </w:r>
        <w:r>
          <w:rPr>
            <w:noProof/>
            <w:webHidden/>
          </w:rPr>
        </w:r>
        <w:r>
          <w:rPr>
            <w:noProof/>
            <w:webHidden/>
          </w:rPr>
          <w:fldChar w:fldCharType="separate"/>
        </w:r>
        <w:r>
          <w:rPr>
            <w:noProof/>
            <w:webHidden/>
          </w:rPr>
          <w:t>17</w:t>
        </w:r>
        <w:r>
          <w:rPr>
            <w:noProof/>
            <w:webHidden/>
          </w:rPr>
          <w:fldChar w:fldCharType="end"/>
        </w:r>
      </w:hyperlink>
    </w:p>
    <w:p w14:paraId="2B8E6FE7" w14:textId="61FEA6B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31" w:history="1">
        <w:r w:rsidRPr="001E4108">
          <w:rPr>
            <w:rStyle w:val="Hipervnculo"/>
            <w:noProof/>
            <w:lang w:val="es-ES"/>
          </w:rPr>
          <w:t>3.1.1</w:t>
        </w:r>
        <w:r>
          <w:rPr>
            <w:rFonts w:eastAsiaTheme="minorEastAsia" w:cstheme="minorBidi"/>
            <w:i w:val="0"/>
            <w:iCs w:val="0"/>
            <w:noProof/>
            <w:sz w:val="24"/>
            <w:szCs w:val="24"/>
            <w:lang w:val="es-ES" w:eastAsia="es-ES_tradnl"/>
          </w:rPr>
          <w:tab/>
        </w:r>
        <w:r w:rsidRPr="001E4108">
          <w:rPr>
            <w:rStyle w:val="Hipervnculo"/>
            <w:noProof/>
            <w:lang w:val="es-ES"/>
          </w:rPr>
          <w:t>Productos intermedios</w:t>
        </w:r>
        <w:r>
          <w:rPr>
            <w:noProof/>
            <w:webHidden/>
          </w:rPr>
          <w:tab/>
        </w:r>
        <w:r>
          <w:rPr>
            <w:noProof/>
            <w:webHidden/>
          </w:rPr>
          <w:fldChar w:fldCharType="begin"/>
        </w:r>
        <w:r>
          <w:rPr>
            <w:noProof/>
            <w:webHidden/>
          </w:rPr>
          <w:instrText xml:space="preserve"> PAGEREF _Toc111798631 \h </w:instrText>
        </w:r>
        <w:r>
          <w:rPr>
            <w:noProof/>
            <w:webHidden/>
          </w:rPr>
        </w:r>
        <w:r>
          <w:rPr>
            <w:noProof/>
            <w:webHidden/>
          </w:rPr>
          <w:fldChar w:fldCharType="separate"/>
        </w:r>
        <w:r>
          <w:rPr>
            <w:noProof/>
            <w:webHidden/>
          </w:rPr>
          <w:t>19</w:t>
        </w:r>
        <w:r>
          <w:rPr>
            <w:noProof/>
            <w:webHidden/>
          </w:rPr>
          <w:fldChar w:fldCharType="end"/>
        </w:r>
      </w:hyperlink>
    </w:p>
    <w:p w14:paraId="1267B21C" w14:textId="1D2819F1"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32" w:history="1">
        <w:r w:rsidRPr="001E4108">
          <w:rPr>
            <w:rStyle w:val="Hipervnculo"/>
            <w:noProof/>
            <w:lang w:val="es-ES"/>
          </w:rPr>
          <w:t>3.1.2</w:t>
        </w:r>
        <w:r>
          <w:rPr>
            <w:rFonts w:eastAsiaTheme="minorEastAsia" w:cstheme="minorBidi"/>
            <w:i w:val="0"/>
            <w:iCs w:val="0"/>
            <w:noProof/>
            <w:sz w:val="24"/>
            <w:szCs w:val="24"/>
            <w:lang w:val="es-ES" w:eastAsia="es-ES_tradnl"/>
          </w:rPr>
          <w:tab/>
        </w:r>
        <w:r w:rsidRPr="001E4108">
          <w:rPr>
            <w:rStyle w:val="Hipervnculo"/>
            <w:noProof/>
            <w:lang w:val="es-ES"/>
          </w:rPr>
          <w:t>Directrices para productos</w:t>
        </w:r>
        <w:r>
          <w:rPr>
            <w:noProof/>
            <w:webHidden/>
          </w:rPr>
          <w:tab/>
        </w:r>
        <w:r>
          <w:rPr>
            <w:noProof/>
            <w:webHidden/>
          </w:rPr>
          <w:fldChar w:fldCharType="begin"/>
        </w:r>
        <w:r>
          <w:rPr>
            <w:noProof/>
            <w:webHidden/>
          </w:rPr>
          <w:instrText xml:space="preserve"> PAGEREF _Toc111798632 \h </w:instrText>
        </w:r>
        <w:r>
          <w:rPr>
            <w:noProof/>
            <w:webHidden/>
          </w:rPr>
        </w:r>
        <w:r>
          <w:rPr>
            <w:noProof/>
            <w:webHidden/>
          </w:rPr>
          <w:fldChar w:fldCharType="separate"/>
        </w:r>
        <w:r>
          <w:rPr>
            <w:noProof/>
            <w:webHidden/>
          </w:rPr>
          <w:t>19</w:t>
        </w:r>
        <w:r>
          <w:rPr>
            <w:noProof/>
            <w:webHidden/>
          </w:rPr>
          <w:fldChar w:fldCharType="end"/>
        </w:r>
      </w:hyperlink>
    </w:p>
    <w:p w14:paraId="2F2890B3" w14:textId="1DD099E8"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33" w:history="1">
        <w:r w:rsidRPr="001E4108">
          <w:rPr>
            <w:rStyle w:val="Hipervnculo"/>
            <w:noProof/>
            <w:lang w:val="es-ES"/>
          </w:rPr>
          <w:t>3.1.3</w:t>
        </w:r>
        <w:r>
          <w:rPr>
            <w:rFonts w:eastAsiaTheme="minorEastAsia" w:cstheme="minorBidi"/>
            <w:i w:val="0"/>
            <w:iCs w:val="0"/>
            <w:noProof/>
            <w:sz w:val="24"/>
            <w:szCs w:val="24"/>
            <w:lang w:val="es-ES" w:eastAsia="es-ES_tradnl"/>
          </w:rPr>
          <w:tab/>
        </w:r>
        <w:r w:rsidRPr="001E4108">
          <w:rPr>
            <w:rStyle w:val="Hipervnculo"/>
            <w:noProof/>
            <w:lang w:val="es-ES"/>
          </w:rPr>
          <w:t>Estructura de desglose de trabajo</w:t>
        </w:r>
        <w:r>
          <w:rPr>
            <w:noProof/>
            <w:webHidden/>
          </w:rPr>
          <w:tab/>
        </w:r>
        <w:r>
          <w:rPr>
            <w:noProof/>
            <w:webHidden/>
          </w:rPr>
          <w:fldChar w:fldCharType="begin"/>
        </w:r>
        <w:r>
          <w:rPr>
            <w:noProof/>
            <w:webHidden/>
          </w:rPr>
          <w:instrText xml:space="preserve"> PAGEREF _Toc111798633 \h </w:instrText>
        </w:r>
        <w:r>
          <w:rPr>
            <w:noProof/>
            <w:webHidden/>
          </w:rPr>
        </w:r>
        <w:r>
          <w:rPr>
            <w:noProof/>
            <w:webHidden/>
          </w:rPr>
          <w:fldChar w:fldCharType="separate"/>
        </w:r>
        <w:r>
          <w:rPr>
            <w:noProof/>
            <w:webHidden/>
          </w:rPr>
          <w:t>20</w:t>
        </w:r>
        <w:r>
          <w:rPr>
            <w:noProof/>
            <w:webHidden/>
          </w:rPr>
          <w:fldChar w:fldCharType="end"/>
        </w:r>
      </w:hyperlink>
    </w:p>
    <w:p w14:paraId="4243E32B" w14:textId="126B1519"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34" w:history="1">
        <w:r w:rsidRPr="001E4108">
          <w:rPr>
            <w:rStyle w:val="Hipervnculo"/>
            <w:noProof/>
            <w:lang w:val="es-ES"/>
          </w:rPr>
          <w:t>3.2</w:t>
        </w:r>
        <w:r>
          <w:rPr>
            <w:rFonts w:eastAsiaTheme="minorEastAsia" w:cstheme="minorBidi"/>
            <w:smallCaps w:val="0"/>
            <w:noProof/>
            <w:sz w:val="24"/>
            <w:szCs w:val="24"/>
            <w:lang w:val="es-ES" w:eastAsia="es-ES_tradnl"/>
          </w:rPr>
          <w:tab/>
        </w:r>
        <w:r w:rsidRPr="001E4108">
          <w:rPr>
            <w:rStyle w:val="Hipervnculo"/>
            <w:noProof/>
            <w:lang w:val="es-ES"/>
          </w:rPr>
          <w:t>Tareas principales</w:t>
        </w:r>
        <w:r>
          <w:rPr>
            <w:noProof/>
            <w:webHidden/>
          </w:rPr>
          <w:tab/>
        </w:r>
        <w:r>
          <w:rPr>
            <w:noProof/>
            <w:webHidden/>
          </w:rPr>
          <w:fldChar w:fldCharType="begin"/>
        </w:r>
        <w:r>
          <w:rPr>
            <w:noProof/>
            <w:webHidden/>
          </w:rPr>
          <w:instrText xml:space="preserve"> PAGEREF _Toc111798634 \h </w:instrText>
        </w:r>
        <w:r>
          <w:rPr>
            <w:noProof/>
            <w:webHidden/>
          </w:rPr>
        </w:r>
        <w:r>
          <w:rPr>
            <w:noProof/>
            <w:webHidden/>
          </w:rPr>
          <w:fldChar w:fldCharType="separate"/>
        </w:r>
        <w:r>
          <w:rPr>
            <w:noProof/>
            <w:webHidden/>
          </w:rPr>
          <w:t>21</w:t>
        </w:r>
        <w:r>
          <w:rPr>
            <w:noProof/>
            <w:webHidden/>
          </w:rPr>
          <w:fldChar w:fldCharType="end"/>
        </w:r>
      </w:hyperlink>
    </w:p>
    <w:p w14:paraId="416EAEAE" w14:textId="3AE54956"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35" w:history="1">
        <w:r w:rsidRPr="001E4108">
          <w:rPr>
            <w:rStyle w:val="Hipervnculo"/>
            <w:noProof/>
          </w:rPr>
          <w:t>4.</w:t>
        </w:r>
        <w:r>
          <w:rPr>
            <w:rFonts w:eastAsiaTheme="minorEastAsia" w:cstheme="minorBidi"/>
            <w:b w:val="0"/>
            <w:bCs w:val="0"/>
            <w:caps w:val="0"/>
            <w:noProof/>
            <w:sz w:val="24"/>
            <w:szCs w:val="24"/>
            <w:lang w:val="es-ES" w:eastAsia="es-ES_tradnl"/>
          </w:rPr>
          <w:tab/>
        </w:r>
        <w:r w:rsidRPr="001E4108">
          <w:rPr>
            <w:rStyle w:val="Hipervnculo"/>
            <w:noProof/>
          </w:rPr>
          <w:t>Organización</w:t>
        </w:r>
        <w:r>
          <w:rPr>
            <w:noProof/>
            <w:webHidden/>
          </w:rPr>
          <w:tab/>
        </w:r>
        <w:r>
          <w:rPr>
            <w:noProof/>
            <w:webHidden/>
          </w:rPr>
          <w:fldChar w:fldCharType="begin"/>
        </w:r>
        <w:r>
          <w:rPr>
            <w:noProof/>
            <w:webHidden/>
          </w:rPr>
          <w:instrText xml:space="preserve"> PAGEREF _Toc111798635 \h </w:instrText>
        </w:r>
        <w:r>
          <w:rPr>
            <w:noProof/>
            <w:webHidden/>
          </w:rPr>
        </w:r>
        <w:r>
          <w:rPr>
            <w:noProof/>
            <w:webHidden/>
          </w:rPr>
          <w:fldChar w:fldCharType="separate"/>
        </w:r>
        <w:r>
          <w:rPr>
            <w:noProof/>
            <w:webHidden/>
          </w:rPr>
          <w:t>25</w:t>
        </w:r>
        <w:r>
          <w:rPr>
            <w:noProof/>
            <w:webHidden/>
          </w:rPr>
          <w:fldChar w:fldCharType="end"/>
        </w:r>
      </w:hyperlink>
    </w:p>
    <w:p w14:paraId="4E301CAE" w14:textId="16D76414"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36" w:history="1">
        <w:r w:rsidRPr="001E4108">
          <w:rPr>
            <w:rStyle w:val="Hipervnculo"/>
            <w:noProof/>
          </w:rPr>
          <w:t>4.1</w:t>
        </w:r>
        <w:r>
          <w:rPr>
            <w:rFonts w:eastAsiaTheme="minorEastAsia" w:cstheme="minorBidi"/>
            <w:smallCaps w:val="0"/>
            <w:noProof/>
            <w:sz w:val="24"/>
            <w:szCs w:val="24"/>
            <w:lang w:val="es-ES" w:eastAsia="es-ES_tradnl"/>
          </w:rPr>
          <w:tab/>
        </w:r>
        <w:r w:rsidRPr="001E4108">
          <w:rPr>
            <w:rStyle w:val="Hipervnculo"/>
            <w:noProof/>
          </w:rPr>
          <w:t>Organización</w:t>
        </w:r>
        <w:r>
          <w:rPr>
            <w:noProof/>
            <w:webHidden/>
          </w:rPr>
          <w:tab/>
        </w:r>
        <w:r>
          <w:rPr>
            <w:noProof/>
            <w:webHidden/>
          </w:rPr>
          <w:fldChar w:fldCharType="begin"/>
        </w:r>
        <w:r>
          <w:rPr>
            <w:noProof/>
            <w:webHidden/>
          </w:rPr>
          <w:instrText xml:space="preserve"> PAGEREF _Toc111798636 \h </w:instrText>
        </w:r>
        <w:r>
          <w:rPr>
            <w:noProof/>
            <w:webHidden/>
          </w:rPr>
        </w:r>
        <w:r>
          <w:rPr>
            <w:noProof/>
            <w:webHidden/>
          </w:rPr>
          <w:fldChar w:fldCharType="separate"/>
        </w:r>
        <w:r>
          <w:rPr>
            <w:noProof/>
            <w:webHidden/>
          </w:rPr>
          <w:t>25</w:t>
        </w:r>
        <w:r>
          <w:rPr>
            <w:noProof/>
            <w:webHidden/>
          </w:rPr>
          <w:fldChar w:fldCharType="end"/>
        </w:r>
      </w:hyperlink>
    </w:p>
    <w:p w14:paraId="26C92664" w14:textId="60D74DC8"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37" w:history="1">
        <w:r w:rsidRPr="001E4108">
          <w:rPr>
            <w:rStyle w:val="Hipervnculo"/>
            <w:noProof/>
          </w:rPr>
          <w:t>4.2</w:t>
        </w:r>
        <w:r>
          <w:rPr>
            <w:rFonts w:eastAsiaTheme="minorEastAsia" w:cstheme="minorBidi"/>
            <w:smallCaps w:val="0"/>
            <w:noProof/>
            <w:sz w:val="24"/>
            <w:szCs w:val="24"/>
            <w:lang w:val="es-ES" w:eastAsia="es-ES_tradnl"/>
          </w:rPr>
          <w:tab/>
        </w:r>
        <w:r w:rsidRPr="001E4108">
          <w:rPr>
            <w:rStyle w:val="Hipervnculo"/>
            <w:noProof/>
          </w:rPr>
          <w:t>Avance del proyecto</w:t>
        </w:r>
        <w:r>
          <w:rPr>
            <w:noProof/>
            <w:webHidden/>
          </w:rPr>
          <w:tab/>
        </w:r>
        <w:r>
          <w:rPr>
            <w:noProof/>
            <w:webHidden/>
          </w:rPr>
          <w:fldChar w:fldCharType="begin"/>
        </w:r>
        <w:r>
          <w:rPr>
            <w:noProof/>
            <w:webHidden/>
          </w:rPr>
          <w:instrText xml:space="preserve"> PAGEREF _Toc111798637 \h </w:instrText>
        </w:r>
        <w:r>
          <w:rPr>
            <w:noProof/>
            <w:webHidden/>
          </w:rPr>
        </w:r>
        <w:r>
          <w:rPr>
            <w:noProof/>
            <w:webHidden/>
          </w:rPr>
          <w:fldChar w:fldCharType="separate"/>
        </w:r>
        <w:r>
          <w:rPr>
            <w:noProof/>
            <w:webHidden/>
          </w:rPr>
          <w:t>26</w:t>
        </w:r>
        <w:r>
          <w:rPr>
            <w:noProof/>
            <w:webHidden/>
          </w:rPr>
          <w:fldChar w:fldCharType="end"/>
        </w:r>
      </w:hyperlink>
    </w:p>
    <w:p w14:paraId="0DD28261" w14:textId="05289718"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38" w:history="1">
        <w:r w:rsidRPr="001E4108">
          <w:rPr>
            <w:rStyle w:val="Hipervnculo"/>
            <w:noProof/>
          </w:rPr>
          <w:t>4.3</w:t>
        </w:r>
        <w:r>
          <w:rPr>
            <w:rFonts w:eastAsiaTheme="minorEastAsia" w:cstheme="minorBidi"/>
            <w:smallCaps w:val="0"/>
            <w:noProof/>
            <w:sz w:val="24"/>
            <w:szCs w:val="24"/>
            <w:lang w:val="es-ES" w:eastAsia="es-ES_tradnl"/>
          </w:rPr>
          <w:tab/>
        </w:r>
        <w:r w:rsidRPr="001E4108">
          <w:rPr>
            <w:rStyle w:val="Hipervnculo"/>
            <w:noProof/>
          </w:rPr>
          <w:t>Plan de RRHH</w:t>
        </w:r>
        <w:r>
          <w:rPr>
            <w:noProof/>
            <w:webHidden/>
          </w:rPr>
          <w:tab/>
        </w:r>
        <w:r>
          <w:rPr>
            <w:noProof/>
            <w:webHidden/>
          </w:rPr>
          <w:fldChar w:fldCharType="begin"/>
        </w:r>
        <w:r>
          <w:rPr>
            <w:noProof/>
            <w:webHidden/>
          </w:rPr>
          <w:instrText xml:space="preserve"> PAGEREF _Toc111798638 \h </w:instrText>
        </w:r>
        <w:r>
          <w:rPr>
            <w:noProof/>
            <w:webHidden/>
          </w:rPr>
        </w:r>
        <w:r>
          <w:rPr>
            <w:noProof/>
            <w:webHidden/>
          </w:rPr>
          <w:fldChar w:fldCharType="separate"/>
        </w:r>
        <w:r>
          <w:rPr>
            <w:noProof/>
            <w:webHidden/>
          </w:rPr>
          <w:t>26</w:t>
        </w:r>
        <w:r>
          <w:rPr>
            <w:noProof/>
            <w:webHidden/>
          </w:rPr>
          <w:fldChar w:fldCharType="end"/>
        </w:r>
      </w:hyperlink>
    </w:p>
    <w:p w14:paraId="5FE0719E" w14:textId="5E2BC4B3"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39" w:history="1">
        <w:r w:rsidRPr="001E4108">
          <w:rPr>
            <w:rStyle w:val="Hipervnculo"/>
            <w:noProof/>
          </w:rPr>
          <w:t>5.</w:t>
        </w:r>
        <w:r>
          <w:rPr>
            <w:rFonts w:eastAsiaTheme="minorEastAsia" w:cstheme="minorBidi"/>
            <w:b w:val="0"/>
            <w:bCs w:val="0"/>
            <w:caps w:val="0"/>
            <w:noProof/>
            <w:sz w:val="24"/>
            <w:szCs w:val="24"/>
            <w:lang w:val="es-ES" w:eastAsia="es-ES_tradnl"/>
          </w:rPr>
          <w:tab/>
        </w:r>
        <w:r w:rsidRPr="001E4108">
          <w:rPr>
            <w:rStyle w:val="Hipervnculo"/>
            <w:noProof/>
          </w:rPr>
          <w:t>Ejecución</w:t>
        </w:r>
        <w:r>
          <w:rPr>
            <w:noProof/>
            <w:webHidden/>
          </w:rPr>
          <w:tab/>
        </w:r>
        <w:r>
          <w:rPr>
            <w:noProof/>
            <w:webHidden/>
          </w:rPr>
          <w:fldChar w:fldCharType="begin"/>
        </w:r>
        <w:r>
          <w:rPr>
            <w:noProof/>
            <w:webHidden/>
          </w:rPr>
          <w:instrText xml:space="preserve"> PAGEREF _Toc111798639 \h </w:instrText>
        </w:r>
        <w:r>
          <w:rPr>
            <w:noProof/>
            <w:webHidden/>
          </w:rPr>
        </w:r>
        <w:r>
          <w:rPr>
            <w:noProof/>
            <w:webHidden/>
          </w:rPr>
          <w:fldChar w:fldCharType="separate"/>
        </w:r>
        <w:r>
          <w:rPr>
            <w:noProof/>
            <w:webHidden/>
          </w:rPr>
          <w:t>29</w:t>
        </w:r>
        <w:r>
          <w:rPr>
            <w:noProof/>
            <w:webHidden/>
          </w:rPr>
          <w:fldChar w:fldCharType="end"/>
        </w:r>
      </w:hyperlink>
    </w:p>
    <w:p w14:paraId="4073A4F2" w14:textId="0BEC604D"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40" w:history="1">
        <w:r w:rsidRPr="001E4108">
          <w:rPr>
            <w:rStyle w:val="Hipervnculo"/>
            <w:noProof/>
          </w:rPr>
          <w:t>5.1</w:t>
        </w:r>
        <w:r>
          <w:rPr>
            <w:rFonts w:eastAsiaTheme="minorEastAsia" w:cstheme="minorBidi"/>
            <w:smallCaps w:val="0"/>
            <w:noProof/>
            <w:sz w:val="24"/>
            <w:szCs w:val="24"/>
            <w:lang w:val="es-ES" w:eastAsia="es-ES_tradnl"/>
          </w:rPr>
          <w:tab/>
        </w:r>
        <w:r w:rsidRPr="001E4108">
          <w:rPr>
            <w:rStyle w:val="Hipervnculo"/>
            <w:noProof/>
          </w:rPr>
          <w:t>Entorno de trabajo</w:t>
        </w:r>
        <w:r>
          <w:rPr>
            <w:noProof/>
            <w:webHidden/>
          </w:rPr>
          <w:tab/>
        </w:r>
        <w:r>
          <w:rPr>
            <w:noProof/>
            <w:webHidden/>
          </w:rPr>
          <w:fldChar w:fldCharType="begin"/>
        </w:r>
        <w:r>
          <w:rPr>
            <w:noProof/>
            <w:webHidden/>
          </w:rPr>
          <w:instrText xml:space="preserve"> PAGEREF _Toc111798640 \h </w:instrText>
        </w:r>
        <w:r>
          <w:rPr>
            <w:noProof/>
            <w:webHidden/>
          </w:rPr>
        </w:r>
        <w:r>
          <w:rPr>
            <w:noProof/>
            <w:webHidden/>
          </w:rPr>
          <w:fldChar w:fldCharType="separate"/>
        </w:r>
        <w:r>
          <w:rPr>
            <w:noProof/>
            <w:webHidden/>
          </w:rPr>
          <w:t>29</w:t>
        </w:r>
        <w:r>
          <w:rPr>
            <w:noProof/>
            <w:webHidden/>
          </w:rPr>
          <w:fldChar w:fldCharType="end"/>
        </w:r>
      </w:hyperlink>
    </w:p>
    <w:p w14:paraId="2F8BBCFE" w14:textId="2DF26242"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41" w:history="1">
        <w:r w:rsidRPr="001E4108">
          <w:rPr>
            <w:rStyle w:val="Hipervnculo"/>
            <w:noProof/>
          </w:rPr>
          <w:t>5.2</w:t>
        </w:r>
        <w:r>
          <w:rPr>
            <w:rFonts w:eastAsiaTheme="minorEastAsia" w:cstheme="minorBidi"/>
            <w:smallCaps w:val="0"/>
            <w:noProof/>
            <w:sz w:val="24"/>
            <w:szCs w:val="24"/>
            <w:lang w:val="es-ES" w:eastAsia="es-ES_tradnl"/>
          </w:rPr>
          <w:tab/>
        </w:r>
        <w:r w:rsidRPr="001E4108">
          <w:rPr>
            <w:rStyle w:val="Hipervnculo"/>
            <w:noProof/>
          </w:rPr>
          <w:t>Interlocución durante el trabajo</w:t>
        </w:r>
        <w:r>
          <w:rPr>
            <w:noProof/>
            <w:webHidden/>
          </w:rPr>
          <w:tab/>
        </w:r>
        <w:r>
          <w:rPr>
            <w:noProof/>
            <w:webHidden/>
          </w:rPr>
          <w:fldChar w:fldCharType="begin"/>
        </w:r>
        <w:r>
          <w:rPr>
            <w:noProof/>
            <w:webHidden/>
          </w:rPr>
          <w:instrText xml:space="preserve"> PAGEREF _Toc111798641 \h </w:instrText>
        </w:r>
        <w:r>
          <w:rPr>
            <w:noProof/>
            <w:webHidden/>
          </w:rPr>
        </w:r>
        <w:r>
          <w:rPr>
            <w:noProof/>
            <w:webHidden/>
          </w:rPr>
          <w:fldChar w:fldCharType="separate"/>
        </w:r>
        <w:r>
          <w:rPr>
            <w:noProof/>
            <w:webHidden/>
          </w:rPr>
          <w:t>29</w:t>
        </w:r>
        <w:r>
          <w:rPr>
            <w:noProof/>
            <w:webHidden/>
          </w:rPr>
          <w:fldChar w:fldCharType="end"/>
        </w:r>
      </w:hyperlink>
    </w:p>
    <w:p w14:paraId="1EDE3763" w14:textId="2B3BDD4A"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42" w:history="1">
        <w:r w:rsidRPr="001E4108">
          <w:rPr>
            <w:rStyle w:val="Hipervnculo"/>
            <w:noProof/>
          </w:rPr>
          <w:t>5.3</w:t>
        </w:r>
        <w:r>
          <w:rPr>
            <w:rFonts w:eastAsiaTheme="minorEastAsia" w:cstheme="minorBidi"/>
            <w:smallCaps w:val="0"/>
            <w:noProof/>
            <w:sz w:val="24"/>
            <w:szCs w:val="24"/>
            <w:lang w:val="es-ES" w:eastAsia="es-ES_tradnl"/>
          </w:rPr>
          <w:tab/>
        </w:r>
        <w:r w:rsidRPr="001E4108">
          <w:rPr>
            <w:rStyle w:val="Hipervnculo"/>
            <w:noProof/>
          </w:rPr>
          <w:t>Control de cambios</w:t>
        </w:r>
        <w:r>
          <w:rPr>
            <w:noProof/>
            <w:webHidden/>
          </w:rPr>
          <w:tab/>
        </w:r>
        <w:r>
          <w:rPr>
            <w:noProof/>
            <w:webHidden/>
          </w:rPr>
          <w:fldChar w:fldCharType="begin"/>
        </w:r>
        <w:r>
          <w:rPr>
            <w:noProof/>
            <w:webHidden/>
          </w:rPr>
          <w:instrText xml:space="preserve"> PAGEREF _Toc111798642 \h </w:instrText>
        </w:r>
        <w:r>
          <w:rPr>
            <w:noProof/>
            <w:webHidden/>
          </w:rPr>
        </w:r>
        <w:r>
          <w:rPr>
            <w:noProof/>
            <w:webHidden/>
          </w:rPr>
          <w:fldChar w:fldCharType="separate"/>
        </w:r>
        <w:r>
          <w:rPr>
            <w:noProof/>
            <w:webHidden/>
          </w:rPr>
          <w:t>29</w:t>
        </w:r>
        <w:r>
          <w:rPr>
            <w:noProof/>
            <w:webHidden/>
          </w:rPr>
          <w:fldChar w:fldCharType="end"/>
        </w:r>
      </w:hyperlink>
    </w:p>
    <w:p w14:paraId="4DFFA602" w14:textId="6C538C78"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43" w:history="1">
        <w:r w:rsidRPr="001E4108">
          <w:rPr>
            <w:rStyle w:val="Hipervnculo"/>
            <w:noProof/>
          </w:rPr>
          <w:t>6.</w:t>
        </w:r>
        <w:r>
          <w:rPr>
            <w:rFonts w:eastAsiaTheme="minorEastAsia" w:cstheme="minorBidi"/>
            <w:b w:val="0"/>
            <w:bCs w:val="0"/>
            <w:caps w:val="0"/>
            <w:noProof/>
            <w:sz w:val="24"/>
            <w:szCs w:val="24"/>
            <w:lang w:val="es-ES" w:eastAsia="es-ES_tradnl"/>
          </w:rPr>
          <w:tab/>
        </w:r>
        <w:r w:rsidRPr="001E4108">
          <w:rPr>
            <w:rStyle w:val="Hipervnculo"/>
            <w:noProof/>
          </w:rPr>
          <w:t>Tecnologías usadas</w:t>
        </w:r>
        <w:r>
          <w:rPr>
            <w:noProof/>
            <w:webHidden/>
          </w:rPr>
          <w:tab/>
        </w:r>
        <w:r>
          <w:rPr>
            <w:noProof/>
            <w:webHidden/>
          </w:rPr>
          <w:fldChar w:fldCharType="begin"/>
        </w:r>
        <w:r>
          <w:rPr>
            <w:noProof/>
            <w:webHidden/>
          </w:rPr>
          <w:instrText xml:space="preserve"> PAGEREF _Toc111798643 \h </w:instrText>
        </w:r>
        <w:r>
          <w:rPr>
            <w:noProof/>
            <w:webHidden/>
          </w:rPr>
        </w:r>
        <w:r>
          <w:rPr>
            <w:noProof/>
            <w:webHidden/>
          </w:rPr>
          <w:fldChar w:fldCharType="separate"/>
        </w:r>
        <w:r>
          <w:rPr>
            <w:noProof/>
            <w:webHidden/>
          </w:rPr>
          <w:t>31</w:t>
        </w:r>
        <w:r>
          <w:rPr>
            <w:noProof/>
            <w:webHidden/>
          </w:rPr>
          <w:fldChar w:fldCharType="end"/>
        </w:r>
      </w:hyperlink>
    </w:p>
    <w:p w14:paraId="63907AC8" w14:textId="417BF4F5"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44" w:history="1">
        <w:r w:rsidRPr="001E4108">
          <w:rPr>
            <w:rStyle w:val="Hipervnculo"/>
            <w:noProof/>
          </w:rPr>
          <w:t>6.1</w:t>
        </w:r>
        <w:r>
          <w:rPr>
            <w:rFonts w:eastAsiaTheme="minorEastAsia" w:cstheme="minorBidi"/>
            <w:smallCaps w:val="0"/>
            <w:noProof/>
            <w:sz w:val="24"/>
            <w:szCs w:val="24"/>
            <w:lang w:val="es-ES" w:eastAsia="es-ES_tradnl"/>
          </w:rPr>
          <w:tab/>
        </w:r>
        <w:r w:rsidRPr="001E4108">
          <w:rPr>
            <w:rStyle w:val="Hipervnculo"/>
            <w:noProof/>
          </w:rPr>
          <w:t>Hardware</w:t>
        </w:r>
        <w:r>
          <w:rPr>
            <w:noProof/>
            <w:webHidden/>
          </w:rPr>
          <w:tab/>
        </w:r>
        <w:r>
          <w:rPr>
            <w:noProof/>
            <w:webHidden/>
          </w:rPr>
          <w:fldChar w:fldCharType="begin"/>
        </w:r>
        <w:r>
          <w:rPr>
            <w:noProof/>
            <w:webHidden/>
          </w:rPr>
          <w:instrText xml:space="preserve"> PAGEREF _Toc111798644 \h </w:instrText>
        </w:r>
        <w:r>
          <w:rPr>
            <w:noProof/>
            <w:webHidden/>
          </w:rPr>
        </w:r>
        <w:r>
          <w:rPr>
            <w:noProof/>
            <w:webHidden/>
          </w:rPr>
          <w:fldChar w:fldCharType="separate"/>
        </w:r>
        <w:r>
          <w:rPr>
            <w:noProof/>
            <w:webHidden/>
          </w:rPr>
          <w:t>31</w:t>
        </w:r>
        <w:r>
          <w:rPr>
            <w:noProof/>
            <w:webHidden/>
          </w:rPr>
          <w:fldChar w:fldCharType="end"/>
        </w:r>
      </w:hyperlink>
    </w:p>
    <w:p w14:paraId="38C3459D" w14:textId="0835B54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45" w:history="1">
        <w:r w:rsidRPr="001E4108">
          <w:rPr>
            <w:rStyle w:val="Hipervnculo"/>
            <w:noProof/>
          </w:rPr>
          <w:t>6.1.1</w:t>
        </w:r>
        <w:r>
          <w:rPr>
            <w:rFonts w:eastAsiaTheme="minorEastAsia" w:cstheme="minorBidi"/>
            <w:i w:val="0"/>
            <w:iCs w:val="0"/>
            <w:noProof/>
            <w:sz w:val="24"/>
            <w:szCs w:val="24"/>
            <w:lang w:val="es-ES" w:eastAsia="es-ES_tradnl"/>
          </w:rPr>
          <w:tab/>
        </w:r>
        <w:r w:rsidRPr="001E4108">
          <w:rPr>
            <w:rStyle w:val="Hipervnculo"/>
            <w:noProof/>
          </w:rPr>
          <w:t>Desarrollo de extensión Chrome, contrataciones y servidor</w:t>
        </w:r>
        <w:r>
          <w:rPr>
            <w:noProof/>
            <w:webHidden/>
          </w:rPr>
          <w:tab/>
        </w:r>
        <w:r>
          <w:rPr>
            <w:noProof/>
            <w:webHidden/>
          </w:rPr>
          <w:fldChar w:fldCharType="begin"/>
        </w:r>
        <w:r>
          <w:rPr>
            <w:noProof/>
            <w:webHidden/>
          </w:rPr>
          <w:instrText xml:space="preserve"> PAGEREF _Toc111798645 \h </w:instrText>
        </w:r>
        <w:r>
          <w:rPr>
            <w:noProof/>
            <w:webHidden/>
          </w:rPr>
        </w:r>
        <w:r>
          <w:rPr>
            <w:noProof/>
            <w:webHidden/>
          </w:rPr>
          <w:fldChar w:fldCharType="separate"/>
        </w:r>
        <w:r>
          <w:rPr>
            <w:noProof/>
            <w:webHidden/>
          </w:rPr>
          <w:t>31</w:t>
        </w:r>
        <w:r>
          <w:rPr>
            <w:noProof/>
            <w:webHidden/>
          </w:rPr>
          <w:fldChar w:fldCharType="end"/>
        </w:r>
      </w:hyperlink>
    </w:p>
    <w:p w14:paraId="365274A6" w14:textId="6D12B6EE"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46" w:history="1">
        <w:r w:rsidRPr="001E4108">
          <w:rPr>
            <w:rStyle w:val="Hipervnculo"/>
            <w:noProof/>
          </w:rPr>
          <w:t>6.1.2</w:t>
        </w:r>
        <w:r>
          <w:rPr>
            <w:rFonts w:eastAsiaTheme="minorEastAsia" w:cstheme="minorBidi"/>
            <w:i w:val="0"/>
            <w:iCs w:val="0"/>
            <w:noProof/>
            <w:sz w:val="24"/>
            <w:szCs w:val="24"/>
            <w:lang w:val="es-ES" w:eastAsia="es-ES_tradnl"/>
          </w:rPr>
          <w:tab/>
        </w:r>
        <w:r w:rsidRPr="001E4108">
          <w:rPr>
            <w:rStyle w:val="Hipervnculo"/>
            <w:noProof/>
          </w:rPr>
          <w:t>Desarrollo de la página web</w:t>
        </w:r>
        <w:r>
          <w:rPr>
            <w:noProof/>
            <w:webHidden/>
          </w:rPr>
          <w:tab/>
        </w:r>
        <w:r>
          <w:rPr>
            <w:noProof/>
            <w:webHidden/>
          </w:rPr>
          <w:fldChar w:fldCharType="begin"/>
        </w:r>
        <w:r>
          <w:rPr>
            <w:noProof/>
            <w:webHidden/>
          </w:rPr>
          <w:instrText xml:space="preserve"> PAGEREF _Toc111798646 \h </w:instrText>
        </w:r>
        <w:r>
          <w:rPr>
            <w:noProof/>
            <w:webHidden/>
          </w:rPr>
        </w:r>
        <w:r>
          <w:rPr>
            <w:noProof/>
            <w:webHidden/>
          </w:rPr>
          <w:fldChar w:fldCharType="separate"/>
        </w:r>
        <w:r>
          <w:rPr>
            <w:noProof/>
            <w:webHidden/>
          </w:rPr>
          <w:t>31</w:t>
        </w:r>
        <w:r>
          <w:rPr>
            <w:noProof/>
            <w:webHidden/>
          </w:rPr>
          <w:fldChar w:fldCharType="end"/>
        </w:r>
      </w:hyperlink>
    </w:p>
    <w:p w14:paraId="1451CB44" w14:textId="119667C8"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47" w:history="1">
        <w:r w:rsidRPr="001E4108">
          <w:rPr>
            <w:rStyle w:val="Hipervnculo"/>
            <w:noProof/>
          </w:rPr>
          <w:t>6.2</w:t>
        </w:r>
        <w:r>
          <w:rPr>
            <w:rFonts w:eastAsiaTheme="minorEastAsia" w:cstheme="minorBidi"/>
            <w:smallCaps w:val="0"/>
            <w:noProof/>
            <w:sz w:val="24"/>
            <w:szCs w:val="24"/>
            <w:lang w:val="es-ES" w:eastAsia="es-ES_tradnl"/>
          </w:rPr>
          <w:tab/>
        </w:r>
        <w:r w:rsidRPr="001E4108">
          <w:rPr>
            <w:rStyle w:val="Hipervnculo"/>
            <w:noProof/>
          </w:rPr>
          <w:t>Software</w:t>
        </w:r>
        <w:r>
          <w:rPr>
            <w:noProof/>
            <w:webHidden/>
          </w:rPr>
          <w:tab/>
        </w:r>
        <w:r>
          <w:rPr>
            <w:noProof/>
            <w:webHidden/>
          </w:rPr>
          <w:fldChar w:fldCharType="begin"/>
        </w:r>
        <w:r>
          <w:rPr>
            <w:noProof/>
            <w:webHidden/>
          </w:rPr>
          <w:instrText xml:space="preserve"> PAGEREF _Toc111798647 \h </w:instrText>
        </w:r>
        <w:r>
          <w:rPr>
            <w:noProof/>
            <w:webHidden/>
          </w:rPr>
        </w:r>
        <w:r>
          <w:rPr>
            <w:noProof/>
            <w:webHidden/>
          </w:rPr>
          <w:fldChar w:fldCharType="separate"/>
        </w:r>
        <w:r>
          <w:rPr>
            <w:noProof/>
            <w:webHidden/>
          </w:rPr>
          <w:t>32</w:t>
        </w:r>
        <w:r>
          <w:rPr>
            <w:noProof/>
            <w:webHidden/>
          </w:rPr>
          <w:fldChar w:fldCharType="end"/>
        </w:r>
      </w:hyperlink>
    </w:p>
    <w:p w14:paraId="20EFA3B5" w14:textId="4BCB218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48" w:history="1">
        <w:r w:rsidRPr="001E4108">
          <w:rPr>
            <w:rStyle w:val="Hipervnculo"/>
            <w:noProof/>
          </w:rPr>
          <w:t>6.2.1</w:t>
        </w:r>
        <w:r>
          <w:rPr>
            <w:rFonts w:eastAsiaTheme="minorEastAsia" w:cstheme="minorBidi"/>
            <w:i w:val="0"/>
            <w:iCs w:val="0"/>
            <w:noProof/>
            <w:sz w:val="24"/>
            <w:szCs w:val="24"/>
            <w:lang w:val="es-ES" w:eastAsia="es-ES_tradnl"/>
          </w:rPr>
          <w:tab/>
        </w:r>
        <w:r w:rsidRPr="001E4108">
          <w:rPr>
            <w:rStyle w:val="Hipervnculo"/>
            <w:noProof/>
          </w:rPr>
          <w:t>Integración continua</w:t>
        </w:r>
        <w:r>
          <w:rPr>
            <w:noProof/>
            <w:webHidden/>
          </w:rPr>
          <w:tab/>
        </w:r>
        <w:r>
          <w:rPr>
            <w:noProof/>
            <w:webHidden/>
          </w:rPr>
          <w:fldChar w:fldCharType="begin"/>
        </w:r>
        <w:r>
          <w:rPr>
            <w:noProof/>
            <w:webHidden/>
          </w:rPr>
          <w:instrText xml:space="preserve"> PAGEREF _Toc111798648 \h </w:instrText>
        </w:r>
        <w:r>
          <w:rPr>
            <w:noProof/>
            <w:webHidden/>
          </w:rPr>
        </w:r>
        <w:r>
          <w:rPr>
            <w:noProof/>
            <w:webHidden/>
          </w:rPr>
          <w:fldChar w:fldCharType="separate"/>
        </w:r>
        <w:r>
          <w:rPr>
            <w:noProof/>
            <w:webHidden/>
          </w:rPr>
          <w:t>32</w:t>
        </w:r>
        <w:r>
          <w:rPr>
            <w:noProof/>
            <w:webHidden/>
          </w:rPr>
          <w:fldChar w:fldCharType="end"/>
        </w:r>
      </w:hyperlink>
    </w:p>
    <w:p w14:paraId="24680C7B" w14:textId="5262E14F"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49" w:history="1">
        <w:r w:rsidRPr="001E4108">
          <w:rPr>
            <w:rStyle w:val="Hipervnculo"/>
            <w:noProof/>
          </w:rPr>
          <w:t>6.2.2</w:t>
        </w:r>
        <w:r>
          <w:rPr>
            <w:rFonts w:eastAsiaTheme="minorEastAsia" w:cstheme="minorBidi"/>
            <w:i w:val="0"/>
            <w:iCs w:val="0"/>
            <w:noProof/>
            <w:sz w:val="24"/>
            <w:szCs w:val="24"/>
            <w:lang w:val="es-ES" w:eastAsia="es-ES_tradnl"/>
          </w:rPr>
          <w:tab/>
        </w:r>
        <w:r w:rsidRPr="001E4108">
          <w:rPr>
            <w:rStyle w:val="Hipervnculo"/>
            <w:noProof/>
          </w:rPr>
          <w:t>GitHub</w:t>
        </w:r>
        <w:r>
          <w:rPr>
            <w:noProof/>
            <w:webHidden/>
          </w:rPr>
          <w:tab/>
        </w:r>
        <w:r>
          <w:rPr>
            <w:noProof/>
            <w:webHidden/>
          </w:rPr>
          <w:fldChar w:fldCharType="begin"/>
        </w:r>
        <w:r>
          <w:rPr>
            <w:noProof/>
            <w:webHidden/>
          </w:rPr>
          <w:instrText xml:space="preserve"> PAGEREF _Toc111798649 \h </w:instrText>
        </w:r>
        <w:r>
          <w:rPr>
            <w:noProof/>
            <w:webHidden/>
          </w:rPr>
        </w:r>
        <w:r>
          <w:rPr>
            <w:noProof/>
            <w:webHidden/>
          </w:rPr>
          <w:fldChar w:fldCharType="separate"/>
        </w:r>
        <w:r>
          <w:rPr>
            <w:noProof/>
            <w:webHidden/>
          </w:rPr>
          <w:t>33</w:t>
        </w:r>
        <w:r>
          <w:rPr>
            <w:noProof/>
            <w:webHidden/>
          </w:rPr>
          <w:fldChar w:fldCharType="end"/>
        </w:r>
      </w:hyperlink>
    </w:p>
    <w:p w14:paraId="46B3873A" w14:textId="18E78C77"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0" w:history="1">
        <w:r w:rsidRPr="001E4108">
          <w:rPr>
            <w:rStyle w:val="Hipervnculo"/>
            <w:noProof/>
          </w:rPr>
          <w:t>6.2.3</w:t>
        </w:r>
        <w:r>
          <w:rPr>
            <w:rFonts w:eastAsiaTheme="minorEastAsia" w:cstheme="minorBidi"/>
            <w:i w:val="0"/>
            <w:iCs w:val="0"/>
            <w:noProof/>
            <w:sz w:val="24"/>
            <w:szCs w:val="24"/>
            <w:lang w:val="es-ES" w:eastAsia="es-ES_tradnl"/>
          </w:rPr>
          <w:tab/>
        </w:r>
        <w:r w:rsidRPr="001E4108">
          <w:rPr>
            <w:rStyle w:val="Hipervnculo"/>
            <w:noProof/>
          </w:rPr>
          <w:t>IDEs</w:t>
        </w:r>
        <w:r>
          <w:rPr>
            <w:noProof/>
            <w:webHidden/>
          </w:rPr>
          <w:tab/>
        </w:r>
        <w:r>
          <w:rPr>
            <w:noProof/>
            <w:webHidden/>
          </w:rPr>
          <w:fldChar w:fldCharType="begin"/>
        </w:r>
        <w:r>
          <w:rPr>
            <w:noProof/>
            <w:webHidden/>
          </w:rPr>
          <w:instrText xml:space="preserve"> PAGEREF _Toc111798650 \h </w:instrText>
        </w:r>
        <w:r>
          <w:rPr>
            <w:noProof/>
            <w:webHidden/>
          </w:rPr>
        </w:r>
        <w:r>
          <w:rPr>
            <w:noProof/>
            <w:webHidden/>
          </w:rPr>
          <w:fldChar w:fldCharType="separate"/>
        </w:r>
        <w:r>
          <w:rPr>
            <w:noProof/>
            <w:webHidden/>
          </w:rPr>
          <w:t>34</w:t>
        </w:r>
        <w:r>
          <w:rPr>
            <w:noProof/>
            <w:webHidden/>
          </w:rPr>
          <w:fldChar w:fldCharType="end"/>
        </w:r>
      </w:hyperlink>
    </w:p>
    <w:p w14:paraId="70578CEA" w14:textId="54287AAC"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1" w:history="1">
        <w:r w:rsidRPr="001E4108">
          <w:rPr>
            <w:rStyle w:val="Hipervnculo"/>
            <w:noProof/>
          </w:rPr>
          <w:t>6.2.4</w:t>
        </w:r>
        <w:r>
          <w:rPr>
            <w:rFonts w:eastAsiaTheme="minorEastAsia" w:cstheme="minorBidi"/>
            <w:i w:val="0"/>
            <w:iCs w:val="0"/>
            <w:noProof/>
            <w:sz w:val="24"/>
            <w:szCs w:val="24"/>
            <w:lang w:val="es-ES" w:eastAsia="es-ES_tradnl"/>
          </w:rPr>
          <w:tab/>
        </w:r>
        <w:r w:rsidRPr="001E4108">
          <w:rPr>
            <w:rStyle w:val="Hipervnculo"/>
            <w:noProof/>
          </w:rPr>
          <w:t>XAMPP</w:t>
        </w:r>
        <w:r>
          <w:rPr>
            <w:noProof/>
            <w:webHidden/>
          </w:rPr>
          <w:tab/>
        </w:r>
        <w:r>
          <w:rPr>
            <w:noProof/>
            <w:webHidden/>
          </w:rPr>
          <w:fldChar w:fldCharType="begin"/>
        </w:r>
        <w:r>
          <w:rPr>
            <w:noProof/>
            <w:webHidden/>
          </w:rPr>
          <w:instrText xml:space="preserve"> PAGEREF _Toc111798651 \h </w:instrText>
        </w:r>
        <w:r>
          <w:rPr>
            <w:noProof/>
            <w:webHidden/>
          </w:rPr>
        </w:r>
        <w:r>
          <w:rPr>
            <w:noProof/>
            <w:webHidden/>
          </w:rPr>
          <w:fldChar w:fldCharType="separate"/>
        </w:r>
        <w:r>
          <w:rPr>
            <w:noProof/>
            <w:webHidden/>
          </w:rPr>
          <w:t>35</w:t>
        </w:r>
        <w:r>
          <w:rPr>
            <w:noProof/>
            <w:webHidden/>
          </w:rPr>
          <w:fldChar w:fldCharType="end"/>
        </w:r>
      </w:hyperlink>
    </w:p>
    <w:p w14:paraId="69C5ECD5" w14:textId="3EDE7E3C"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2" w:history="1">
        <w:r w:rsidRPr="001E4108">
          <w:rPr>
            <w:rStyle w:val="Hipervnculo"/>
            <w:noProof/>
          </w:rPr>
          <w:t>6.2.5</w:t>
        </w:r>
        <w:r>
          <w:rPr>
            <w:rFonts w:eastAsiaTheme="minorEastAsia" w:cstheme="minorBidi"/>
            <w:i w:val="0"/>
            <w:iCs w:val="0"/>
            <w:noProof/>
            <w:sz w:val="24"/>
            <w:szCs w:val="24"/>
            <w:lang w:val="es-ES" w:eastAsia="es-ES_tradnl"/>
          </w:rPr>
          <w:tab/>
        </w:r>
        <w:r w:rsidRPr="001E4108">
          <w:rPr>
            <w:rStyle w:val="Hipervnculo"/>
            <w:noProof/>
          </w:rPr>
          <w:t>Paquete office</w:t>
        </w:r>
        <w:r>
          <w:rPr>
            <w:noProof/>
            <w:webHidden/>
          </w:rPr>
          <w:tab/>
        </w:r>
        <w:r>
          <w:rPr>
            <w:noProof/>
            <w:webHidden/>
          </w:rPr>
          <w:fldChar w:fldCharType="begin"/>
        </w:r>
        <w:r>
          <w:rPr>
            <w:noProof/>
            <w:webHidden/>
          </w:rPr>
          <w:instrText xml:space="preserve"> PAGEREF _Toc111798652 \h </w:instrText>
        </w:r>
        <w:r>
          <w:rPr>
            <w:noProof/>
            <w:webHidden/>
          </w:rPr>
        </w:r>
        <w:r>
          <w:rPr>
            <w:noProof/>
            <w:webHidden/>
          </w:rPr>
          <w:fldChar w:fldCharType="separate"/>
        </w:r>
        <w:r>
          <w:rPr>
            <w:noProof/>
            <w:webHidden/>
          </w:rPr>
          <w:t>36</w:t>
        </w:r>
        <w:r>
          <w:rPr>
            <w:noProof/>
            <w:webHidden/>
          </w:rPr>
          <w:fldChar w:fldCharType="end"/>
        </w:r>
      </w:hyperlink>
    </w:p>
    <w:p w14:paraId="691BA315" w14:textId="583C438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3" w:history="1">
        <w:r w:rsidRPr="001E4108">
          <w:rPr>
            <w:rStyle w:val="Hipervnculo"/>
            <w:noProof/>
          </w:rPr>
          <w:t>6.2.6</w:t>
        </w:r>
        <w:r>
          <w:rPr>
            <w:rFonts w:eastAsiaTheme="minorEastAsia" w:cstheme="minorBidi"/>
            <w:i w:val="0"/>
            <w:iCs w:val="0"/>
            <w:noProof/>
            <w:sz w:val="24"/>
            <w:szCs w:val="24"/>
            <w:lang w:val="es-ES" w:eastAsia="es-ES_tradnl"/>
          </w:rPr>
          <w:tab/>
        </w:r>
        <w:r w:rsidRPr="001E4108">
          <w:rPr>
            <w:rStyle w:val="Hipervnculo"/>
            <w:noProof/>
          </w:rPr>
          <w:t>Star UML</w:t>
        </w:r>
        <w:r>
          <w:rPr>
            <w:noProof/>
            <w:webHidden/>
          </w:rPr>
          <w:tab/>
        </w:r>
        <w:r>
          <w:rPr>
            <w:noProof/>
            <w:webHidden/>
          </w:rPr>
          <w:fldChar w:fldCharType="begin"/>
        </w:r>
        <w:r>
          <w:rPr>
            <w:noProof/>
            <w:webHidden/>
          </w:rPr>
          <w:instrText xml:space="preserve"> PAGEREF _Toc111798653 \h </w:instrText>
        </w:r>
        <w:r>
          <w:rPr>
            <w:noProof/>
            <w:webHidden/>
          </w:rPr>
        </w:r>
        <w:r>
          <w:rPr>
            <w:noProof/>
            <w:webHidden/>
          </w:rPr>
          <w:fldChar w:fldCharType="separate"/>
        </w:r>
        <w:r>
          <w:rPr>
            <w:noProof/>
            <w:webHidden/>
          </w:rPr>
          <w:t>37</w:t>
        </w:r>
        <w:r>
          <w:rPr>
            <w:noProof/>
            <w:webHidden/>
          </w:rPr>
          <w:fldChar w:fldCharType="end"/>
        </w:r>
      </w:hyperlink>
    </w:p>
    <w:p w14:paraId="644C588F" w14:textId="622AACB1"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4" w:history="1">
        <w:r w:rsidRPr="001E4108">
          <w:rPr>
            <w:rStyle w:val="Hipervnculo"/>
            <w:noProof/>
          </w:rPr>
          <w:t>6.2.7</w:t>
        </w:r>
        <w:r>
          <w:rPr>
            <w:rFonts w:eastAsiaTheme="minorEastAsia" w:cstheme="minorBidi"/>
            <w:i w:val="0"/>
            <w:iCs w:val="0"/>
            <w:noProof/>
            <w:sz w:val="24"/>
            <w:szCs w:val="24"/>
            <w:lang w:val="es-ES" w:eastAsia="es-ES_tradnl"/>
          </w:rPr>
          <w:tab/>
        </w:r>
        <w:r w:rsidRPr="001E4108">
          <w:rPr>
            <w:rStyle w:val="Hipervnculo"/>
            <w:noProof/>
          </w:rPr>
          <w:t>Google Chrome</w:t>
        </w:r>
        <w:r>
          <w:rPr>
            <w:noProof/>
            <w:webHidden/>
          </w:rPr>
          <w:tab/>
        </w:r>
        <w:r>
          <w:rPr>
            <w:noProof/>
            <w:webHidden/>
          </w:rPr>
          <w:fldChar w:fldCharType="begin"/>
        </w:r>
        <w:r>
          <w:rPr>
            <w:noProof/>
            <w:webHidden/>
          </w:rPr>
          <w:instrText xml:space="preserve"> PAGEREF _Toc111798654 \h </w:instrText>
        </w:r>
        <w:r>
          <w:rPr>
            <w:noProof/>
            <w:webHidden/>
          </w:rPr>
        </w:r>
        <w:r>
          <w:rPr>
            <w:noProof/>
            <w:webHidden/>
          </w:rPr>
          <w:fldChar w:fldCharType="separate"/>
        </w:r>
        <w:r>
          <w:rPr>
            <w:noProof/>
            <w:webHidden/>
          </w:rPr>
          <w:t>37</w:t>
        </w:r>
        <w:r>
          <w:rPr>
            <w:noProof/>
            <w:webHidden/>
          </w:rPr>
          <w:fldChar w:fldCharType="end"/>
        </w:r>
      </w:hyperlink>
    </w:p>
    <w:p w14:paraId="5FEE506C" w14:textId="68E4F37E"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5" w:history="1">
        <w:r w:rsidRPr="001E4108">
          <w:rPr>
            <w:rStyle w:val="Hipervnculo"/>
            <w:noProof/>
          </w:rPr>
          <w:t>6.2.8</w:t>
        </w:r>
        <w:r>
          <w:rPr>
            <w:rFonts w:eastAsiaTheme="minorEastAsia" w:cstheme="minorBidi"/>
            <w:i w:val="0"/>
            <w:iCs w:val="0"/>
            <w:noProof/>
            <w:sz w:val="24"/>
            <w:szCs w:val="24"/>
            <w:lang w:val="es-ES" w:eastAsia="es-ES_tradnl"/>
          </w:rPr>
          <w:tab/>
        </w:r>
        <w:r w:rsidRPr="001E4108">
          <w:rPr>
            <w:rStyle w:val="Hipervnculo"/>
            <w:noProof/>
          </w:rPr>
          <w:t>Lenguajes de programación</w:t>
        </w:r>
        <w:r>
          <w:rPr>
            <w:noProof/>
            <w:webHidden/>
          </w:rPr>
          <w:tab/>
        </w:r>
        <w:r>
          <w:rPr>
            <w:noProof/>
            <w:webHidden/>
          </w:rPr>
          <w:fldChar w:fldCharType="begin"/>
        </w:r>
        <w:r>
          <w:rPr>
            <w:noProof/>
            <w:webHidden/>
          </w:rPr>
          <w:instrText xml:space="preserve"> PAGEREF _Toc111798655 \h </w:instrText>
        </w:r>
        <w:r>
          <w:rPr>
            <w:noProof/>
            <w:webHidden/>
          </w:rPr>
        </w:r>
        <w:r>
          <w:rPr>
            <w:noProof/>
            <w:webHidden/>
          </w:rPr>
          <w:fldChar w:fldCharType="separate"/>
        </w:r>
        <w:r>
          <w:rPr>
            <w:noProof/>
            <w:webHidden/>
          </w:rPr>
          <w:t>38</w:t>
        </w:r>
        <w:r>
          <w:rPr>
            <w:noProof/>
            <w:webHidden/>
          </w:rPr>
          <w:fldChar w:fldCharType="end"/>
        </w:r>
      </w:hyperlink>
    </w:p>
    <w:p w14:paraId="54901D58" w14:textId="00481701"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6" w:history="1">
        <w:r w:rsidRPr="001E4108">
          <w:rPr>
            <w:rStyle w:val="Hipervnculo"/>
            <w:noProof/>
          </w:rPr>
          <w:t>6.2.9</w:t>
        </w:r>
        <w:r>
          <w:rPr>
            <w:rFonts w:eastAsiaTheme="minorEastAsia" w:cstheme="minorBidi"/>
            <w:i w:val="0"/>
            <w:iCs w:val="0"/>
            <w:noProof/>
            <w:sz w:val="24"/>
            <w:szCs w:val="24"/>
            <w:lang w:val="es-ES" w:eastAsia="es-ES_tradnl"/>
          </w:rPr>
          <w:tab/>
        </w:r>
        <w:r w:rsidRPr="001E4108">
          <w:rPr>
            <w:rStyle w:val="Hipervnculo"/>
            <w:noProof/>
          </w:rPr>
          <w:t>MySQLWorkbench</w:t>
        </w:r>
        <w:r>
          <w:rPr>
            <w:noProof/>
            <w:webHidden/>
          </w:rPr>
          <w:tab/>
        </w:r>
        <w:r>
          <w:rPr>
            <w:noProof/>
            <w:webHidden/>
          </w:rPr>
          <w:fldChar w:fldCharType="begin"/>
        </w:r>
        <w:r>
          <w:rPr>
            <w:noProof/>
            <w:webHidden/>
          </w:rPr>
          <w:instrText xml:space="preserve"> PAGEREF _Toc111798656 \h </w:instrText>
        </w:r>
        <w:r>
          <w:rPr>
            <w:noProof/>
            <w:webHidden/>
          </w:rPr>
        </w:r>
        <w:r>
          <w:rPr>
            <w:noProof/>
            <w:webHidden/>
          </w:rPr>
          <w:fldChar w:fldCharType="separate"/>
        </w:r>
        <w:r>
          <w:rPr>
            <w:noProof/>
            <w:webHidden/>
          </w:rPr>
          <w:t>39</w:t>
        </w:r>
        <w:r>
          <w:rPr>
            <w:noProof/>
            <w:webHidden/>
          </w:rPr>
          <w:fldChar w:fldCharType="end"/>
        </w:r>
      </w:hyperlink>
    </w:p>
    <w:p w14:paraId="37C29834" w14:textId="07C272C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7" w:history="1">
        <w:r w:rsidRPr="001E4108">
          <w:rPr>
            <w:rStyle w:val="Hipervnculo"/>
            <w:noProof/>
          </w:rPr>
          <w:t>6.2.10</w:t>
        </w:r>
        <w:r>
          <w:rPr>
            <w:rFonts w:eastAsiaTheme="minorEastAsia" w:cstheme="minorBidi"/>
            <w:i w:val="0"/>
            <w:iCs w:val="0"/>
            <w:noProof/>
            <w:sz w:val="24"/>
            <w:szCs w:val="24"/>
            <w:lang w:val="es-ES" w:eastAsia="es-ES_tradnl"/>
          </w:rPr>
          <w:tab/>
        </w:r>
        <w:r w:rsidRPr="001E4108">
          <w:rPr>
            <w:rStyle w:val="Hipervnculo"/>
            <w:noProof/>
          </w:rPr>
          <w:t>Servicios en la nube</w:t>
        </w:r>
        <w:r>
          <w:rPr>
            <w:noProof/>
            <w:webHidden/>
          </w:rPr>
          <w:tab/>
        </w:r>
        <w:r>
          <w:rPr>
            <w:noProof/>
            <w:webHidden/>
          </w:rPr>
          <w:fldChar w:fldCharType="begin"/>
        </w:r>
        <w:r>
          <w:rPr>
            <w:noProof/>
            <w:webHidden/>
          </w:rPr>
          <w:instrText xml:space="preserve"> PAGEREF _Toc111798657 \h </w:instrText>
        </w:r>
        <w:r>
          <w:rPr>
            <w:noProof/>
            <w:webHidden/>
          </w:rPr>
        </w:r>
        <w:r>
          <w:rPr>
            <w:noProof/>
            <w:webHidden/>
          </w:rPr>
          <w:fldChar w:fldCharType="separate"/>
        </w:r>
        <w:r>
          <w:rPr>
            <w:noProof/>
            <w:webHidden/>
          </w:rPr>
          <w:t>39</w:t>
        </w:r>
        <w:r>
          <w:rPr>
            <w:noProof/>
            <w:webHidden/>
          </w:rPr>
          <w:fldChar w:fldCharType="end"/>
        </w:r>
      </w:hyperlink>
    </w:p>
    <w:p w14:paraId="3F55D78F" w14:textId="40658089"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58" w:history="1">
        <w:r w:rsidRPr="001E4108">
          <w:rPr>
            <w:rStyle w:val="Hipervnculo"/>
            <w:noProof/>
          </w:rPr>
          <w:t>6.2.11</w:t>
        </w:r>
        <w:r>
          <w:rPr>
            <w:rFonts w:eastAsiaTheme="minorEastAsia" w:cstheme="minorBidi"/>
            <w:i w:val="0"/>
            <w:iCs w:val="0"/>
            <w:noProof/>
            <w:sz w:val="24"/>
            <w:szCs w:val="24"/>
            <w:lang w:val="es-ES" w:eastAsia="es-ES_tradnl"/>
          </w:rPr>
          <w:tab/>
        </w:r>
        <w:r w:rsidRPr="001E4108">
          <w:rPr>
            <w:rStyle w:val="Hipervnculo"/>
            <w:noProof/>
          </w:rPr>
          <w:t>Logmein hamachi</w:t>
        </w:r>
        <w:r>
          <w:rPr>
            <w:noProof/>
            <w:webHidden/>
          </w:rPr>
          <w:tab/>
        </w:r>
        <w:r>
          <w:rPr>
            <w:noProof/>
            <w:webHidden/>
          </w:rPr>
          <w:fldChar w:fldCharType="begin"/>
        </w:r>
        <w:r>
          <w:rPr>
            <w:noProof/>
            <w:webHidden/>
          </w:rPr>
          <w:instrText xml:space="preserve"> PAGEREF _Toc111798658 \h </w:instrText>
        </w:r>
        <w:r>
          <w:rPr>
            <w:noProof/>
            <w:webHidden/>
          </w:rPr>
        </w:r>
        <w:r>
          <w:rPr>
            <w:noProof/>
            <w:webHidden/>
          </w:rPr>
          <w:fldChar w:fldCharType="separate"/>
        </w:r>
        <w:r>
          <w:rPr>
            <w:noProof/>
            <w:webHidden/>
          </w:rPr>
          <w:t>40</w:t>
        </w:r>
        <w:r>
          <w:rPr>
            <w:noProof/>
            <w:webHidden/>
          </w:rPr>
          <w:fldChar w:fldCharType="end"/>
        </w:r>
      </w:hyperlink>
    </w:p>
    <w:p w14:paraId="5B3B6C87" w14:textId="460FF6CD"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59" w:history="1">
        <w:r w:rsidRPr="001E4108">
          <w:rPr>
            <w:rStyle w:val="Hipervnculo"/>
            <w:noProof/>
          </w:rPr>
          <w:t>7.</w:t>
        </w:r>
        <w:r>
          <w:rPr>
            <w:rFonts w:eastAsiaTheme="minorEastAsia" w:cstheme="minorBidi"/>
            <w:b w:val="0"/>
            <w:bCs w:val="0"/>
            <w:caps w:val="0"/>
            <w:noProof/>
            <w:sz w:val="24"/>
            <w:szCs w:val="24"/>
            <w:lang w:val="es-ES" w:eastAsia="es-ES_tradnl"/>
          </w:rPr>
          <w:tab/>
        </w:r>
        <w:r w:rsidRPr="001E4108">
          <w:rPr>
            <w:rStyle w:val="Hipervnculo"/>
            <w:noProof/>
          </w:rPr>
          <w:t>Planificación</w:t>
        </w:r>
        <w:r>
          <w:rPr>
            <w:noProof/>
            <w:webHidden/>
          </w:rPr>
          <w:tab/>
        </w:r>
        <w:r>
          <w:rPr>
            <w:noProof/>
            <w:webHidden/>
          </w:rPr>
          <w:fldChar w:fldCharType="begin"/>
        </w:r>
        <w:r>
          <w:rPr>
            <w:noProof/>
            <w:webHidden/>
          </w:rPr>
          <w:instrText xml:space="preserve"> PAGEREF _Toc111798659 \h </w:instrText>
        </w:r>
        <w:r>
          <w:rPr>
            <w:noProof/>
            <w:webHidden/>
          </w:rPr>
        </w:r>
        <w:r>
          <w:rPr>
            <w:noProof/>
            <w:webHidden/>
          </w:rPr>
          <w:fldChar w:fldCharType="separate"/>
        </w:r>
        <w:r>
          <w:rPr>
            <w:noProof/>
            <w:webHidden/>
          </w:rPr>
          <w:t>41</w:t>
        </w:r>
        <w:r>
          <w:rPr>
            <w:noProof/>
            <w:webHidden/>
          </w:rPr>
          <w:fldChar w:fldCharType="end"/>
        </w:r>
      </w:hyperlink>
    </w:p>
    <w:p w14:paraId="11BF603F" w14:textId="7986D453"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0" w:history="1">
        <w:r w:rsidRPr="001E4108">
          <w:rPr>
            <w:rStyle w:val="Hipervnculo"/>
            <w:noProof/>
          </w:rPr>
          <w:t>7.1</w:t>
        </w:r>
        <w:r>
          <w:rPr>
            <w:rFonts w:eastAsiaTheme="minorEastAsia" w:cstheme="minorBidi"/>
            <w:smallCaps w:val="0"/>
            <w:noProof/>
            <w:sz w:val="24"/>
            <w:szCs w:val="24"/>
            <w:lang w:val="es-ES" w:eastAsia="es-ES_tradnl"/>
          </w:rPr>
          <w:tab/>
        </w:r>
        <w:r w:rsidRPr="001E4108">
          <w:rPr>
            <w:rStyle w:val="Hipervnculo"/>
            <w:noProof/>
          </w:rPr>
          <w:t>Diagrama de precedencias</w:t>
        </w:r>
        <w:r>
          <w:rPr>
            <w:noProof/>
            <w:webHidden/>
          </w:rPr>
          <w:tab/>
        </w:r>
        <w:r>
          <w:rPr>
            <w:noProof/>
            <w:webHidden/>
          </w:rPr>
          <w:fldChar w:fldCharType="begin"/>
        </w:r>
        <w:r>
          <w:rPr>
            <w:noProof/>
            <w:webHidden/>
          </w:rPr>
          <w:instrText xml:space="preserve"> PAGEREF _Toc111798660 \h </w:instrText>
        </w:r>
        <w:r>
          <w:rPr>
            <w:noProof/>
            <w:webHidden/>
          </w:rPr>
        </w:r>
        <w:r>
          <w:rPr>
            <w:noProof/>
            <w:webHidden/>
          </w:rPr>
          <w:fldChar w:fldCharType="separate"/>
        </w:r>
        <w:r>
          <w:rPr>
            <w:noProof/>
            <w:webHidden/>
          </w:rPr>
          <w:t>41</w:t>
        </w:r>
        <w:r>
          <w:rPr>
            <w:noProof/>
            <w:webHidden/>
          </w:rPr>
          <w:fldChar w:fldCharType="end"/>
        </w:r>
      </w:hyperlink>
    </w:p>
    <w:p w14:paraId="75DC0542" w14:textId="1ABC23B6"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1" w:history="1">
        <w:r w:rsidRPr="001E4108">
          <w:rPr>
            <w:rStyle w:val="Hipervnculo"/>
            <w:noProof/>
          </w:rPr>
          <w:t>7.2</w:t>
        </w:r>
        <w:r>
          <w:rPr>
            <w:rFonts w:eastAsiaTheme="minorEastAsia" w:cstheme="minorBidi"/>
            <w:smallCaps w:val="0"/>
            <w:noProof/>
            <w:sz w:val="24"/>
            <w:szCs w:val="24"/>
            <w:lang w:val="es-ES" w:eastAsia="es-ES_tradnl"/>
          </w:rPr>
          <w:tab/>
        </w:r>
        <w:r w:rsidRPr="001E4108">
          <w:rPr>
            <w:rStyle w:val="Hipervnculo"/>
            <w:noProof/>
          </w:rPr>
          <w:t>Equipo real</w:t>
        </w:r>
        <w:r>
          <w:rPr>
            <w:noProof/>
            <w:webHidden/>
          </w:rPr>
          <w:tab/>
        </w:r>
        <w:r>
          <w:rPr>
            <w:noProof/>
            <w:webHidden/>
          </w:rPr>
          <w:fldChar w:fldCharType="begin"/>
        </w:r>
        <w:r>
          <w:rPr>
            <w:noProof/>
            <w:webHidden/>
          </w:rPr>
          <w:instrText xml:space="preserve"> PAGEREF _Toc111798661 \h </w:instrText>
        </w:r>
        <w:r>
          <w:rPr>
            <w:noProof/>
            <w:webHidden/>
          </w:rPr>
        </w:r>
        <w:r>
          <w:rPr>
            <w:noProof/>
            <w:webHidden/>
          </w:rPr>
          <w:fldChar w:fldCharType="separate"/>
        </w:r>
        <w:r>
          <w:rPr>
            <w:noProof/>
            <w:webHidden/>
          </w:rPr>
          <w:t>41</w:t>
        </w:r>
        <w:r>
          <w:rPr>
            <w:noProof/>
            <w:webHidden/>
          </w:rPr>
          <w:fldChar w:fldCharType="end"/>
        </w:r>
      </w:hyperlink>
    </w:p>
    <w:p w14:paraId="14C2B3E8" w14:textId="6768871D"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2" w:history="1">
        <w:r w:rsidRPr="001E4108">
          <w:rPr>
            <w:rStyle w:val="Hipervnculo"/>
            <w:noProof/>
          </w:rPr>
          <w:t>7.3</w:t>
        </w:r>
        <w:r>
          <w:rPr>
            <w:rFonts w:eastAsiaTheme="minorEastAsia" w:cstheme="minorBidi"/>
            <w:smallCaps w:val="0"/>
            <w:noProof/>
            <w:sz w:val="24"/>
            <w:szCs w:val="24"/>
            <w:lang w:val="es-ES" w:eastAsia="es-ES_tradnl"/>
          </w:rPr>
          <w:tab/>
        </w:r>
        <w:r w:rsidRPr="001E4108">
          <w:rPr>
            <w:rStyle w:val="Hipervnculo"/>
            <w:noProof/>
          </w:rPr>
          <w:t>Plan de trabajo real</w:t>
        </w:r>
        <w:r>
          <w:rPr>
            <w:noProof/>
            <w:webHidden/>
          </w:rPr>
          <w:tab/>
        </w:r>
        <w:r>
          <w:rPr>
            <w:noProof/>
            <w:webHidden/>
          </w:rPr>
          <w:fldChar w:fldCharType="begin"/>
        </w:r>
        <w:r>
          <w:rPr>
            <w:noProof/>
            <w:webHidden/>
          </w:rPr>
          <w:instrText xml:space="preserve"> PAGEREF _Toc111798662 \h </w:instrText>
        </w:r>
        <w:r>
          <w:rPr>
            <w:noProof/>
            <w:webHidden/>
          </w:rPr>
        </w:r>
        <w:r>
          <w:rPr>
            <w:noProof/>
            <w:webHidden/>
          </w:rPr>
          <w:fldChar w:fldCharType="separate"/>
        </w:r>
        <w:r>
          <w:rPr>
            <w:noProof/>
            <w:webHidden/>
          </w:rPr>
          <w:t>42</w:t>
        </w:r>
        <w:r>
          <w:rPr>
            <w:noProof/>
            <w:webHidden/>
          </w:rPr>
          <w:fldChar w:fldCharType="end"/>
        </w:r>
      </w:hyperlink>
    </w:p>
    <w:p w14:paraId="0C7C99BC" w14:textId="39095C13"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3" w:history="1">
        <w:r w:rsidRPr="001E4108">
          <w:rPr>
            <w:rStyle w:val="Hipervnculo"/>
            <w:noProof/>
          </w:rPr>
          <w:t>7.4</w:t>
        </w:r>
        <w:r>
          <w:rPr>
            <w:rFonts w:eastAsiaTheme="minorEastAsia" w:cstheme="minorBidi"/>
            <w:smallCaps w:val="0"/>
            <w:noProof/>
            <w:sz w:val="24"/>
            <w:szCs w:val="24"/>
            <w:lang w:val="es-ES" w:eastAsia="es-ES_tradnl"/>
          </w:rPr>
          <w:tab/>
        </w:r>
        <w:r w:rsidRPr="001E4108">
          <w:rPr>
            <w:rStyle w:val="Hipervnculo"/>
            <w:noProof/>
          </w:rPr>
          <w:t>Diagrama de Gantt</w:t>
        </w:r>
        <w:r>
          <w:rPr>
            <w:noProof/>
            <w:webHidden/>
          </w:rPr>
          <w:tab/>
        </w:r>
        <w:r>
          <w:rPr>
            <w:noProof/>
            <w:webHidden/>
          </w:rPr>
          <w:fldChar w:fldCharType="begin"/>
        </w:r>
        <w:r>
          <w:rPr>
            <w:noProof/>
            <w:webHidden/>
          </w:rPr>
          <w:instrText xml:space="preserve"> PAGEREF _Toc111798663 \h </w:instrText>
        </w:r>
        <w:r>
          <w:rPr>
            <w:noProof/>
            <w:webHidden/>
          </w:rPr>
        </w:r>
        <w:r>
          <w:rPr>
            <w:noProof/>
            <w:webHidden/>
          </w:rPr>
          <w:fldChar w:fldCharType="separate"/>
        </w:r>
        <w:r>
          <w:rPr>
            <w:noProof/>
            <w:webHidden/>
          </w:rPr>
          <w:t>43</w:t>
        </w:r>
        <w:r>
          <w:rPr>
            <w:noProof/>
            <w:webHidden/>
          </w:rPr>
          <w:fldChar w:fldCharType="end"/>
        </w:r>
      </w:hyperlink>
    </w:p>
    <w:p w14:paraId="23227B98" w14:textId="691FA99A"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4" w:history="1">
        <w:r w:rsidRPr="001E4108">
          <w:rPr>
            <w:rStyle w:val="Hipervnculo"/>
            <w:noProof/>
          </w:rPr>
          <w:t>7.5</w:t>
        </w:r>
        <w:r>
          <w:rPr>
            <w:rFonts w:eastAsiaTheme="minorEastAsia" w:cstheme="minorBidi"/>
            <w:smallCaps w:val="0"/>
            <w:noProof/>
            <w:sz w:val="24"/>
            <w:szCs w:val="24"/>
            <w:lang w:val="es-ES" w:eastAsia="es-ES_tradnl"/>
          </w:rPr>
          <w:tab/>
        </w:r>
        <w:r w:rsidRPr="001E4108">
          <w:rPr>
            <w:rStyle w:val="Hipervnculo"/>
            <w:noProof/>
          </w:rPr>
          <w:t>Estimación de carga de trabajo por tarea</w:t>
        </w:r>
        <w:r>
          <w:rPr>
            <w:noProof/>
            <w:webHidden/>
          </w:rPr>
          <w:tab/>
        </w:r>
        <w:r>
          <w:rPr>
            <w:noProof/>
            <w:webHidden/>
          </w:rPr>
          <w:fldChar w:fldCharType="begin"/>
        </w:r>
        <w:r>
          <w:rPr>
            <w:noProof/>
            <w:webHidden/>
          </w:rPr>
          <w:instrText xml:space="preserve"> PAGEREF _Toc111798664 \h </w:instrText>
        </w:r>
        <w:r>
          <w:rPr>
            <w:noProof/>
            <w:webHidden/>
          </w:rPr>
        </w:r>
        <w:r>
          <w:rPr>
            <w:noProof/>
            <w:webHidden/>
          </w:rPr>
          <w:fldChar w:fldCharType="separate"/>
        </w:r>
        <w:r>
          <w:rPr>
            <w:noProof/>
            <w:webHidden/>
          </w:rPr>
          <w:t>43</w:t>
        </w:r>
        <w:r>
          <w:rPr>
            <w:noProof/>
            <w:webHidden/>
          </w:rPr>
          <w:fldChar w:fldCharType="end"/>
        </w:r>
      </w:hyperlink>
    </w:p>
    <w:p w14:paraId="7CEC35D4" w14:textId="5846E88F"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5" w:history="1">
        <w:r w:rsidRPr="001E4108">
          <w:rPr>
            <w:rStyle w:val="Hipervnculo"/>
            <w:noProof/>
          </w:rPr>
          <w:t>7.6</w:t>
        </w:r>
        <w:r>
          <w:rPr>
            <w:rFonts w:eastAsiaTheme="minorEastAsia" w:cstheme="minorBidi"/>
            <w:smallCaps w:val="0"/>
            <w:noProof/>
            <w:sz w:val="24"/>
            <w:szCs w:val="24"/>
            <w:lang w:val="es-ES" w:eastAsia="es-ES_tradnl"/>
          </w:rPr>
          <w:tab/>
        </w:r>
        <w:r w:rsidRPr="001E4108">
          <w:rPr>
            <w:rStyle w:val="Hipervnculo"/>
            <w:noProof/>
          </w:rPr>
          <w:t>Estimación de cargas de trabajo por perfil</w:t>
        </w:r>
        <w:r>
          <w:rPr>
            <w:noProof/>
            <w:webHidden/>
          </w:rPr>
          <w:tab/>
        </w:r>
        <w:r>
          <w:rPr>
            <w:noProof/>
            <w:webHidden/>
          </w:rPr>
          <w:fldChar w:fldCharType="begin"/>
        </w:r>
        <w:r>
          <w:rPr>
            <w:noProof/>
            <w:webHidden/>
          </w:rPr>
          <w:instrText xml:space="preserve"> PAGEREF _Toc111798665 \h </w:instrText>
        </w:r>
        <w:r>
          <w:rPr>
            <w:noProof/>
            <w:webHidden/>
          </w:rPr>
        </w:r>
        <w:r>
          <w:rPr>
            <w:noProof/>
            <w:webHidden/>
          </w:rPr>
          <w:fldChar w:fldCharType="separate"/>
        </w:r>
        <w:r>
          <w:rPr>
            <w:noProof/>
            <w:webHidden/>
          </w:rPr>
          <w:t>43</w:t>
        </w:r>
        <w:r>
          <w:rPr>
            <w:noProof/>
            <w:webHidden/>
          </w:rPr>
          <w:fldChar w:fldCharType="end"/>
        </w:r>
      </w:hyperlink>
    </w:p>
    <w:p w14:paraId="0CDA0E63" w14:textId="48957282"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66" w:history="1">
        <w:r w:rsidRPr="001E4108">
          <w:rPr>
            <w:rStyle w:val="Hipervnculo"/>
            <w:noProof/>
          </w:rPr>
          <w:t>8.</w:t>
        </w:r>
        <w:r>
          <w:rPr>
            <w:rFonts w:eastAsiaTheme="minorEastAsia" w:cstheme="minorBidi"/>
            <w:b w:val="0"/>
            <w:bCs w:val="0"/>
            <w:caps w:val="0"/>
            <w:noProof/>
            <w:sz w:val="24"/>
            <w:szCs w:val="24"/>
            <w:lang w:val="es-ES" w:eastAsia="es-ES_tradnl"/>
          </w:rPr>
          <w:tab/>
        </w:r>
        <w:r w:rsidRPr="001E4108">
          <w:rPr>
            <w:rStyle w:val="Hipervnculo"/>
            <w:noProof/>
          </w:rPr>
          <w:t>Desarrollo</w:t>
        </w:r>
        <w:r>
          <w:rPr>
            <w:noProof/>
            <w:webHidden/>
          </w:rPr>
          <w:tab/>
        </w:r>
        <w:r>
          <w:rPr>
            <w:noProof/>
            <w:webHidden/>
          </w:rPr>
          <w:fldChar w:fldCharType="begin"/>
        </w:r>
        <w:r>
          <w:rPr>
            <w:noProof/>
            <w:webHidden/>
          </w:rPr>
          <w:instrText xml:space="preserve"> PAGEREF _Toc111798666 \h </w:instrText>
        </w:r>
        <w:r>
          <w:rPr>
            <w:noProof/>
            <w:webHidden/>
          </w:rPr>
        </w:r>
        <w:r>
          <w:rPr>
            <w:noProof/>
            <w:webHidden/>
          </w:rPr>
          <w:fldChar w:fldCharType="separate"/>
        </w:r>
        <w:r>
          <w:rPr>
            <w:noProof/>
            <w:webHidden/>
          </w:rPr>
          <w:t>45</w:t>
        </w:r>
        <w:r>
          <w:rPr>
            <w:noProof/>
            <w:webHidden/>
          </w:rPr>
          <w:fldChar w:fldCharType="end"/>
        </w:r>
      </w:hyperlink>
    </w:p>
    <w:p w14:paraId="2466B5EC" w14:textId="00049BBC"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67" w:history="1">
        <w:r w:rsidRPr="001E4108">
          <w:rPr>
            <w:rStyle w:val="Hipervnculo"/>
            <w:noProof/>
          </w:rPr>
          <w:t>8.1</w:t>
        </w:r>
        <w:r>
          <w:rPr>
            <w:rFonts w:eastAsiaTheme="minorEastAsia" w:cstheme="minorBidi"/>
            <w:smallCaps w:val="0"/>
            <w:noProof/>
            <w:sz w:val="24"/>
            <w:szCs w:val="24"/>
            <w:lang w:val="es-ES" w:eastAsia="es-ES_tradnl"/>
          </w:rPr>
          <w:tab/>
        </w:r>
        <w:r w:rsidRPr="001E4108">
          <w:rPr>
            <w:rStyle w:val="Hipervnculo"/>
            <w:noProof/>
          </w:rPr>
          <w:t>Desarrollo</w:t>
        </w:r>
        <w:r>
          <w:rPr>
            <w:noProof/>
            <w:webHidden/>
          </w:rPr>
          <w:tab/>
        </w:r>
        <w:r>
          <w:rPr>
            <w:noProof/>
            <w:webHidden/>
          </w:rPr>
          <w:fldChar w:fldCharType="begin"/>
        </w:r>
        <w:r>
          <w:rPr>
            <w:noProof/>
            <w:webHidden/>
          </w:rPr>
          <w:instrText xml:space="preserve"> PAGEREF _Toc111798667 \h </w:instrText>
        </w:r>
        <w:r>
          <w:rPr>
            <w:noProof/>
            <w:webHidden/>
          </w:rPr>
        </w:r>
        <w:r>
          <w:rPr>
            <w:noProof/>
            <w:webHidden/>
          </w:rPr>
          <w:fldChar w:fldCharType="separate"/>
        </w:r>
        <w:r>
          <w:rPr>
            <w:noProof/>
            <w:webHidden/>
          </w:rPr>
          <w:t>45</w:t>
        </w:r>
        <w:r>
          <w:rPr>
            <w:noProof/>
            <w:webHidden/>
          </w:rPr>
          <w:fldChar w:fldCharType="end"/>
        </w:r>
      </w:hyperlink>
    </w:p>
    <w:p w14:paraId="135DDCEE" w14:textId="796FE278"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68" w:history="1">
        <w:r w:rsidRPr="001E4108">
          <w:rPr>
            <w:rStyle w:val="Hipervnculo"/>
            <w:noProof/>
          </w:rPr>
          <w:t>8.1.1</w:t>
        </w:r>
        <w:r>
          <w:rPr>
            <w:rFonts w:eastAsiaTheme="minorEastAsia" w:cstheme="minorBidi"/>
            <w:i w:val="0"/>
            <w:iCs w:val="0"/>
            <w:noProof/>
            <w:sz w:val="24"/>
            <w:szCs w:val="24"/>
            <w:lang w:val="es-ES" w:eastAsia="es-ES_tradnl"/>
          </w:rPr>
          <w:tab/>
        </w:r>
        <w:r w:rsidRPr="001E4108">
          <w:rPr>
            <w:rStyle w:val="Hipervnculo"/>
            <w:noProof/>
          </w:rPr>
          <w:t>Entorno</w:t>
        </w:r>
        <w:r>
          <w:rPr>
            <w:noProof/>
            <w:webHidden/>
          </w:rPr>
          <w:tab/>
        </w:r>
        <w:r>
          <w:rPr>
            <w:noProof/>
            <w:webHidden/>
          </w:rPr>
          <w:fldChar w:fldCharType="begin"/>
        </w:r>
        <w:r>
          <w:rPr>
            <w:noProof/>
            <w:webHidden/>
          </w:rPr>
          <w:instrText xml:space="preserve"> PAGEREF _Toc111798668 \h </w:instrText>
        </w:r>
        <w:r>
          <w:rPr>
            <w:noProof/>
            <w:webHidden/>
          </w:rPr>
        </w:r>
        <w:r>
          <w:rPr>
            <w:noProof/>
            <w:webHidden/>
          </w:rPr>
          <w:fldChar w:fldCharType="separate"/>
        </w:r>
        <w:r>
          <w:rPr>
            <w:noProof/>
            <w:webHidden/>
          </w:rPr>
          <w:t>45</w:t>
        </w:r>
        <w:r>
          <w:rPr>
            <w:noProof/>
            <w:webHidden/>
          </w:rPr>
          <w:fldChar w:fldCharType="end"/>
        </w:r>
      </w:hyperlink>
    </w:p>
    <w:p w14:paraId="12F140CC" w14:textId="7900AD02"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69" w:history="1">
        <w:r w:rsidRPr="001E4108">
          <w:rPr>
            <w:rStyle w:val="Hipervnculo"/>
            <w:noProof/>
          </w:rPr>
          <w:t>8.1.2</w:t>
        </w:r>
        <w:r>
          <w:rPr>
            <w:rFonts w:eastAsiaTheme="minorEastAsia" w:cstheme="minorBidi"/>
            <w:i w:val="0"/>
            <w:iCs w:val="0"/>
            <w:noProof/>
            <w:sz w:val="24"/>
            <w:szCs w:val="24"/>
            <w:lang w:val="es-ES" w:eastAsia="es-ES_tradnl"/>
          </w:rPr>
          <w:tab/>
        </w:r>
        <w:r w:rsidRPr="001E4108">
          <w:rPr>
            <w:rStyle w:val="Hipervnculo"/>
            <w:noProof/>
          </w:rPr>
          <w:t>Aplicación de escritorio</w:t>
        </w:r>
        <w:r>
          <w:rPr>
            <w:noProof/>
            <w:webHidden/>
          </w:rPr>
          <w:tab/>
        </w:r>
        <w:r>
          <w:rPr>
            <w:noProof/>
            <w:webHidden/>
          </w:rPr>
          <w:fldChar w:fldCharType="begin"/>
        </w:r>
        <w:r>
          <w:rPr>
            <w:noProof/>
            <w:webHidden/>
          </w:rPr>
          <w:instrText xml:space="preserve"> PAGEREF _Toc111798669 \h </w:instrText>
        </w:r>
        <w:r>
          <w:rPr>
            <w:noProof/>
            <w:webHidden/>
          </w:rPr>
        </w:r>
        <w:r>
          <w:rPr>
            <w:noProof/>
            <w:webHidden/>
          </w:rPr>
          <w:fldChar w:fldCharType="separate"/>
        </w:r>
        <w:r>
          <w:rPr>
            <w:noProof/>
            <w:webHidden/>
          </w:rPr>
          <w:t>47</w:t>
        </w:r>
        <w:r>
          <w:rPr>
            <w:noProof/>
            <w:webHidden/>
          </w:rPr>
          <w:fldChar w:fldCharType="end"/>
        </w:r>
      </w:hyperlink>
    </w:p>
    <w:p w14:paraId="4C4F9DA3" w14:textId="53D81F6E"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0" w:history="1">
        <w:r w:rsidRPr="001E4108">
          <w:rPr>
            <w:rStyle w:val="Hipervnculo"/>
            <w:noProof/>
          </w:rPr>
          <w:t>8.1.3</w:t>
        </w:r>
        <w:r>
          <w:rPr>
            <w:rFonts w:eastAsiaTheme="minorEastAsia" w:cstheme="minorBidi"/>
            <w:i w:val="0"/>
            <w:iCs w:val="0"/>
            <w:noProof/>
            <w:sz w:val="24"/>
            <w:szCs w:val="24"/>
            <w:lang w:val="es-ES" w:eastAsia="es-ES_tradnl"/>
          </w:rPr>
          <w:tab/>
        </w:r>
        <w:r w:rsidRPr="001E4108">
          <w:rPr>
            <w:rStyle w:val="Hipervnculo"/>
            <w:noProof/>
          </w:rPr>
          <w:t>Extensión de Google Chrome</w:t>
        </w:r>
        <w:r>
          <w:rPr>
            <w:noProof/>
            <w:webHidden/>
          </w:rPr>
          <w:tab/>
        </w:r>
        <w:r>
          <w:rPr>
            <w:noProof/>
            <w:webHidden/>
          </w:rPr>
          <w:fldChar w:fldCharType="begin"/>
        </w:r>
        <w:r>
          <w:rPr>
            <w:noProof/>
            <w:webHidden/>
          </w:rPr>
          <w:instrText xml:space="preserve"> PAGEREF _Toc111798670 \h </w:instrText>
        </w:r>
        <w:r>
          <w:rPr>
            <w:noProof/>
            <w:webHidden/>
          </w:rPr>
        </w:r>
        <w:r>
          <w:rPr>
            <w:noProof/>
            <w:webHidden/>
          </w:rPr>
          <w:fldChar w:fldCharType="separate"/>
        </w:r>
        <w:r>
          <w:rPr>
            <w:noProof/>
            <w:webHidden/>
          </w:rPr>
          <w:t>48</w:t>
        </w:r>
        <w:r>
          <w:rPr>
            <w:noProof/>
            <w:webHidden/>
          </w:rPr>
          <w:fldChar w:fldCharType="end"/>
        </w:r>
      </w:hyperlink>
    </w:p>
    <w:p w14:paraId="255F53A7" w14:textId="5B399206"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1" w:history="1">
        <w:r w:rsidRPr="001E4108">
          <w:rPr>
            <w:rStyle w:val="Hipervnculo"/>
            <w:noProof/>
          </w:rPr>
          <w:t>8.1.4</w:t>
        </w:r>
        <w:r>
          <w:rPr>
            <w:rFonts w:eastAsiaTheme="minorEastAsia" w:cstheme="minorBidi"/>
            <w:i w:val="0"/>
            <w:iCs w:val="0"/>
            <w:noProof/>
            <w:sz w:val="24"/>
            <w:szCs w:val="24"/>
            <w:lang w:val="es-ES" w:eastAsia="es-ES_tradnl"/>
          </w:rPr>
          <w:tab/>
        </w:r>
        <w:r w:rsidRPr="001E4108">
          <w:rPr>
            <w:rStyle w:val="Hipervnculo"/>
            <w:noProof/>
          </w:rPr>
          <w:t>Página Web</w:t>
        </w:r>
        <w:r>
          <w:rPr>
            <w:noProof/>
            <w:webHidden/>
          </w:rPr>
          <w:tab/>
        </w:r>
        <w:r>
          <w:rPr>
            <w:noProof/>
            <w:webHidden/>
          </w:rPr>
          <w:fldChar w:fldCharType="begin"/>
        </w:r>
        <w:r>
          <w:rPr>
            <w:noProof/>
            <w:webHidden/>
          </w:rPr>
          <w:instrText xml:space="preserve"> PAGEREF _Toc111798671 \h </w:instrText>
        </w:r>
        <w:r>
          <w:rPr>
            <w:noProof/>
            <w:webHidden/>
          </w:rPr>
        </w:r>
        <w:r>
          <w:rPr>
            <w:noProof/>
            <w:webHidden/>
          </w:rPr>
          <w:fldChar w:fldCharType="separate"/>
        </w:r>
        <w:r>
          <w:rPr>
            <w:noProof/>
            <w:webHidden/>
          </w:rPr>
          <w:t>52</w:t>
        </w:r>
        <w:r>
          <w:rPr>
            <w:noProof/>
            <w:webHidden/>
          </w:rPr>
          <w:fldChar w:fldCharType="end"/>
        </w:r>
      </w:hyperlink>
    </w:p>
    <w:p w14:paraId="5518F48D" w14:textId="6FC09695" w:rsidR="004611A0" w:rsidRDefault="004611A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98672" w:history="1">
        <w:r w:rsidRPr="001E4108">
          <w:rPr>
            <w:rStyle w:val="Hipervnculo"/>
            <w:noProof/>
          </w:rPr>
          <w:t>9.</w:t>
        </w:r>
        <w:r>
          <w:rPr>
            <w:rFonts w:eastAsiaTheme="minorEastAsia" w:cstheme="minorBidi"/>
            <w:b w:val="0"/>
            <w:bCs w:val="0"/>
            <w:caps w:val="0"/>
            <w:noProof/>
            <w:sz w:val="24"/>
            <w:szCs w:val="24"/>
            <w:lang w:val="es-ES" w:eastAsia="es-ES_tradnl"/>
          </w:rPr>
          <w:tab/>
        </w:r>
        <w:r w:rsidRPr="001E4108">
          <w:rPr>
            <w:rStyle w:val="Hipervnculo"/>
            <w:noProof/>
          </w:rPr>
          <w:t>Requisitos</w:t>
        </w:r>
        <w:r>
          <w:rPr>
            <w:noProof/>
            <w:webHidden/>
          </w:rPr>
          <w:tab/>
        </w:r>
        <w:r>
          <w:rPr>
            <w:noProof/>
            <w:webHidden/>
          </w:rPr>
          <w:fldChar w:fldCharType="begin"/>
        </w:r>
        <w:r>
          <w:rPr>
            <w:noProof/>
            <w:webHidden/>
          </w:rPr>
          <w:instrText xml:space="preserve"> PAGEREF _Toc111798672 \h </w:instrText>
        </w:r>
        <w:r>
          <w:rPr>
            <w:noProof/>
            <w:webHidden/>
          </w:rPr>
        </w:r>
        <w:r>
          <w:rPr>
            <w:noProof/>
            <w:webHidden/>
          </w:rPr>
          <w:fldChar w:fldCharType="separate"/>
        </w:r>
        <w:r>
          <w:rPr>
            <w:noProof/>
            <w:webHidden/>
          </w:rPr>
          <w:t>55</w:t>
        </w:r>
        <w:r>
          <w:rPr>
            <w:noProof/>
            <w:webHidden/>
          </w:rPr>
          <w:fldChar w:fldCharType="end"/>
        </w:r>
      </w:hyperlink>
    </w:p>
    <w:p w14:paraId="396A989E" w14:textId="78EC59BE"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73" w:history="1">
        <w:r w:rsidRPr="001E4108">
          <w:rPr>
            <w:rStyle w:val="Hipervnculo"/>
            <w:noProof/>
          </w:rPr>
          <w:t>9.1</w:t>
        </w:r>
        <w:r>
          <w:rPr>
            <w:rFonts w:eastAsiaTheme="minorEastAsia" w:cstheme="minorBidi"/>
            <w:smallCaps w:val="0"/>
            <w:noProof/>
            <w:sz w:val="24"/>
            <w:szCs w:val="24"/>
            <w:lang w:val="es-ES" w:eastAsia="es-ES_tradnl"/>
          </w:rPr>
          <w:tab/>
        </w:r>
        <w:r w:rsidRPr="001E4108">
          <w:rPr>
            <w:rStyle w:val="Hipervnculo"/>
            <w:noProof/>
          </w:rPr>
          <w:t>Requisitos funcionales</w:t>
        </w:r>
        <w:r>
          <w:rPr>
            <w:noProof/>
            <w:webHidden/>
          </w:rPr>
          <w:tab/>
        </w:r>
        <w:r>
          <w:rPr>
            <w:noProof/>
            <w:webHidden/>
          </w:rPr>
          <w:fldChar w:fldCharType="begin"/>
        </w:r>
        <w:r>
          <w:rPr>
            <w:noProof/>
            <w:webHidden/>
          </w:rPr>
          <w:instrText xml:space="preserve"> PAGEREF _Toc111798673 \h </w:instrText>
        </w:r>
        <w:r>
          <w:rPr>
            <w:noProof/>
            <w:webHidden/>
          </w:rPr>
        </w:r>
        <w:r>
          <w:rPr>
            <w:noProof/>
            <w:webHidden/>
          </w:rPr>
          <w:fldChar w:fldCharType="separate"/>
        </w:r>
        <w:r>
          <w:rPr>
            <w:noProof/>
            <w:webHidden/>
          </w:rPr>
          <w:t>55</w:t>
        </w:r>
        <w:r>
          <w:rPr>
            <w:noProof/>
            <w:webHidden/>
          </w:rPr>
          <w:fldChar w:fldCharType="end"/>
        </w:r>
      </w:hyperlink>
    </w:p>
    <w:p w14:paraId="496DC59B" w14:textId="1B4E1DB7"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4" w:history="1">
        <w:r w:rsidRPr="001E4108">
          <w:rPr>
            <w:rStyle w:val="Hipervnculo"/>
            <w:noProof/>
          </w:rPr>
          <w:t>9.1.1</w:t>
        </w:r>
        <w:r>
          <w:rPr>
            <w:rFonts w:eastAsiaTheme="minorEastAsia" w:cstheme="minorBidi"/>
            <w:i w:val="0"/>
            <w:iCs w:val="0"/>
            <w:noProof/>
            <w:sz w:val="24"/>
            <w:szCs w:val="24"/>
            <w:lang w:val="es-ES" w:eastAsia="es-ES_tradnl"/>
          </w:rPr>
          <w:tab/>
        </w:r>
        <w:r w:rsidRPr="001E4108">
          <w:rPr>
            <w:rStyle w:val="Hipervnculo"/>
            <w:noProof/>
          </w:rPr>
          <w:t>ACCESSIA DESKTOP</w:t>
        </w:r>
        <w:r>
          <w:rPr>
            <w:noProof/>
            <w:webHidden/>
          </w:rPr>
          <w:tab/>
        </w:r>
        <w:r>
          <w:rPr>
            <w:noProof/>
            <w:webHidden/>
          </w:rPr>
          <w:fldChar w:fldCharType="begin"/>
        </w:r>
        <w:r>
          <w:rPr>
            <w:noProof/>
            <w:webHidden/>
          </w:rPr>
          <w:instrText xml:space="preserve"> PAGEREF _Toc111798674 \h </w:instrText>
        </w:r>
        <w:r>
          <w:rPr>
            <w:noProof/>
            <w:webHidden/>
          </w:rPr>
        </w:r>
        <w:r>
          <w:rPr>
            <w:noProof/>
            <w:webHidden/>
          </w:rPr>
          <w:fldChar w:fldCharType="separate"/>
        </w:r>
        <w:r>
          <w:rPr>
            <w:noProof/>
            <w:webHidden/>
          </w:rPr>
          <w:t>55</w:t>
        </w:r>
        <w:r>
          <w:rPr>
            <w:noProof/>
            <w:webHidden/>
          </w:rPr>
          <w:fldChar w:fldCharType="end"/>
        </w:r>
      </w:hyperlink>
    </w:p>
    <w:p w14:paraId="1342ADD8" w14:textId="2541040E"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5" w:history="1">
        <w:r w:rsidRPr="001E4108">
          <w:rPr>
            <w:rStyle w:val="Hipervnculo"/>
            <w:noProof/>
          </w:rPr>
          <w:t>9.1.2</w:t>
        </w:r>
        <w:r>
          <w:rPr>
            <w:rFonts w:eastAsiaTheme="minorEastAsia" w:cstheme="minorBidi"/>
            <w:i w:val="0"/>
            <w:iCs w:val="0"/>
            <w:noProof/>
            <w:sz w:val="24"/>
            <w:szCs w:val="24"/>
            <w:lang w:val="es-ES" w:eastAsia="es-ES_tradnl"/>
          </w:rPr>
          <w:tab/>
        </w:r>
        <w:r w:rsidRPr="001E4108">
          <w:rPr>
            <w:rStyle w:val="Hipervnculo"/>
            <w:noProof/>
          </w:rPr>
          <w:t>ACCESSIA WEB</w:t>
        </w:r>
        <w:r>
          <w:rPr>
            <w:noProof/>
            <w:webHidden/>
          </w:rPr>
          <w:tab/>
        </w:r>
        <w:r>
          <w:rPr>
            <w:noProof/>
            <w:webHidden/>
          </w:rPr>
          <w:fldChar w:fldCharType="begin"/>
        </w:r>
        <w:r>
          <w:rPr>
            <w:noProof/>
            <w:webHidden/>
          </w:rPr>
          <w:instrText xml:space="preserve"> PAGEREF _Toc111798675 \h </w:instrText>
        </w:r>
        <w:r>
          <w:rPr>
            <w:noProof/>
            <w:webHidden/>
          </w:rPr>
        </w:r>
        <w:r>
          <w:rPr>
            <w:noProof/>
            <w:webHidden/>
          </w:rPr>
          <w:fldChar w:fldCharType="separate"/>
        </w:r>
        <w:r>
          <w:rPr>
            <w:noProof/>
            <w:webHidden/>
          </w:rPr>
          <w:t>56</w:t>
        </w:r>
        <w:r>
          <w:rPr>
            <w:noProof/>
            <w:webHidden/>
          </w:rPr>
          <w:fldChar w:fldCharType="end"/>
        </w:r>
      </w:hyperlink>
    </w:p>
    <w:p w14:paraId="0013E57B" w14:textId="07AE636C"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6" w:history="1">
        <w:r w:rsidRPr="001E4108">
          <w:rPr>
            <w:rStyle w:val="Hipervnculo"/>
            <w:noProof/>
          </w:rPr>
          <w:t>9.1.3</w:t>
        </w:r>
        <w:r>
          <w:rPr>
            <w:rFonts w:eastAsiaTheme="minorEastAsia" w:cstheme="minorBidi"/>
            <w:i w:val="0"/>
            <w:iCs w:val="0"/>
            <w:noProof/>
            <w:sz w:val="24"/>
            <w:szCs w:val="24"/>
            <w:lang w:val="es-ES" w:eastAsia="es-ES_tradnl"/>
          </w:rPr>
          <w:tab/>
        </w:r>
        <w:r w:rsidRPr="001E4108">
          <w:rPr>
            <w:rStyle w:val="Hipervnculo"/>
            <w:noProof/>
          </w:rPr>
          <w:t>ACCESSIA CHROME EXTENSION</w:t>
        </w:r>
        <w:r>
          <w:rPr>
            <w:noProof/>
            <w:webHidden/>
          </w:rPr>
          <w:tab/>
        </w:r>
        <w:r>
          <w:rPr>
            <w:noProof/>
            <w:webHidden/>
          </w:rPr>
          <w:fldChar w:fldCharType="begin"/>
        </w:r>
        <w:r>
          <w:rPr>
            <w:noProof/>
            <w:webHidden/>
          </w:rPr>
          <w:instrText xml:space="preserve"> PAGEREF _Toc111798676 \h </w:instrText>
        </w:r>
        <w:r>
          <w:rPr>
            <w:noProof/>
            <w:webHidden/>
          </w:rPr>
        </w:r>
        <w:r>
          <w:rPr>
            <w:noProof/>
            <w:webHidden/>
          </w:rPr>
          <w:fldChar w:fldCharType="separate"/>
        </w:r>
        <w:r>
          <w:rPr>
            <w:noProof/>
            <w:webHidden/>
          </w:rPr>
          <w:t>57</w:t>
        </w:r>
        <w:r>
          <w:rPr>
            <w:noProof/>
            <w:webHidden/>
          </w:rPr>
          <w:fldChar w:fldCharType="end"/>
        </w:r>
      </w:hyperlink>
    </w:p>
    <w:p w14:paraId="16574108" w14:textId="0246166B"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77" w:history="1">
        <w:r w:rsidRPr="001E4108">
          <w:rPr>
            <w:rStyle w:val="Hipervnculo"/>
            <w:noProof/>
          </w:rPr>
          <w:t>9.2</w:t>
        </w:r>
        <w:r>
          <w:rPr>
            <w:rFonts w:eastAsiaTheme="minorEastAsia" w:cstheme="minorBidi"/>
            <w:smallCaps w:val="0"/>
            <w:noProof/>
            <w:sz w:val="24"/>
            <w:szCs w:val="24"/>
            <w:lang w:val="es-ES" w:eastAsia="es-ES_tradnl"/>
          </w:rPr>
          <w:tab/>
        </w:r>
        <w:r w:rsidRPr="001E4108">
          <w:rPr>
            <w:rStyle w:val="Hipervnculo"/>
            <w:noProof/>
          </w:rPr>
          <w:t>Requisitos no funcionales</w:t>
        </w:r>
        <w:r>
          <w:rPr>
            <w:noProof/>
            <w:webHidden/>
          </w:rPr>
          <w:tab/>
        </w:r>
        <w:r>
          <w:rPr>
            <w:noProof/>
            <w:webHidden/>
          </w:rPr>
          <w:fldChar w:fldCharType="begin"/>
        </w:r>
        <w:r>
          <w:rPr>
            <w:noProof/>
            <w:webHidden/>
          </w:rPr>
          <w:instrText xml:space="preserve"> PAGEREF _Toc111798677 \h </w:instrText>
        </w:r>
        <w:r>
          <w:rPr>
            <w:noProof/>
            <w:webHidden/>
          </w:rPr>
        </w:r>
        <w:r>
          <w:rPr>
            <w:noProof/>
            <w:webHidden/>
          </w:rPr>
          <w:fldChar w:fldCharType="separate"/>
        </w:r>
        <w:r>
          <w:rPr>
            <w:noProof/>
            <w:webHidden/>
          </w:rPr>
          <w:t>58</w:t>
        </w:r>
        <w:r>
          <w:rPr>
            <w:noProof/>
            <w:webHidden/>
          </w:rPr>
          <w:fldChar w:fldCharType="end"/>
        </w:r>
      </w:hyperlink>
    </w:p>
    <w:p w14:paraId="2C667CDE" w14:textId="02D9CB6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8" w:history="1">
        <w:r w:rsidRPr="001E4108">
          <w:rPr>
            <w:rStyle w:val="Hipervnculo"/>
            <w:noProof/>
          </w:rPr>
          <w:t>9.2.1</w:t>
        </w:r>
        <w:r>
          <w:rPr>
            <w:rFonts w:eastAsiaTheme="minorEastAsia" w:cstheme="minorBidi"/>
            <w:i w:val="0"/>
            <w:iCs w:val="0"/>
            <w:noProof/>
            <w:sz w:val="24"/>
            <w:szCs w:val="24"/>
            <w:lang w:val="es-ES" w:eastAsia="es-ES_tradnl"/>
          </w:rPr>
          <w:tab/>
        </w:r>
        <w:r w:rsidRPr="001E4108">
          <w:rPr>
            <w:rStyle w:val="Hipervnculo"/>
            <w:noProof/>
          </w:rPr>
          <w:t>Navegador</w:t>
        </w:r>
        <w:r>
          <w:rPr>
            <w:noProof/>
            <w:webHidden/>
          </w:rPr>
          <w:tab/>
        </w:r>
        <w:r>
          <w:rPr>
            <w:noProof/>
            <w:webHidden/>
          </w:rPr>
          <w:fldChar w:fldCharType="begin"/>
        </w:r>
        <w:r>
          <w:rPr>
            <w:noProof/>
            <w:webHidden/>
          </w:rPr>
          <w:instrText xml:space="preserve"> PAGEREF _Toc111798678 \h </w:instrText>
        </w:r>
        <w:r>
          <w:rPr>
            <w:noProof/>
            <w:webHidden/>
          </w:rPr>
        </w:r>
        <w:r>
          <w:rPr>
            <w:noProof/>
            <w:webHidden/>
          </w:rPr>
          <w:fldChar w:fldCharType="separate"/>
        </w:r>
        <w:r>
          <w:rPr>
            <w:noProof/>
            <w:webHidden/>
          </w:rPr>
          <w:t>58</w:t>
        </w:r>
        <w:r>
          <w:rPr>
            <w:noProof/>
            <w:webHidden/>
          </w:rPr>
          <w:fldChar w:fldCharType="end"/>
        </w:r>
      </w:hyperlink>
    </w:p>
    <w:p w14:paraId="72D1112D" w14:textId="2D911518"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79" w:history="1">
        <w:r w:rsidRPr="001E4108">
          <w:rPr>
            <w:rStyle w:val="Hipervnculo"/>
            <w:noProof/>
          </w:rPr>
          <w:t>9.2.2</w:t>
        </w:r>
        <w:r>
          <w:rPr>
            <w:rFonts w:eastAsiaTheme="minorEastAsia" w:cstheme="minorBidi"/>
            <w:i w:val="0"/>
            <w:iCs w:val="0"/>
            <w:noProof/>
            <w:sz w:val="24"/>
            <w:szCs w:val="24"/>
            <w:lang w:val="es-ES" w:eastAsia="es-ES_tradnl"/>
          </w:rPr>
          <w:tab/>
        </w:r>
        <w:r w:rsidRPr="001E4108">
          <w:rPr>
            <w:rStyle w:val="Hipervnculo"/>
            <w:noProof/>
          </w:rPr>
          <w:t>Versión de Java</w:t>
        </w:r>
        <w:r>
          <w:rPr>
            <w:noProof/>
            <w:webHidden/>
          </w:rPr>
          <w:tab/>
        </w:r>
        <w:r>
          <w:rPr>
            <w:noProof/>
            <w:webHidden/>
          </w:rPr>
          <w:fldChar w:fldCharType="begin"/>
        </w:r>
        <w:r>
          <w:rPr>
            <w:noProof/>
            <w:webHidden/>
          </w:rPr>
          <w:instrText xml:space="preserve"> PAGEREF _Toc111798679 \h </w:instrText>
        </w:r>
        <w:r>
          <w:rPr>
            <w:noProof/>
            <w:webHidden/>
          </w:rPr>
        </w:r>
        <w:r>
          <w:rPr>
            <w:noProof/>
            <w:webHidden/>
          </w:rPr>
          <w:fldChar w:fldCharType="separate"/>
        </w:r>
        <w:r>
          <w:rPr>
            <w:noProof/>
            <w:webHidden/>
          </w:rPr>
          <w:t>58</w:t>
        </w:r>
        <w:r>
          <w:rPr>
            <w:noProof/>
            <w:webHidden/>
          </w:rPr>
          <w:fldChar w:fldCharType="end"/>
        </w:r>
      </w:hyperlink>
    </w:p>
    <w:p w14:paraId="598CF2BE" w14:textId="7649B2A3"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80" w:history="1">
        <w:r w:rsidRPr="001E4108">
          <w:rPr>
            <w:rStyle w:val="Hipervnculo"/>
            <w:noProof/>
          </w:rPr>
          <w:t>9.2.3</w:t>
        </w:r>
        <w:r>
          <w:rPr>
            <w:rFonts w:eastAsiaTheme="minorEastAsia" w:cstheme="minorBidi"/>
            <w:i w:val="0"/>
            <w:iCs w:val="0"/>
            <w:noProof/>
            <w:sz w:val="24"/>
            <w:szCs w:val="24"/>
            <w:lang w:val="es-ES" w:eastAsia="es-ES_tradnl"/>
          </w:rPr>
          <w:tab/>
        </w:r>
        <w:r w:rsidRPr="001E4108">
          <w:rPr>
            <w:rStyle w:val="Hipervnculo"/>
            <w:noProof/>
          </w:rPr>
          <w:t>Sistema Operativo</w:t>
        </w:r>
        <w:r>
          <w:rPr>
            <w:noProof/>
            <w:webHidden/>
          </w:rPr>
          <w:tab/>
        </w:r>
        <w:r>
          <w:rPr>
            <w:noProof/>
            <w:webHidden/>
          </w:rPr>
          <w:fldChar w:fldCharType="begin"/>
        </w:r>
        <w:r>
          <w:rPr>
            <w:noProof/>
            <w:webHidden/>
          </w:rPr>
          <w:instrText xml:space="preserve"> PAGEREF _Toc111798680 \h </w:instrText>
        </w:r>
        <w:r>
          <w:rPr>
            <w:noProof/>
            <w:webHidden/>
          </w:rPr>
        </w:r>
        <w:r>
          <w:rPr>
            <w:noProof/>
            <w:webHidden/>
          </w:rPr>
          <w:fldChar w:fldCharType="separate"/>
        </w:r>
        <w:r>
          <w:rPr>
            <w:noProof/>
            <w:webHidden/>
          </w:rPr>
          <w:t>58</w:t>
        </w:r>
        <w:r>
          <w:rPr>
            <w:noProof/>
            <w:webHidden/>
          </w:rPr>
          <w:fldChar w:fldCharType="end"/>
        </w:r>
      </w:hyperlink>
    </w:p>
    <w:p w14:paraId="0F49458F" w14:textId="57E5A9AD"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81" w:history="1">
        <w:r w:rsidRPr="001E4108">
          <w:rPr>
            <w:rStyle w:val="Hipervnculo"/>
            <w:noProof/>
          </w:rPr>
          <w:t>9.2.4</w:t>
        </w:r>
        <w:r>
          <w:rPr>
            <w:rFonts w:eastAsiaTheme="minorEastAsia" w:cstheme="minorBidi"/>
            <w:i w:val="0"/>
            <w:iCs w:val="0"/>
            <w:noProof/>
            <w:sz w:val="24"/>
            <w:szCs w:val="24"/>
            <w:lang w:val="es-ES" w:eastAsia="es-ES_tradnl"/>
          </w:rPr>
          <w:tab/>
        </w:r>
        <w:r w:rsidRPr="001E4108">
          <w:rPr>
            <w:rStyle w:val="Hipervnculo"/>
            <w:noProof/>
          </w:rPr>
          <w:t>Instalación de la extensión</w:t>
        </w:r>
        <w:r>
          <w:rPr>
            <w:noProof/>
            <w:webHidden/>
          </w:rPr>
          <w:tab/>
        </w:r>
        <w:r>
          <w:rPr>
            <w:noProof/>
            <w:webHidden/>
          </w:rPr>
          <w:fldChar w:fldCharType="begin"/>
        </w:r>
        <w:r>
          <w:rPr>
            <w:noProof/>
            <w:webHidden/>
          </w:rPr>
          <w:instrText xml:space="preserve"> PAGEREF _Toc111798681 \h </w:instrText>
        </w:r>
        <w:r>
          <w:rPr>
            <w:noProof/>
            <w:webHidden/>
          </w:rPr>
        </w:r>
        <w:r>
          <w:rPr>
            <w:noProof/>
            <w:webHidden/>
          </w:rPr>
          <w:fldChar w:fldCharType="separate"/>
        </w:r>
        <w:r>
          <w:rPr>
            <w:noProof/>
            <w:webHidden/>
          </w:rPr>
          <w:t>59</w:t>
        </w:r>
        <w:r>
          <w:rPr>
            <w:noProof/>
            <w:webHidden/>
          </w:rPr>
          <w:fldChar w:fldCharType="end"/>
        </w:r>
      </w:hyperlink>
    </w:p>
    <w:p w14:paraId="08FE2CF5" w14:textId="248BDD94"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82" w:history="1">
        <w:r w:rsidRPr="001E4108">
          <w:rPr>
            <w:rStyle w:val="Hipervnculo"/>
            <w:noProof/>
          </w:rPr>
          <w:t>9.3</w:t>
        </w:r>
        <w:r>
          <w:rPr>
            <w:rFonts w:eastAsiaTheme="minorEastAsia" w:cstheme="minorBidi"/>
            <w:smallCaps w:val="0"/>
            <w:noProof/>
            <w:sz w:val="24"/>
            <w:szCs w:val="24"/>
            <w:lang w:val="es-ES" w:eastAsia="es-ES_tradnl"/>
          </w:rPr>
          <w:tab/>
        </w:r>
        <w:r w:rsidRPr="001E4108">
          <w:rPr>
            <w:rStyle w:val="Hipervnculo"/>
            <w:noProof/>
          </w:rPr>
          <w:t>Restricciones de la aplicación</w:t>
        </w:r>
        <w:r>
          <w:rPr>
            <w:noProof/>
            <w:webHidden/>
          </w:rPr>
          <w:tab/>
        </w:r>
        <w:r>
          <w:rPr>
            <w:noProof/>
            <w:webHidden/>
          </w:rPr>
          <w:fldChar w:fldCharType="begin"/>
        </w:r>
        <w:r>
          <w:rPr>
            <w:noProof/>
            <w:webHidden/>
          </w:rPr>
          <w:instrText xml:space="preserve"> PAGEREF _Toc111798682 \h </w:instrText>
        </w:r>
        <w:r>
          <w:rPr>
            <w:noProof/>
            <w:webHidden/>
          </w:rPr>
        </w:r>
        <w:r>
          <w:rPr>
            <w:noProof/>
            <w:webHidden/>
          </w:rPr>
          <w:fldChar w:fldCharType="separate"/>
        </w:r>
        <w:r>
          <w:rPr>
            <w:noProof/>
            <w:webHidden/>
          </w:rPr>
          <w:t>59</w:t>
        </w:r>
        <w:r>
          <w:rPr>
            <w:noProof/>
            <w:webHidden/>
          </w:rPr>
          <w:fldChar w:fldCharType="end"/>
        </w:r>
      </w:hyperlink>
    </w:p>
    <w:p w14:paraId="1A0F7AB7" w14:textId="1CB99A67"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83" w:history="1">
        <w:r w:rsidRPr="001E4108">
          <w:rPr>
            <w:rStyle w:val="Hipervnculo"/>
            <w:noProof/>
          </w:rPr>
          <w:t>9.3.1</w:t>
        </w:r>
        <w:r>
          <w:rPr>
            <w:rFonts w:eastAsiaTheme="minorEastAsia" w:cstheme="minorBidi"/>
            <w:i w:val="0"/>
            <w:iCs w:val="0"/>
            <w:noProof/>
            <w:sz w:val="24"/>
            <w:szCs w:val="24"/>
            <w:lang w:val="es-ES" w:eastAsia="es-ES_tradnl"/>
          </w:rPr>
          <w:tab/>
        </w:r>
        <w:r w:rsidRPr="001E4108">
          <w:rPr>
            <w:rStyle w:val="Hipervnculo"/>
            <w:noProof/>
          </w:rPr>
          <w:t>Precio</w:t>
        </w:r>
        <w:r>
          <w:rPr>
            <w:noProof/>
            <w:webHidden/>
          </w:rPr>
          <w:tab/>
        </w:r>
        <w:r>
          <w:rPr>
            <w:noProof/>
            <w:webHidden/>
          </w:rPr>
          <w:fldChar w:fldCharType="begin"/>
        </w:r>
        <w:r>
          <w:rPr>
            <w:noProof/>
            <w:webHidden/>
          </w:rPr>
          <w:instrText xml:space="preserve"> PAGEREF _Toc111798683 \h </w:instrText>
        </w:r>
        <w:r>
          <w:rPr>
            <w:noProof/>
            <w:webHidden/>
          </w:rPr>
        </w:r>
        <w:r>
          <w:rPr>
            <w:noProof/>
            <w:webHidden/>
          </w:rPr>
          <w:fldChar w:fldCharType="separate"/>
        </w:r>
        <w:r>
          <w:rPr>
            <w:noProof/>
            <w:webHidden/>
          </w:rPr>
          <w:t>59</w:t>
        </w:r>
        <w:r>
          <w:rPr>
            <w:noProof/>
            <w:webHidden/>
          </w:rPr>
          <w:fldChar w:fldCharType="end"/>
        </w:r>
      </w:hyperlink>
    </w:p>
    <w:p w14:paraId="5EE36B70" w14:textId="3C815981"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84" w:history="1">
        <w:r w:rsidRPr="001E4108">
          <w:rPr>
            <w:rStyle w:val="Hipervnculo"/>
            <w:noProof/>
          </w:rPr>
          <w:t>9.3.2</w:t>
        </w:r>
        <w:r>
          <w:rPr>
            <w:rFonts w:eastAsiaTheme="minorEastAsia" w:cstheme="minorBidi"/>
            <w:i w:val="0"/>
            <w:iCs w:val="0"/>
            <w:noProof/>
            <w:sz w:val="24"/>
            <w:szCs w:val="24"/>
            <w:lang w:val="es-ES" w:eastAsia="es-ES_tradnl"/>
          </w:rPr>
          <w:tab/>
        </w:r>
        <w:r w:rsidRPr="001E4108">
          <w:rPr>
            <w:rStyle w:val="Hipervnculo"/>
            <w:noProof/>
          </w:rPr>
          <w:t>Disponibilidad</w:t>
        </w:r>
        <w:r>
          <w:rPr>
            <w:noProof/>
            <w:webHidden/>
          </w:rPr>
          <w:tab/>
        </w:r>
        <w:r>
          <w:rPr>
            <w:noProof/>
            <w:webHidden/>
          </w:rPr>
          <w:fldChar w:fldCharType="begin"/>
        </w:r>
        <w:r>
          <w:rPr>
            <w:noProof/>
            <w:webHidden/>
          </w:rPr>
          <w:instrText xml:space="preserve"> PAGEREF _Toc111798684 \h </w:instrText>
        </w:r>
        <w:r>
          <w:rPr>
            <w:noProof/>
            <w:webHidden/>
          </w:rPr>
        </w:r>
        <w:r>
          <w:rPr>
            <w:noProof/>
            <w:webHidden/>
          </w:rPr>
          <w:fldChar w:fldCharType="separate"/>
        </w:r>
        <w:r>
          <w:rPr>
            <w:noProof/>
            <w:webHidden/>
          </w:rPr>
          <w:t>59</w:t>
        </w:r>
        <w:r>
          <w:rPr>
            <w:noProof/>
            <w:webHidden/>
          </w:rPr>
          <w:fldChar w:fldCharType="end"/>
        </w:r>
      </w:hyperlink>
    </w:p>
    <w:p w14:paraId="559D80ED" w14:textId="43E038AC"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85" w:history="1">
        <w:r w:rsidRPr="001E4108">
          <w:rPr>
            <w:rStyle w:val="Hipervnculo"/>
            <w:noProof/>
          </w:rPr>
          <w:t>9.3.3</w:t>
        </w:r>
        <w:r>
          <w:rPr>
            <w:rFonts w:eastAsiaTheme="minorEastAsia" w:cstheme="minorBidi"/>
            <w:i w:val="0"/>
            <w:iCs w:val="0"/>
            <w:noProof/>
            <w:sz w:val="24"/>
            <w:szCs w:val="24"/>
            <w:lang w:val="es-ES" w:eastAsia="es-ES_tradnl"/>
          </w:rPr>
          <w:tab/>
        </w:r>
        <w:r w:rsidRPr="001E4108">
          <w:rPr>
            <w:rStyle w:val="Hipervnculo"/>
            <w:noProof/>
          </w:rPr>
          <w:t>Facilidad de uso</w:t>
        </w:r>
        <w:r>
          <w:rPr>
            <w:noProof/>
            <w:webHidden/>
          </w:rPr>
          <w:tab/>
        </w:r>
        <w:r>
          <w:rPr>
            <w:noProof/>
            <w:webHidden/>
          </w:rPr>
          <w:fldChar w:fldCharType="begin"/>
        </w:r>
        <w:r>
          <w:rPr>
            <w:noProof/>
            <w:webHidden/>
          </w:rPr>
          <w:instrText xml:space="preserve"> PAGEREF _Toc111798685 \h </w:instrText>
        </w:r>
        <w:r>
          <w:rPr>
            <w:noProof/>
            <w:webHidden/>
          </w:rPr>
        </w:r>
        <w:r>
          <w:rPr>
            <w:noProof/>
            <w:webHidden/>
          </w:rPr>
          <w:fldChar w:fldCharType="separate"/>
        </w:r>
        <w:r>
          <w:rPr>
            <w:noProof/>
            <w:webHidden/>
          </w:rPr>
          <w:t>59</w:t>
        </w:r>
        <w:r>
          <w:rPr>
            <w:noProof/>
            <w:webHidden/>
          </w:rPr>
          <w:fldChar w:fldCharType="end"/>
        </w:r>
      </w:hyperlink>
    </w:p>
    <w:p w14:paraId="1667EAC1" w14:textId="6F15B500" w:rsidR="004611A0" w:rsidRDefault="004611A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98686" w:history="1">
        <w:r w:rsidRPr="001E4108">
          <w:rPr>
            <w:rStyle w:val="Hipervnculo"/>
            <w:noProof/>
          </w:rPr>
          <w:t>10.</w:t>
        </w:r>
        <w:r>
          <w:rPr>
            <w:rFonts w:eastAsiaTheme="minorEastAsia" w:cstheme="minorBidi"/>
            <w:b w:val="0"/>
            <w:bCs w:val="0"/>
            <w:caps w:val="0"/>
            <w:noProof/>
            <w:sz w:val="24"/>
            <w:szCs w:val="24"/>
            <w:lang w:val="es-ES" w:eastAsia="es-ES_tradnl"/>
          </w:rPr>
          <w:tab/>
        </w:r>
        <w:r w:rsidRPr="001E4108">
          <w:rPr>
            <w:rStyle w:val="Hipervnculo"/>
            <w:noProof/>
          </w:rPr>
          <w:t>Análisis funci</w:t>
        </w:r>
        <w:r w:rsidRPr="001E4108">
          <w:rPr>
            <w:rStyle w:val="Hipervnculo"/>
            <w:noProof/>
          </w:rPr>
          <w:t>o</w:t>
        </w:r>
        <w:r w:rsidRPr="001E4108">
          <w:rPr>
            <w:rStyle w:val="Hipervnculo"/>
            <w:noProof/>
          </w:rPr>
          <w:t>nal</w:t>
        </w:r>
        <w:r>
          <w:rPr>
            <w:noProof/>
            <w:webHidden/>
          </w:rPr>
          <w:tab/>
        </w:r>
        <w:r>
          <w:rPr>
            <w:noProof/>
            <w:webHidden/>
          </w:rPr>
          <w:fldChar w:fldCharType="begin"/>
        </w:r>
        <w:r>
          <w:rPr>
            <w:noProof/>
            <w:webHidden/>
          </w:rPr>
          <w:instrText xml:space="preserve"> PAGEREF _Toc111798686 \h </w:instrText>
        </w:r>
        <w:r>
          <w:rPr>
            <w:noProof/>
            <w:webHidden/>
          </w:rPr>
        </w:r>
        <w:r>
          <w:rPr>
            <w:noProof/>
            <w:webHidden/>
          </w:rPr>
          <w:fldChar w:fldCharType="separate"/>
        </w:r>
        <w:r>
          <w:rPr>
            <w:noProof/>
            <w:webHidden/>
          </w:rPr>
          <w:t>60</w:t>
        </w:r>
        <w:r>
          <w:rPr>
            <w:noProof/>
            <w:webHidden/>
          </w:rPr>
          <w:fldChar w:fldCharType="end"/>
        </w:r>
      </w:hyperlink>
    </w:p>
    <w:p w14:paraId="2BA59BBF" w14:textId="6F6C1D4D" w:rsidR="004611A0" w:rsidRDefault="004611A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98687" w:history="1">
        <w:r w:rsidRPr="001E4108">
          <w:rPr>
            <w:rStyle w:val="Hipervnculo"/>
            <w:noProof/>
          </w:rPr>
          <w:t>11.</w:t>
        </w:r>
        <w:r>
          <w:rPr>
            <w:rFonts w:eastAsiaTheme="minorEastAsia" w:cstheme="minorBidi"/>
            <w:b w:val="0"/>
            <w:bCs w:val="0"/>
            <w:caps w:val="0"/>
            <w:noProof/>
            <w:sz w:val="24"/>
            <w:szCs w:val="24"/>
            <w:lang w:val="es-ES" w:eastAsia="es-ES_tradnl"/>
          </w:rPr>
          <w:tab/>
        </w:r>
        <w:r w:rsidRPr="001E4108">
          <w:rPr>
            <w:rStyle w:val="Hipervnculo"/>
            <w:noProof/>
          </w:rPr>
          <w:t>Diseño</w:t>
        </w:r>
        <w:r>
          <w:rPr>
            <w:noProof/>
            <w:webHidden/>
          </w:rPr>
          <w:tab/>
        </w:r>
        <w:r>
          <w:rPr>
            <w:noProof/>
            <w:webHidden/>
          </w:rPr>
          <w:fldChar w:fldCharType="begin"/>
        </w:r>
        <w:r>
          <w:rPr>
            <w:noProof/>
            <w:webHidden/>
          </w:rPr>
          <w:instrText xml:space="preserve"> PAGEREF _Toc111798687 \h </w:instrText>
        </w:r>
        <w:r>
          <w:rPr>
            <w:noProof/>
            <w:webHidden/>
          </w:rPr>
        </w:r>
        <w:r>
          <w:rPr>
            <w:noProof/>
            <w:webHidden/>
          </w:rPr>
          <w:fldChar w:fldCharType="separate"/>
        </w:r>
        <w:r>
          <w:rPr>
            <w:noProof/>
            <w:webHidden/>
          </w:rPr>
          <w:t>62</w:t>
        </w:r>
        <w:r>
          <w:rPr>
            <w:noProof/>
            <w:webHidden/>
          </w:rPr>
          <w:fldChar w:fldCharType="end"/>
        </w:r>
      </w:hyperlink>
    </w:p>
    <w:p w14:paraId="0B54B99E" w14:textId="686D3A17"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88" w:history="1">
        <w:r w:rsidRPr="001E4108">
          <w:rPr>
            <w:rStyle w:val="Hipervnculo"/>
            <w:noProof/>
          </w:rPr>
          <w:t>11.1</w:t>
        </w:r>
        <w:r>
          <w:rPr>
            <w:rFonts w:eastAsiaTheme="minorEastAsia" w:cstheme="minorBidi"/>
            <w:smallCaps w:val="0"/>
            <w:noProof/>
            <w:sz w:val="24"/>
            <w:szCs w:val="24"/>
            <w:lang w:val="es-ES" w:eastAsia="es-ES_tradnl"/>
          </w:rPr>
          <w:tab/>
        </w:r>
        <w:r w:rsidRPr="001E4108">
          <w:rPr>
            <w:rStyle w:val="Hipervnculo"/>
            <w:noProof/>
          </w:rPr>
          <w:t>ACCESSIA WEB</w:t>
        </w:r>
        <w:r>
          <w:rPr>
            <w:noProof/>
            <w:webHidden/>
          </w:rPr>
          <w:tab/>
        </w:r>
        <w:r>
          <w:rPr>
            <w:noProof/>
            <w:webHidden/>
          </w:rPr>
          <w:fldChar w:fldCharType="begin"/>
        </w:r>
        <w:r>
          <w:rPr>
            <w:noProof/>
            <w:webHidden/>
          </w:rPr>
          <w:instrText xml:space="preserve"> PAGEREF _Toc111798688 \h </w:instrText>
        </w:r>
        <w:r>
          <w:rPr>
            <w:noProof/>
            <w:webHidden/>
          </w:rPr>
        </w:r>
        <w:r>
          <w:rPr>
            <w:noProof/>
            <w:webHidden/>
          </w:rPr>
          <w:fldChar w:fldCharType="separate"/>
        </w:r>
        <w:r>
          <w:rPr>
            <w:noProof/>
            <w:webHidden/>
          </w:rPr>
          <w:t>62</w:t>
        </w:r>
        <w:r>
          <w:rPr>
            <w:noProof/>
            <w:webHidden/>
          </w:rPr>
          <w:fldChar w:fldCharType="end"/>
        </w:r>
      </w:hyperlink>
    </w:p>
    <w:p w14:paraId="4C61A3F6" w14:textId="6163A9C1"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89" w:history="1">
        <w:r w:rsidRPr="001E4108">
          <w:rPr>
            <w:rStyle w:val="Hipervnculo"/>
            <w:noProof/>
          </w:rPr>
          <w:t>11.1.1</w:t>
        </w:r>
        <w:r>
          <w:rPr>
            <w:rFonts w:eastAsiaTheme="minorEastAsia" w:cstheme="minorBidi"/>
            <w:i w:val="0"/>
            <w:iCs w:val="0"/>
            <w:noProof/>
            <w:sz w:val="24"/>
            <w:szCs w:val="24"/>
            <w:lang w:val="es-ES" w:eastAsia="es-ES_tradnl"/>
          </w:rPr>
          <w:tab/>
        </w:r>
        <w:r w:rsidRPr="001E4108">
          <w:rPr>
            <w:rStyle w:val="Hipervnculo"/>
            <w:noProof/>
          </w:rPr>
          <w:t>Página principal</w:t>
        </w:r>
        <w:r>
          <w:rPr>
            <w:noProof/>
            <w:webHidden/>
          </w:rPr>
          <w:tab/>
        </w:r>
        <w:r>
          <w:rPr>
            <w:noProof/>
            <w:webHidden/>
          </w:rPr>
          <w:fldChar w:fldCharType="begin"/>
        </w:r>
        <w:r>
          <w:rPr>
            <w:noProof/>
            <w:webHidden/>
          </w:rPr>
          <w:instrText xml:space="preserve"> PAGEREF _Toc111798689 \h </w:instrText>
        </w:r>
        <w:r>
          <w:rPr>
            <w:noProof/>
            <w:webHidden/>
          </w:rPr>
        </w:r>
        <w:r>
          <w:rPr>
            <w:noProof/>
            <w:webHidden/>
          </w:rPr>
          <w:fldChar w:fldCharType="separate"/>
        </w:r>
        <w:r>
          <w:rPr>
            <w:noProof/>
            <w:webHidden/>
          </w:rPr>
          <w:t>62</w:t>
        </w:r>
        <w:r>
          <w:rPr>
            <w:noProof/>
            <w:webHidden/>
          </w:rPr>
          <w:fldChar w:fldCharType="end"/>
        </w:r>
      </w:hyperlink>
    </w:p>
    <w:p w14:paraId="58DBEBBB" w14:textId="6E27850F"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0" w:history="1">
        <w:r w:rsidRPr="001E4108">
          <w:rPr>
            <w:rStyle w:val="Hipervnculo"/>
            <w:noProof/>
          </w:rPr>
          <w:t>11.1.2</w:t>
        </w:r>
        <w:r>
          <w:rPr>
            <w:rFonts w:eastAsiaTheme="minorEastAsia" w:cstheme="minorBidi"/>
            <w:i w:val="0"/>
            <w:iCs w:val="0"/>
            <w:noProof/>
            <w:sz w:val="24"/>
            <w:szCs w:val="24"/>
            <w:lang w:val="es-ES" w:eastAsia="es-ES_tradnl"/>
          </w:rPr>
          <w:tab/>
        </w:r>
        <w:r w:rsidRPr="001E4108">
          <w:rPr>
            <w:rStyle w:val="Hipervnculo"/>
            <w:noProof/>
          </w:rPr>
          <w:t>¿Qué es Accessia?</w:t>
        </w:r>
        <w:r>
          <w:rPr>
            <w:noProof/>
            <w:webHidden/>
          </w:rPr>
          <w:tab/>
        </w:r>
        <w:r>
          <w:rPr>
            <w:noProof/>
            <w:webHidden/>
          </w:rPr>
          <w:fldChar w:fldCharType="begin"/>
        </w:r>
        <w:r>
          <w:rPr>
            <w:noProof/>
            <w:webHidden/>
          </w:rPr>
          <w:instrText xml:space="preserve"> PAGEREF _Toc111798690 \h </w:instrText>
        </w:r>
        <w:r>
          <w:rPr>
            <w:noProof/>
            <w:webHidden/>
          </w:rPr>
        </w:r>
        <w:r>
          <w:rPr>
            <w:noProof/>
            <w:webHidden/>
          </w:rPr>
          <w:fldChar w:fldCharType="separate"/>
        </w:r>
        <w:r>
          <w:rPr>
            <w:noProof/>
            <w:webHidden/>
          </w:rPr>
          <w:t>63</w:t>
        </w:r>
        <w:r>
          <w:rPr>
            <w:noProof/>
            <w:webHidden/>
          </w:rPr>
          <w:fldChar w:fldCharType="end"/>
        </w:r>
      </w:hyperlink>
    </w:p>
    <w:p w14:paraId="07EF5D32" w14:textId="137D5FCC"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1" w:history="1">
        <w:r w:rsidRPr="001E4108">
          <w:rPr>
            <w:rStyle w:val="Hipervnculo"/>
            <w:noProof/>
          </w:rPr>
          <w:t>11.1.3</w:t>
        </w:r>
        <w:r>
          <w:rPr>
            <w:rFonts w:eastAsiaTheme="minorEastAsia" w:cstheme="minorBidi"/>
            <w:i w:val="0"/>
            <w:iCs w:val="0"/>
            <w:noProof/>
            <w:sz w:val="24"/>
            <w:szCs w:val="24"/>
            <w:lang w:val="es-ES" w:eastAsia="es-ES_tradnl"/>
          </w:rPr>
          <w:tab/>
        </w:r>
        <w:r w:rsidRPr="001E4108">
          <w:rPr>
            <w:rStyle w:val="Hipervnculo"/>
            <w:noProof/>
          </w:rPr>
          <w:t>Trabajo fin de grado</w:t>
        </w:r>
        <w:r>
          <w:rPr>
            <w:noProof/>
            <w:webHidden/>
          </w:rPr>
          <w:tab/>
        </w:r>
        <w:r>
          <w:rPr>
            <w:noProof/>
            <w:webHidden/>
          </w:rPr>
          <w:fldChar w:fldCharType="begin"/>
        </w:r>
        <w:r>
          <w:rPr>
            <w:noProof/>
            <w:webHidden/>
          </w:rPr>
          <w:instrText xml:space="preserve"> PAGEREF _Toc111798691 \h </w:instrText>
        </w:r>
        <w:r>
          <w:rPr>
            <w:noProof/>
            <w:webHidden/>
          </w:rPr>
        </w:r>
        <w:r>
          <w:rPr>
            <w:noProof/>
            <w:webHidden/>
          </w:rPr>
          <w:fldChar w:fldCharType="separate"/>
        </w:r>
        <w:r>
          <w:rPr>
            <w:noProof/>
            <w:webHidden/>
          </w:rPr>
          <w:t>63</w:t>
        </w:r>
        <w:r>
          <w:rPr>
            <w:noProof/>
            <w:webHidden/>
          </w:rPr>
          <w:fldChar w:fldCharType="end"/>
        </w:r>
      </w:hyperlink>
    </w:p>
    <w:p w14:paraId="04D70F19" w14:textId="4308E1CE"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2" w:history="1">
        <w:r w:rsidRPr="001E4108">
          <w:rPr>
            <w:rStyle w:val="Hipervnculo"/>
            <w:noProof/>
          </w:rPr>
          <w:t>11.1.4</w:t>
        </w:r>
        <w:r>
          <w:rPr>
            <w:rFonts w:eastAsiaTheme="minorEastAsia" w:cstheme="minorBidi"/>
            <w:i w:val="0"/>
            <w:iCs w:val="0"/>
            <w:noProof/>
            <w:sz w:val="24"/>
            <w:szCs w:val="24"/>
            <w:lang w:val="es-ES" w:eastAsia="es-ES_tradnl"/>
          </w:rPr>
          <w:tab/>
        </w:r>
        <w:r w:rsidRPr="001E4108">
          <w:rPr>
            <w:rStyle w:val="Hipervnculo"/>
            <w:noProof/>
          </w:rPr>
          <w:t>Usuario</w:t>
        </w:r>
        <w:r>
          <w:rPr>
            <w:noProof/>
            <w:webHidden/>
          </w:rPr>
          <w:tab/>
        </w:r>
        <w:r>
          <w:rPr>
            <w:noProof/>
            <w:webHidden/>
          </w:rPr>
          <w:fldChar w:fldCharType="begin"/>
        </w:r>
        <w:r>
          <w:rPr>
            <w:noProof/>
            <w:webHidden/>
          </w:rPr>
          <w:instrText xml:space="preserve"> PAGEREF _Toc111798692 \h </w:instrText>
        </w:r>
        <w:r>
          <w:rPr>
            <w:noProof/>
            <w:webHidden/>
          </w:rPr>
        </w:r>
        <w:r>
          <w:rPr>
            <w:noProof/>
            <w:webHidden/>
          </w:rPr>
          <w:fldChar w:fldCharType="separate"/>
        </w:r>
        <w:r>
          <w:rPr>
            <w:noProof/>
            <w:webHidden/>
          </w:rPr>
          <w:t>64</w:t>
        </w:r>
        <w:r>
          <w:rPr>
            <w:noProof/>
            <w:webHidden/>
          </w:rPr>
          <w:fldChar w:fldCharType="end"/>
        </w:r>
      </w:hyperlink>
    </w:p>
    <w:p w14:paraId="496AF3F2" w14:textId="561E136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3" w:history="1">
        <w:r w:rsidRPr="001E4108">
          <w:rPr>
            <w:rStyle w:val="Hipervnculo"/>
            <w:noProof/>
          </w:rPr>
          <w:t>11.1.5</w:t>
        </w:r>
        <w:r>
          <w:rPr>
            <w:rFonts w:eastAsiaTheme="minorEastAsia" w:cstheme="minorBidi"/>
            <w:i w:val="0"/>
            <w:iCs w:val="0"/>
            <w:noProof/>
            <w:sz w:val="24"/>
            <w:szCs w:val="24"/>
            <w:lang w:val="es-ES" w:eastAsia="es-ES_tradnl"/>
          </w:rPr>
          <w:tab/>
        </w:r>
        <w:r w:rsidRPr="001E4108">
          <w:rPr>
            <w:rStyle w:val="Hipervnculo"/>
            <w:noProof/>
          </w:rPr>
          <w:t>Inicio de usuario</w:t>
        </w:r>
        <w:r>
          <w:rPr>
            <w:noProof/>
            <w:webHidden/>
          </w:rPr>
          <w:tab/>
        </w:r>
        <w:r>
          <w:rPr>
            <w:noProof/>
            <w:webHidden/>
          </w:rPr>
          <w:fldChar w:fldCharType="begin"/>
        </w:r>
        <w:r>
          <w:rPr>
            <w:noProof/>
            <w:webHidden/>
          </w:rPr>
          <w:instrText xml:space="preserve"> PAGEREF _Toc111798693 \h </w:instrText>
        </w:r>
        <w:r>
          <w:rPr>
            <w:noProof/>
            <w:webHidden/>
          </w:rPr>
        </w:r>
        <w:r>
          <w:rPr>
            <w:noProof/>
            <w:webHidden/>
          </w:rPr>
          <w:fldChar w:fldCharType="separate"/>
        </w:r>
        <w:r>
          <w:rPr>
            <w:noProof/>
            <w:webHidden/>
          </w:rPr>
          <w:t>65</w:t>
        </w:r>
        <w:r>
          <w:rPr>
            <w:noProof/>
            <w:webHidden/>
          </w:rPr>
          <w:fldChar w:fldCharType="end"/>
        </w:r>
      </w:hyperlink>
    </w:p>
    <w:p w14:paraId="271D57CB" w14:textId="4474DB8D"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4" w:history="1">
        <w:r w:rsidRPr="001E4108">
          <w:rPr>
            <w:rStyle w:val="Hipervnculo"/>
            <w:noProof/>
          </w:rPr>
          <w:t>11.1.6</w:t>
        </w:r>
        <w:r>
          <w:rPr>
            <w:rFonts w:eastAsiaTheme="minorEastAsia" w:cstheme="minorBidi"/>
            <w:i w:val="0"/>
            <w:iCs w:val="0"/>
            <w:noProof/>
            <w:sz w:val="24"/>
            <w:szCs w:val="24"/>
            <w:lang w:val="es-ES" w:eastAsia="es-ES_tradnl"/>
          </w:rPr>
          <w:tab/>
        </w:r>
        <w:r w:rsidRPr="001E4108">
          <w:rPr>
            <w:rStyle w:val="Hipervnculo"/>
            <w:noProof/>
          </w:rPr>
          <w:t>Registro de usuario</w:t>
        </w:r>
        <w:r>
          <w:rPr>
            <w:noProof/>
            <w:webHidden/>
          </w:rPr>
          <w:tab/>
        </w:r>
        <w:r>
          <w:rPr>
            <w:noProof/>
            <w:webHidden/>
          </w:rPr>
          <w:fldChar w:fldCharType="begin"/>
        </w:r>
        <w:r>
          <w:rPr>
            <w:noProof/>
            <w:webHidden/>
          </w:rPr>
          <w:instrText xml:space="preserve"> PAGEREF _Toc111798694 \h </w:instrText>
        </w:r>
        <w:r>
          <w:rPr>
            <w:noProof/>
            <w:webHidden/>
          </w:rPr>
        </w:r>
        <w:r>
          <w:rPr>
            <w:noProof/>
            <w:webHidden/>
          </w:rPr>
          <w:fldChar w:fldCharType="separate"/>
        </w:r>
        <w:r>
          <w:rPr>
            <w:noProof/>
            <w:webHidden/>
          </w:rPr>
          <w:t>66</w:t>
        </w:r>
        <w:r>
          <w:rPr>
            <w:noProof/>
            <w:webHidden/>
          </w:rPr>
          <w:fldChar w:fldCharType="end"/>
        </w:r>
      </w:hyperlink>
    </w:p>
    <w:p w14:paraId="2BBDC829" w14:textId="60796BC8"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95" w:history="1">
        <w:r w:rsidRPr="001E4108">
          <w:rPr>
            <w:rStyle w:val="Hipervnculo"/>
            <w:noProof/>
          </w:rPr>
          <w:t>11.2</w:t>
        </w:r>
        <w:r>
          <w:rPr>
            <w:rFonts w:eastAsiaTheme="minorEastAsia" w:cstheme="minorBidi"/>
            <w:smallCaps w:val="0"/>
            <w:noProof/>
            <w:sz w:val="24"/>
            <w:szCs w:val="24"/>
            <w:lang w:val="es-ES" w:eastAsia="es-ES_tradnl"/>
          </w:rPr>
          <w:tab/>
        </w:r>
        <w:r w:rsidRPr="001E4108">
          <w:rPr>
            <w:rStyle w:val="Hipervnculo"/>
            <w:noProof/>
          </w:rPr>
          <w:t>ACCESSIA EXTENSION</w:t>
        </w:r>
        <w:r>
          <w:rPr>
            <w:noProof/>
            <w:webHidden/>
          </w:rPr>
          <w:tab/>
        </w:r>
        <w:r>
          <w:rPr>
            <w:noProof/>
            <w:webHidden/>
          </w:rPr>
          <w:fldChar w:fldCharType="begin"/>
        </w:r>
        <w:r>
          <w:rPr>
            <w:noProof/>
            <w:webHidden/>
          </w:rPr>
          <w:instrText xml:space="preserve"> PAGEREF _Toc111798695 \h </w:instrText>
        </w:r>
        <w:r>
          <w:rPr>
            <w:noProof/>
            <w:webHidden/>
          </w:rPr>
        </w:r>
        <w:r>
          <w:rPr>
            <w:noProof/>
            <w:webHidden/>
          </w:rPr>
          <w:fldChar w:fldCharType="separate"/>
        </w:r>
        <w:r>
          <w:rPr>
            <w:noProof/>
            <w:webHidden/>
          </w:rPr>
          <w:t>66</w:t>
        </w:r>
        <w:r>
          <w:rPr>
            <w:noProof/>
            <w:webHidden/>
          </w:rPr>
          <w:fldChar w:fldCharType="end"/>
        </w:r>
      </w:hyperlink>
    </w:p>
    <w:p w14:paraId="2AB49653" w14:textId="09723C31"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6" w:history="1">
        <w:r w:rsidRPr="001E4108">
          <w:rPr>
            <w:rStyle w:val="Hipervnculo"/>
            <w:noProof/>
          </w:rPr>
          <w:t>11.2.1</w:t>
        </w:r>
        <w:r>
          <w:rPr>
            <w:rFonts w:eastAsiaTheme="minorEastAsia" w:cstheme="minorBidi"/>
            <w:i w:val="0"/>
            <w:iCs w:val="0"/>
            <w:noProof/>
            <w:sz w:val="24"/>
            <w:szCs w:val="24"/>
            <w:lang w:val="es-ES" w:eastAsia="es-ES_tradnl"/>
          </w:rPr>
          <w:tab/>
        </w:r>
        <w:r w:rsidRPr="001E4108">
          <w:rPr>
            <w:rStyle w:val="Hipervnculo"/>
            <w:noProof/>
          </w:rPr>
          <w:t>Inicio de sesión y/o registro de usuario</w:t>
        </w:r>
        <w:r>
          <w:rPr>
            <w:noProof/>
            <w:webHidden/>
          </w:rPr>
          <w:tab/>
        </w:r>
        <w:r>
          <w:rPr>
            <w:noProof/>
            <w:webHidden/>
          </w:rPr>
          <w:fldChar w:fldCharType="begin"/>
        </w:r>
        <w:r>
          <w:rPr>
            <w:noProof/>
            <w:webHidden/>
          </w:rPr>
          <w:instrText xml:space="preserve"> PAGEREF _Toc111798696 \h </w:instrText>
        </w:r>
        <w:r>
          <w:rPr>
            <w:noProof/>
            <w:webHidden/>
          </w:rPr>
        </w:r>
        <w:r>
          <w:rPr>
            <w:noProof/>
            <w:webHidden/>
          </w:rPr>
          <w:fldChar w:fldCharType="separate"/>
        </w:r>
        <w:r>
          <w:rPr>
            <w:noProof/>
            <w:webHidden/>
          </w:rPr>
          <w:t>66</w:t>
        </w:r>
        <w:r>
          <w:rPr>
            <w:noProof/>
            <w:webHidden/>
          </w:rPr>
          <w:fldChar w:fldCharType="end"/>
        </w:r>
      </w:hyperlink>
    </w:p>
    <w:p w14:paraId="6CF7C84A" w14:textId="54D840A9"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7" w:history="1">
        <w:r w:rsidRPr="001E4108">
          <w:rPr>
            <w:rStyle w:val="Hipervnculo"/>
            <w:noProof/>
          </w:rPr>
          <w:t>11.2.2</w:t>
        </w:r>
        <w:r>
          <w:rPr>
            <w:rFonts w:eastAsiaTheme="minorEastAsia" w:cstheme="minorBidi"/>
            <w:i w:val="0"/>
            <w:iCs w:val="0"/>
            <w:noProof/>
            <w:sz w:val="24"/>
            <w:szCs w:val="24"/>
            <w:lang w:val="es-ES" w:eastAsia="es-ES_tradnl"/>
          </w:rPr>
          <w:tab/>
        </w:r>
        <w:r w:rsidRPr="001E4108">
          <w:rPr>
            <w:rStyle w:val="Hipervnculo"/>
            <w:noProof/>
          </w:rPr>
          <w:t>Panel central</w:t>
        </w:r>
        <w:r>
          <w:rPr>
            <w:noProof/>
            <w:webHidden/>
          </w:rPr>
          <w:tab/>
        </w:r>
        <w:r>
          <w:rPr>
            <w:noProof/>
            <w:webHidden/>
          </w:rPr>
          <w:fldChar w:fldCharType="begin"/>
        </w:r>
        <w:r>
          <w:rPr>
            <w:noProof/>
            <w:webHidden/>
          </w:rPr>
          <w:instrText xml:space="preserve"> PAGEREF _Toc111798697 \h </w:instrText>
        </w:r>
        <w:r>
          <w:rPr>
            <w:noProof/>
            <w:webHidden/>
          </w:rPr>
        </w:r>
        <w:r>
          <w:rPr>
            <w:noProof/>
            <w:webHidden/>
          </w:rPr>
          <w:fldChar w:fldCharType="separate"/>
        </w:r>
        <w:r>
          <w:rPr>
            <w:noProof/>
            <w:webHidden/>
          </w:rPr>
          <w:t>67</w:t>
        </w:r>
        <w:r>
          <w:rPr>
            <w:noProof/>
            <w:webHidden/>
          </w:rPr>
          <w:fldChar w:fldCharType="end"/>
        </w:r>
      </w:hyperlink>
    </w:p>
    <w:p w14:paraId="78CBAC6D" w14:textId="1E2F893E"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698" w:history="1">
        <w:r w:rsidRPr="001E4108">
          <w:rPr>
            <w:rStyle w:val="Hipervnculo"/>
            <w:noProof/>
          </w:rPr>
          <w:t>11.3</w:t>
        </w:r>
        <w:r>
          <w:rPr>
            <w:rFonts w:eastAsiaTheme="minorEastAsia" w:cstheme="minorBidi"/>
            <w:smallCaps w:val="0"/>
            <w:noProof/>
            <w:sz w:val="24"/>
            <w:szCs w:val="24"/>
            <w:lang w:val="es-ES" w:eastAsia="es-ES_tradnl"/>
          </w:rPr>
          <w:tab/>
        </w:r>
        <w:r w:rsidRPr="001E4108">
          <w:rPr>
            <w:rStyle w:val="Hipervnculo"/>
            <w:noProof/>
          </w:rPr>
          <w:t>ACCESSIA DESKTOP</w:t>
        </w:r>
        <w:r>
          <w:rPr>
            <w:noProof/>
            <w:webHidden/>
          </w:rPr>
          <w:tab/>
        </w:r>
        <w:r>
          <w:rPr>
            <w:noProof/>
            <w:webHidden/>
          </w:rPr>
          <w:fldChar w:fldCharType="begin"/>
        </w:r>
        <w:r>
          <w:rPr>
            <w:noProof/>
            <w:webHidden/>
          </w:rPr>
          <w:instrText xml:space="preserve"> PAGEREF _Toc111798698 \h </w:instrText>
        </w:r>
        <w:r>
          <w:rPr>
            <w:noProof/>
            <w:webHidden/>
          </w:rPr>
        </w:r>
        <w:r>
          <w:rPr>
            <w:noProof/>
            <w:webHidden/>
          </w:rPr>
          <w:fldChar w:fldCharType="separate"/>
        </w:r>
        <w:r>
          <w:rPr>
            <w:noProof/>
            <w:webHidden/>
          </w:rPr>
          <w:t>68</w:t>
        </w:r>
        <w:r>
          <w:rPr>
            <w:noProof/>
            <w:webHidden/>
          </w:rPr>
          <w:fldChar w:fldCharType="end"/>
        </w:r>
      </w:hyperlink>
    </w:p>
    <w:p w14:paraId="38A2C104" w14:textId="04B3FD13"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699" w:history="1">
        <w:r w:rsidRPr="001E4108">
          <w:rPr>
            <w:rStyle w:val="Hipervnculo"/>
            <w:noProof/>
          </w:rPr>
          <w:t>11.3.1</w:t>
        </w:r>
        <w:r>
          <w:rPr>
            <w:rFonts w:eastAsiaTheme="minorEastAsia" w:cstheme="minorBidi"/>
            <w:i w:val="0"/>
            <w:iCs w:val="0"/>
            <w:noProof/>
            <w:sz w:val="24"/>
            <w:szCs w:val="24"/>
            <w:lang w:val="es-ES" w:eastAsia="es-ES_tradnl"/>
          </w:rPr>
          <w:tab/>
        </w:r>
        <w:r w:rsidRPr="001E4108">
          <w:rPr>
            <w:rStyle w:val="Hipervnculo"/>
            <w:noProof/>
          </w:rPr>
          <w:t>Panel de inicio de sesión</w:t>
        </w:r>
        <w:r>
          <w:rPr>
            <w:noProof/>
            <w:webHidden/>
          </w:rPr>
          <w:tab/>
        </w:r>
        <w:r>
          <w:rPr>
            <w:noProof/>
            <w:webHidden/>
          </w:rPr>
          <w:fldChar w:fldCharType="begin"/>
        </w:r>
        <w:r>
          <w:rPr>
            <w:noProof/>
            <w:webHidden/>
          </w:rPr>
          <w:instrText xml:space="preserve"> PAGEREF _Toc111798699 \h </w:instrText>
        </w:r>
        <w:r>
          <w:rPr>
            <w:noProof/>
            <w:webHidden/>
          </w:rPr>
        </w:r>
        <w:r>
          <w:rPr>
            <w:noProof/>
            <w:webHidden/>
          </w:rPr>
          <w:fldChar w:fldCharType="separate"/>
        </w:r>
        <w:r>
          <w:rPr>
            <w:noProof/>
            <w:webHidden/>
          </w:rPr>
          <w:t>68</w:t>
        </w:r>
        <w:r>
          <w:rPr>
            <w:noProof/>
            <w:webHidden/>
          </w:rPr>
          <w:fldChar w:fldCharType="end"/>
        </w:r>
      </w:hyperlink>
    </w:p>
    <w:p w14:paraId="56D39430" w14:textId="402E11F4"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700" w:history="1">
        <w:r w:rsidRPr="001E4108">
          <w:rPr>
            <w:rStyle w:val="Hipervnculo"/>
            <w:noProof/>
          </w:rPr>
          <w:t>11.3.2</w:t>
        </w:r>
        <w:r>
          <w:rPr>
            <w:rFonts w:eastAsiaTheme="minorEastAsia" w:cstheme="minorBidi"/>
            <w:i w:val="0"/>
            <w:iCs w:val="0"/>
            <w:noProof/>
            <w:sz w:val="24"/>
            <w:szCs w:val="24"/>
            <w:lang w:val="es-ES" w:eastAsia="es-ES_tradnl"/>
          </w:rPr>
          <w:tab/>
        </w:r>
        <w:r w:rsidRPr="001E4108">
          <w:rPr>
            <w:rStyle w:val="Hipervnculo"/>
            <w:noProof/>
          </w:rPr>
          <w:t>Panel principal</w:t>
        </w:r>
        <w:r>
          <w:rPr>
            <w:noProof/>
            <w:webHidden/>
          </w:rPr>
          <w:tab/>
        </w:r>
        <w:r>
          <w:rPr>
            <w:noProof/>
            <w:webHidden/>
          </w:rPr>
          <w:fldChar w:fldCharType="begin"/>
        </w:r>
        <w:r>
          <w:rPr>
            <w:noProof/>
            <w:webHidden/>
          </w:rPr>
          <w:instrText xml:space="preserve"> PAGEREF _Toc111798700 \h </w:instrText>
        </w:r>
        <w:r>
          <w:rPr>
            <w:noProof/>
            <w:webHidden/>
          </w:rPr>
        </w:r>
        <w:r>
          <w:rPr>
            <w:noProof/>
            <w:webHidden/>
          </w:rPr>
          <w:fldChar w:fldCharType="separate"/>
        </w:r>
        <w:r>
          <w:rPr>
            <w:noProof/>
            <w:webHidden/>
          </w:rPr>
          <w:t>69</w:t>
        </w:r>
        <w:r>
          <w:rPr>
            <w:noProof/>
            <w:webHidden/>
          </w:rPr>
          <w:fldChar w:fldCharType="end"/>
        </w:r>
      </w:hyperlink>
    </w:p>
    <w:p w14:paraId="0DE8D832" w14:textId="00D54B3D"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701" w:history="1">
        <w:r w:rsidRPr="001E4108">
          <w:rPr>
            <w:rStyle w:val="Hipervnculo"/>
            <w:noProof/>
          </w:rPr>
          <w:t>11.3.3</w:t>
        </w:r>
        <w:r>
          <w:rPr>
            <w:rFonts w:eastAsiaTheme="minorEastAsia" w:cstheme="minorBidi"/>
            <w:i w:val="0"/>
            <w:iCs w:val="0"/>
            <w:noProof/>
            <w:sz w:val="24"/>
            <w:szCs w:val="24"/>
            <w:lang w:val="es-ES" w:eastAsia="es-ES_tradnl"/>
          </w:rPr>
          <w:tab/>
        </w:r>
        <w:r w:rsidRPr="001E4108">
          <w:rPr>
            <w:rStyle w:val="Hipervnculo"/>
            <w:noProof/>
          </w:rPr>
          <w:t>Panel con la lista de aplicaciones vetadas</w:t>
        </w:r>
        <w:r>
          <w:rPr>
            <w:noProof/>
            <w:webHidden/>
          </w:rPr>
          <w:tab/>
        </w:r>
        <w:r>
          <w:rPr>
            <w:noProof/>
            <w:webHidden/>
          </w:rPr>
          <w:fldChar w:fldCharType="begin"/>
        </w:r>
        <w:r>
          <w:rPr>
            <w:noProof/>
            <w:webHidden/>
          </w:rPr>
          <w:instrText xml:space="preserve"> PAGEREF _Toc111798701 \h </w:instrText>
        </w:r>
        <w:r>
          <w:rPr>
            <w:noProof/>
            <w:webHidden/>
          </w:rPr>
        </w:r>
        <w:r>
          <w:rPr>
            <w:noProof/>
            <w:webHidden/>
          </w:rPr>
          <w:fldChar w:fldCharType="separate"/>
        </w:r>
        <w:r>
          <w:rPr>
            <w:noProof/>
            <w:webHidden/>
          </w:rPr>
          <w:t>69</w:t>
        </w:r>
        <w:r>
          <w:rPr>
            <w:noProof/>
            <w:webHidden/>
          </w:rPr>
          <w:fldChar w:fldCharType="end"/>
        </w:r>
      </w:hyperlink>
    </w:p>
    <w:p w14:paraId="38BAB913" w14:textId="29B53140" w:rsidR="004611A0" w:rsidRDefault="004611A0">
      <w:pPr>
        <w:pStyle w:val="TDC3"/>
        <w:tabs>
          <w:tab w:val="left" w:pos="1200"/>
          <w:tab w:val="right" w:leader="dot" w:pos="8494"/>
        </w:tabs>
        <w:rPr>
          <w:rFonts w:eastAsiaTheme="minorEastAsia" w:cstheme="minorBidi"/>
          <w:i w:val="0"/>
          <w:iCs w:val="0"/>
          <w:noProof/>
          <w:sz w:val="24"/>
          <w:szCs w:val="24"/>
          <w:lang w:val="es-ES" w:eastAsia="es-ES_tradnl"/>
        </w:rPr>
      </w:pPr>
      <w:hyperlink w:anchor="_Toc111798702" w:history="1">
        <w:r w:rsidRPr="001E4108">
          <w:rPr>
            <w:rStyle w:val="Hipervnculo"/>
            <w:noProof/>
          </w:rPr>
          <w:t>11.3.4</w:t>
        </w:r>
        <w:r>
          <w:rPr>
            <w:rFonts w:eastAsiaTheme="minorEastAsia" w:cstheme="minorBidi"/>
            <w:i w:val="0"/>
            <w:iCs w:val="0"/>
            <w:noProof/>
            <w:sz w:val="24"/>
            <w:szCs w:val="24"/>
            <w:lang w:val="es-ES" w:eastAsia="es-ES_tradnl"/>
          </w:rPr>
          <w:tab/>
        </w:r>
        <w:r w:rsidRPr="001E4108">
          <w:rPr>
            <w:rStyle w:val="Hipervnculo"/>
            <w:noProof/>
          </w:rPr>
          <w:t>Panel con el pin</w:t>
        </w:r>
        <w:r>
          <w:rPr>
            <w:noProof/>
            <w:webHidden/>
          </w:rPr>
          <w:tab/>
        </w:r>
        <w:r>
          <w:rPr>
            <w:noProof/>
            <w:webHidden/>
          </w:rPr>
          <w:fldChar w:fldCharType="begin"/>
        </w:r>
        <w:r>
          <w:rPr>
            <w:noProof/>
            <w:webHidden/>
          </w:rPr>
          <w:instrText xml:space="preserve"> PAGEREF _Toc111798702 \h </w:instrText>
        </w:r>
        <w:r>
          <w:rPr>
            <w:noProof/>
            <w:webHidden/>
          </w:rPr>
        </w:r>
        <w:r>
          <w:rPr>
            <w:noProof/>
            <w:webHidden/>
          </w:rPr>
          <w:fldChar w:fldCharType="separate"/>
        </w:r>
        <w:r>
          <w:rPr>
            <w:noProof/>
            <w:webHidden/>
          </w:rPr>
          <w:t>70</w:t>
        </w:r>
        <w:r>
          <w:rPr>
            <w:noProof/>
            <w:webHidden/>
          </w:rPr>
          <w:fldChar w:fldCharType="end"/>
        </w:r>
      </w:hyperlink>
    </w:p>
    <w:p w14:paraId="6E5AEF9B" w14:textId="72784738" w:rsidR="004611A0" w:rsidRDefault="004611A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98703" w:history="1">
        <w:r w:rsidRPr="001E4108">
          <w:rPr>
            <w:rStyle w:val="Hipervnculo"/>
            <w:noProof/>
          </w:rPr>
          <w:t>12.</w:t>
        </w:r>
        <w:r>
          <w:rPr>
            <w:rFonts w:eastAsiaTheme="minorEastAsia" w:cstheme="minorBidi"/>
            <w:b w:val="0"/>
            <w:bCs w:val="0"/>
            <w:caps w:val="0"/>
            <w:noProof/>
            <w:sz w:val="24"/>
            <w:szCs w:val="24"/>
            <w:lang w:val="es-ES" w:eastAsia="es-ES_tradnl"/>
          </w:rPr>
          <w:tab/>
        </w:r>
        <w:r w:rsidRPr="001E4108">
          <w:rPr>
            <w:rStyle w:val="Hipervnculo"/>
            <w:noProof/>
          </w:rPr>
          <w:t>Plan de pruebas</w:t>
        </w:r>
        <w:r>
          <w:rPr>
            <w:noProof/>
            <w:webHidden/>
          </w:rPr>
          <w:tab/>
        </w:r>
        <w:r>
          <w:rPr>
            <w:noProof/>
            <w:webHidden/>
          </w:rPr>
          <w:fldChar w:fldCharType="begin"/>
        </w:r>
        <w:r>
          <w:rPr>
            <w:noProof/>
            <w:webHidden/>
          </w:rPr>
          <w:instrText xml:space="preserve"> PAGEREF _Toc111798703 \h </w:instrText>
        </w:r>
        <w:r>
          <w:rPr>
            <w:noProof/>
            <w:webHidden/>
          </w:rPr>
        </w:r>
        <w:r>
          <w:rPr>
            <w:noProof/>
            <w:webHidden/>
          </w:rPr>
          <w:fldChar w:fldCharType="separate"/>
        </w:r>
        <w:r>
          <w:rPr>
            <w:noProof/>
            <w:webHidden/>
          </w:rPr>
          <w:t>71</w:t>
        </w:r>
        <w:r>
          <w:rPr>
            <w:noProof/>
            <w:webHidden/>
          </w:rPr>
          <w:fldChar w:fldCharType="end"/>
        </w:r>
      </w:hyperlink>
    </w:p>
    <w:p w14:paraId="31A7081E" w14:textId="4981AA4A"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704" w:history="1">
        <w:r w:rsidRPr="001E4108">
          <w:rPr>
            <w:rStyle w:val="Hipervnculo"/>
            <w:noProof/>
          </w:rPr>
          <w:t>12.1</w:t>
        </w:r>
        <w:r>
          <w:rPr>
            <w:rFonts w:eastAsiaTheme="minorEastAsia" w:cstheme="minorBidi"/>
            <w:smallCaps w:val="0"/>
            <w:noProof/>
            <w:sz w:val="24"/>
            <w:szCs w:val="24"/>
            <w:lang w:val="es-ES" w:eastAsia="es-ES_tradnl"/>
          </w:rPr>
          <w:tab/>
        </w:r>
        <w:r w:rsidRPr="001E4108">
          <w:rPr>
            <w:rStyle w:val="Hipervnculo"/>
            <w:noProof/>
          </w:rPr>
          <w:t>Pruebas unitarias</w:t>
        </w:r>
        <w:r>
          <w:rPr>
            <w:noProof/>
            <w:webHidden/>
          </w:rPr>
          <w:tab/>
        </w:r>
        <w:r>
          <w:rPr>
            <w:noProof/>
            <w:webHidden/>
          </w:rPr>
          <w:fldChar w:fldCharType="begin"/>
        </w:r>
        <w:r>
          <w:rPr>
            <w:noProof/>
            <w:webHidden/>
          </w:rPr>
          <w:instrText xml:space="preserve"> PAGEREF _Toc111798704 \h </w:instrText>
        </w:r>
        <w:r>
          <w:rPr>
            <w:noProof/>
            <w:webHidden/>
          </w:rPr>
        </w:r>
        <w:r>
          <w:rPr>
            <w:noProof/>
            <w:webHidden/>
          </w:rPr>
          <w:fldChar w:fldCharType="separate"/>
        </w:r>
        <w:r>
          <w:rPr>
            <w:noProof/>
            <w:webHidden/>
          </w:rPr>
          <w:t>71</w:t>
        </w:r>
        <w:r>
          <w:rPr>
            <w:noProof/>
            <w:webHidden/>
          </w:rPr>
          <w:fldChar w:fldCharType="end"/>
        </w:r>
      </w:hyperlink>
    </w:p>
    <w:p w14:paraId="6FEF35A5" w14:textId="4085106C"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705" w:history="1">
        <w:r w:rsidRPr="001E4108">
          <w:rPr>
            <w:rStyle w:val="Hipervnculo"/>
            <w:noProof/>
          </w:rPr>
          <w:t>12.2</w:t>
        </w:r>
        <w:r>
          <w:rPr>
            <w:rFonts w:eastAsiaTheme="minorEastAsia" w:cstheme="minorBidi"/>
            <w:smallCaps w:val="0"/>
            <w:noProof/>
            <w:sz w:val="24"/>
            <w:szCs w:val="24"/>
            <w:lang w:val="es-ES" w:eastAsia="es-ES_tradnl"/>
          </w:rPr>
          <w:tab/>
        </w:r>
        <w:r w:rsidRPr="001E4108">
          <w:rPr>
            <w:rStyle w:val="Hipervnculo"/>
            <w:noProof/>
          </w:rPr>
          <w:t>Pruebas de laboratorio</w:t>
        </w:r>
        <w:r>
          <w:rPr>
            <w:noProof/>
            <w:webHidden/>
          </w:rPr>
          <w:tab/>
        </w:r>
        <w:r>
          <w:rPr>
            <w:noProof/>
            <w:webHidden/>
          </w:rPr>
          <w:fldChar w:fldCharType="begin"/>
        </w:r>
        <w:r>
          <w:rPr>
            <w:noProof/>
            <w:webHidden/>
          </w:rPr>
          <w:instrText xml:space="preserve"> PAGEREF _Toc111798705 \h </w:instrText>
        </w:r>
        <w:r>
          <w:rPr>
            <w:noProof/>
            <w:webHidden/>
          </w:rPr>
        </w:r>
        <w:r>
          <w:rPr>
            <w:noProof/>
            <w:webHidden/>
          </w:rPr>
          <w:fldChar w:fldCharType="separate"/>
        </w:r>
        <w:r>
          <w:rPr>
            <w:noProof/>
            <w:webHidden/>
          </w:rPr>
          <w:t>71</w:t>
        </w:r>
        <w:r>
          <w:rPr>
            <w:noProof/>
            <w:webHidden/>
          </w:rPr>
          <w:fldChar w:fldCharType="end"/>
        </w:r>
      </w:hyperlink>
    </w:p>
    <w:p w14:paraId="46E9F779" w14:textId="44926DC3"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706" w:history="1">
        <w:r w:rsidRPr="001E4108">
          <w:rPr>
            <w:rStyle w:val="Hipervnculo"/>
            <w:noProof/>
          </w:rPr>
          <w:t>12.3</w:t>
        </w:r>
        <w:r>
          <w:rPr>
            <w:rFonts w:eastAsiaTheme="minorEastAsia" w:cstheme="minorBidi"/>
            <w:smallCaps w:val="0"/>
            <w:noProof/>
            <w:sz w:val="24"/>
            <w:szCs w:val="24"/>
            <w:lang w:val="es-ES" w:eastAsia="es-ES_tradnl"/>
          </w:rPr>
          <w:tab/>
        </w:r>
        <w:r w:rsidRPr="001E4108">
          <w:rPr>
            <w:rStyle w:val="Hipervnculo"/>
            <w:noProof/>
          </w:rPr>
          <w:t>Pruebas a grupos de estudio</w:t>
        </w:r>
        <w:r>
          <w:rPr>
            <w:noProof/>
            <w:webHidden/>
          </w:rPr>
          <w:tab/>
        </w:r>
        <w:r>
          <w:rPr>
            <w:noProof/>
            <w:webHidden/>
          </w:rPr>
          <w:fldChar w:fldCharType="begin"/>
        </w:r>
        <w:r>
          <w:rPr>
            <w:noProof/>
            <w:webHidden/>
          </w:rPr>
          <w:instrText xml:space="preserve"> PAGEREF _Toc111798706 \h </w:instrText>
        </w:r>
        <w:r>
          <w:rPr>
            <w:noProof/>
            <w:webHidden/>
          </w:rPr>
        </w:r>
        <w:r>
          <w:rPr>
            <w:noProof/>
            <w:webHidden/>
          </w:rPr>
          <w:fldChar w:fldCharType="separate"/>
        </w:r>
        <w:r>
          <w:rPr>
            <w:noProof/>
            <w:webHidden/>
          </w:rPr>
          <w:t>72</w:t>
        </w:r>
        <w:r>
          <w:rPr>
            <w:noProof/>
            <w:webHidden/>
          </w:rPr>
          <w:fldChar w:fldCharType="end"/>
        </w:r>
      </w:hyperlink>
    </w:p>
    <w:p w14:paraId="18C7B29A" w14:textId="0B26E7F5" w:rsidR="004611A0" w:rsidRDefault="004611A0">
      <w:pPr>
        <w:pStyle w:val="TDC2"/>
        <w:tabs>
          <w:tab w:val="left" w:pos="800"/>
          <w:tab w:val="right" w:leader="dot" w:pos="8494"/>
        </w:tabs>
        <w:rPr>
          <w:rFonts w:eastAsiaTheme="minorEastAsia" w:cstheme="minorBidi"/>
          <w:smallCaps w:val="0"/>
          <w:noProof/>
          <w:sz w:val="24"/>
          <w:szCs w:val="24"/>
          <w:lang w:val="es-ES" w:eastAsia="es-ES_tradnl"/>
        </w:rPr>
      </w:pPr>
      <w:hyperlink w:anchor="_Toc111798707" w:history="1">
        <w:r w:rsidRPr="001E4108">
          <w:rPr>
            <w:rStyle w:val="Hipervnculo"/>
            <w:noProof/>
          </w:rPr>
          <w:t>12.4</w:t>
        </w:r>
        <w:r>
          <w:rPr>
            <w:rFonts w:eastAsiaTheme="minorEastAsia" w:cstheme="minorBidi"/>
            <w:smallCaps w:val="0"/>
            <w:noProof/>
            <w:sz w:val="24"/>
            <w:szCs w:val="24"/>
            <w:lang w:val="es-ES" w:eastAsia="es-ES_tradnl"/>
          </w:rPr>
          <w:tab/>
        </w:r>
        <w:r w:rsidRPr="001E4108">
          <w:rPr>
            <w:rStyle w:val="Hipervnculo"/>
            <w:noProof/>
          </w:rPr>
          <w:t>Pruebas de campo</w:t>
        </w:r>
        <w:r>
          <w:rPr>
            <w:noProof/>
            <w:webHidden/>
          </w:rPr>
          <w:tab/>
        </w:r>
        <w:r>
          <w:rPr>
            <w:noProof/>
            <w:webHidden/>
          </w:rPr>
          <w:fldChar w:fldCharType="begin"/>
        </w:r>
        <w:r>
          <w:rPr>
            <w:noProof/>
            <w:webHidden/>
          </w:rPr>
          <w:instrText xml:space="preserve"> PAGEREF _Toc111798707 \h </w:instrText>
        </w:r>
        <w:r>
          <w:rPr>
            <w:noProof/>
            <w:webHidden/>
          </w:rPr>
        </w:r>
        <w:r>
          <w:rPr>
            <w:noProof/>
            <w:webHidden/>
          </w:rPr>
          <w:fldChar w:fldCharType="separate"/>
        </w:r>
        <w:r>
          <w:rPr>
            <w:noProof/>
            <w:webHidden/>
          </w:rPr>
          <w:t>72</w:t>
        </w:r>
        <w:r>
          <w:rPr>
            <w:noProof/>
            <w:webHidden/>
          </w:rPr>
          <w:fldChar w:fldCharType="end"/>
        </w:r>
      </w:hyperlink>
    </w:p>
    <w:p w14:paraId="401B8906" w14:textId="13EC69E3" w:rsidR="004611A0" w:rsidRDefault="004611A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98708" w:history="1">
        <w:r w:rsidRPr="001E4108">
          <w:rPr>
            <w:rStyle w:val="Hipervnculo"/>
            <w:noProof/>
          </w:rPr>
          <w:t>13.</w:t>
        </w:r>
        <w:r>
          <w:rPr>
            <w:rFonts w:eastAsiaTheme="minorEastAsia" w:cstheme="minorBidi"/>
            <w:b w:val="0"/>
            <w:bCs w:val="0"/>
            <w:caps w:val="0"/>
            <w:noProof/>
            <w:sz w:val="24"/>
            <w:szCs w:val="24"/>
            <w:lang w:val="es-ES" w:eastAsia="es-ES_tradnl"/>
          </w:rPr>
          <w:tab/>
        </w:r>
        <w:r w:rsidRPr="001E4108">
          <w:rPr>
            <w:rStyle w:val="Hipervnculo"/>
            <w:noProof/>
          </w:rPr>
          <w:t>Manual de usuario</w:t>
        </w:r>
        <w:r>
          <w:rPr>
            <w:noProof/>
            <w:webHidden/>
          </w:rPr>
          <w:tab/>
        </w:r>
        <w:r>
          <w:rPr>
            <w:noProof/>
            <w:webHidden/>
          </w:rPr>
          <w:fldChar w:fldCharType="begin"/>
        </w:r>
        <w:r>
          <w:rPr>
            <w:noProof/>
            <w:webHidden/>
          </w:rPr>
          <w:instrText xml:space="preserve"> PAGEREF _Toc111798708 \h </w:instrText>
        </w:r>
        <w:r>
          <w:rPr>
            <w:noProof/>
            <w:webHidden/>
          </w:rPr>
        </w:r>
        <w:r>
          <w:rPr>
            <w:noProof/>
            <w:webHidden/>
          </w:rPr>
          <w:fldChar w:fldCharType="separate"/>
        </w:r>
        <w:r>
          <w:rPr>
            <w:noProof/>
            <w:webHidden/>
          </w:rPr>
          <w:t>73</w:t>
        </w:r>
        <w:r>
          <w:rPr>
            <w:noProof/>
            <w:webHidden/>
          </w:rPr>
          <w:fldChar w:fldCharType="end"/>
        </w:r>
      </w:hyperlink>
    </w:p>
    <w:p w14:paraId="7B64852A" w14:textId="18010526" w:rsidR="004611A0" w:rsidRDefault="004611A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98709" w:history="1">
        <w:r w:rsidRPr="001E4108">
          <w:rPr>
            <w:rStyle w:val="Hipervnculo"/>
            <w:noProof/>
          </w:rPr>
          <w:t>14.</w:t>
        </w:r>
        <w:r>
          <w:rPr>
            <w:rFonts w:eastAsiaTheme="minorEastAsia" w:cstheme="minorBidi"/>
            <w:b w:val="0"/>
            <w:bCs w:val="0"/>
            <w:caps w:val="0"/>
            <w:noProof/>
            <w:sz w:val="24"/>
            <w:szCs w:val="24"/>
            <w:lang w:val="es-ES" w:eastAsia="es-ES_tradnl"/>
          </w:rPr>
          <w:tab/>
        </w:r>
        <w:r w:rsidRPr="001E4108">
          <w:rPr>
            <w:rStyle w:val="Hipervnculo"/>
            <w:noProof/>
          </w:rPr>
          <w:t>Líneas futuras</w:t>
        </w:r>
        <w:r>
          <w:rPr>
            <w:noProof/>
            <w:webHidden/>
          </w:rPr>
          <w:tab/>
        </w:r>
        <w:r>
          <w:rPr>
            <w:noProof/>
            <w:webHidden/>
          </w:rPr>
          <w:fldChar w:fldCharType="begin"/>
        </w:r>
        <w:r>
          <w:rPr>
            <w:noProof/>
            <w:webHidden/>
          </w:rPr>
          <w:instrText xml:space="preserve"> PAGEREF _Toc111798709 \h </w:instrText>
        </w:r>
        <w:r>
          <w:rPr>
            <w:noProof/>
            <w:webHidden/>
          </w:rPr>
        </w:r>
        <w:r>
          <w:rPr>
            <w:noProof/>
            <w:webHidden/>
          </w:rPr>
          <w:fldChar w:fldCharType="separate"/>
        </w:r>
        <w:r>
          <w:rPr>
            <w:noProof/>
            <w:webHidden/>
          </w:rPr>
          <w:t>74</w:t>
        </w:r>
        <w:r>
          <w:rPr>
            <w:noProof/>
            <w:webHidden/>
          </w:rPr>
          <w:fldChar w:fldCharType="end"/>
        </w:r>
      </w:hyperlink>
    </w:p>
    <w:p w14:paraId="5A55A23A" w14:textId="65D32D88" w:rsidR="004611A0" w:rsidRDefault="004611A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98710" w:history="1">
        <w:r w:rsidRPr="001E4108">
          <w:rPr>
            <w:rStyle w:val="Hipervnculo"/>
            <w:noProof/>
          </w:rPr>
          <w:t>15.</w:t>
        </w:r>
        <w:r>
          <w:rPr>
            <w:rFonts w:eastAsiaTheme="minorEastAsia" w:cstheme="minorBidi"/>
            <w:b w:val="0"/>
            <w:bCs w:val="0"/>
            <w:caps w:val="0"/>
            <w:noProof/>
            <w:sz w:val="24"/>
            <w:szCs w:val="24"/>
            <w:lang w:val="es-ES" w:eastAsia="es-ES_tradnl"/>
          </w:rPr>
          <w:tab/>
        </w:r>
        <w:r w:rsidRPr="001E4108">
          <w:rPr>
            <w:rStyle w:val="Hipervnculo"/>
            <w:noProof/>
          </w:rPr>
          <w:t>Moral y ética</w:t>
        </w:r>
        <w:r>
          <w:rPr>
            <w:noProof/>
            <w:webHidden/>
          </w:rPr>
          <w:tab/>
        </w:r>
        <w:r>
          <w:rPr>
            <w:noProof/>
            <w:webHidden/>
          </w:rPr>
          <w:fldChar w:fldCharType="begin"/>
        </w:r>
        <w:r>
          <w:rPr>
            <w:noProof/>
            <w:webHidden/>
          </w:rPr>
          <w:instrText xml:space="preserve"> PAGEREF _Toc111798710 \h </w:instrText>
        </w:r>
        <w:r>
          <w:rPr>
            <w:noProof/>
            <w:webHidden/>
          </w:rPr>
        </w:r>
        <w:r>
          <w:rPr>
            <w:noProof/>
            <w:webHidden/>
          </w:rPr>
          <w:fldChar w:fldCharType="separate"/>
        </w:r>
        <w:r>
          <w:rPr>
            <w:noProof/>
            <w:webHidden/>
          </w:rPr>
          <w:t>74</w:t>
        </w:r>
        <w:r>
          <w:rPr>
            <w:noProof/>
            <w:webHidden/>
          </w:rPr>
          <w:fldChar w:fldCharType="end"/>
        </w:r>
      </w:hyperlink>
    </w:p>
    <w:p w14:paraId="223D8295" w14:textId="200E6ED1" w:rsidR="004611A0" w:rsidRDefault="004611A0">
      <w:pPr>
        <w:pStyle w:val="TDC1"/>
        <w:tabs>
          <w:tab w:val="right" w:leader="dot" w:pos="8494"/>
        </w:tabs>
        <w:rPr>
          <w:rFonts w:eastAsiaTheme="minorEastAsia" w:cstheme="minorBidi"/>
          <w:b w:val="0"/>
          <w:bCs w:val="0"/>
          <w:caps w:val="0"/>
          <w:noProof/>
          <w:sz w:val="24"/>
          <w:szCs w:val="24"/>
          <w:lang w:val="es-ES" w:eastAsia="es-ES_tradnl"/>
        </w:rPr>
      </w:pPr>
      <w:hyperlink w:anchor="_Toc111798711" w:history="1">
        <w:r w:rsidRPr="001E4108">
          <w:rPr>
            <w:rStyle w:val="Hipervnculo"/>
            <w:noProof/>
          </w:rPr>
          <w:t>Bibliografía</w:t>
        </w:r>
        <w:r>
          <w:rPr>
            <w:noProof/>
            <w:webHidden/>
          </w:rPr>
          <w:tab/>
        </w:r>
        <w:r>
          <w:rPr>
            <w:noProof/>
            <w:webHidden/>
          </w:rPr>
          <w:fldChar w:fldCharType="begin"/>
        </w:r>
        <w:r>
          <w:rPr>
            <w:noProof/>
            <w:webHidden/>
          </w:rPr>
          <w:instrText xml:space="preserve"> PAGEREF _Toc111798711 \h </w:instrText>
        </w:r>
        <w:r>
          <w:rPr>
            <w:noProof/>
            <w:webHidden/>
          </w:rPr>
        </w:r>
        <w:r>
          <w:rPr>
            <w:noProof/>
            <w:webHidden/>
          </w:rPr>
          <w:fldChar w:fldCharType="separate"/>
        </w:r>
        <w:r>
          <w:rPr>
            <w:noProof/>
            <w:webHidden/>
          </w:rPr>
          <w:t>74</w:t>
        </w:r>
        <w:r>
          <w:rPr>
            <w:noProof/>
            <w:webHidden/>
          </w:rPr>
          <w:fldChar w:fldCharType="end"/>
        </w:r>
      </w:hyperlink>
    </w:p>
    <w:p w14:paraId="09EB0BC4" w14:textId="2CC75D1B"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11798610"/>
      <w:r>
        <w:t>Introducción</w:t>
      </w:r>
      <w:bookmarkEnd w:id="0"/>
    </w:p>
    <w:p w14:paraId="56C02A3C" w14:textId="32992A90" w:rsidR="00F55CF1" w:rsidRDefault="000265A2" w:rsidP="00301C53">
      <w:pPr>
        <w:pStyle w:val="Ttulo2"/>
      </w:pPr>
      <w:bookmarkStart w:id="1" w:name="_Toc111798611"/>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301C53">
      <w:pPr>
        <w:pStyle w:val="Ttulo2"/>
      </w:pPr>
      <w:bookmarkStart w:id="2" w:name="_Toc111798612"/>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11798613"/>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301C53">
      <w:pPr>
        <w:pStyle w:val="Ttulo2"/>
      </w:pPr>
      <w:bookmarkStart w:id="4" w:name="_Toc111798614"/>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11798615"/>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‘sexting’, ‘</w:t>
      </w:r>
      <w:proofErr w:type="spellStart"/>
      <w:r w:rsidR="00C47E55">
        <w:rPr>
          <w:bCs/>
        </w:rPr>
        <w:t>ciberbullyng</w:t>
      </w:r>
      <w:proofErr w:type="spellEnd"/>
      <w:r w:rsidR="00C47E55">
        <w:rPr>
          <w:bCs/>
        </w:rPr>
        <w:t xml:space="preserve">’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2768F56" wp14:editId="552D8CF8">
            <wp:extent cx="5064125" cy="3608070"/>
            <wp:effectExtent l="0" t="0" r="0" b="0"/>
            <wp:docPr id="118" name="Imagen 112" descr="Gráfico: 7 de cada 10 hogares tienen Internet en España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Gráfico: 7 de cada 10 hogares tienen Internet en España | Statista"/>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125" cy="36080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11798616"/>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4A084A" wp14:editId="4420C7FB">
            <wp:extent cx="5408930" cy="2778125"/>
            <wp:effectExtent l="0" t="0" r="0" b="0"/>
            <wp:docPr id="117" name="Imagen 111" descr="Qué es la Nueva Aplicación para Padres de Qustodio? – Ayuda Qustod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Qué es la Nueva Aplicación para Padres de Qustodio? – Ayuda Qustodio"/>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30" cy="277812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1B6FA373" wp14:editId="481C6752">
            <wp:extent cx="5401945" cy="3038475"/>
            <wp:effectExtent l="0" t="0" r="0" b="0"/>
            <wp:docPr id="114" name="Imagen 110" descr="Net Nanny Family Protection Pass Review | Top Ten Revi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Net Nanny Family Protection Pass Review | Top Ten Reviews"/>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945" cy="303847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EF97A6D" wp14:editId="6C7CFB3F">
            <wp:extent cx="5394960" cy="2313940"/>
            <wp:effectExtent l="0" t="0" r="0" b="0"/>
            <wp:docPr id="113" name="Imagen 109" descr="▷ Revisión Del Software De Control Parental Bark - 【 LaComparación 】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 Revisión Del Software De Control Parental Bark - 【 LaComparación 】 202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31394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xml:space="preserve">: Uno de sus principales puntos débiles es que solo </w:t>
      </w:r>
      <w:proofErr w:type="spellStart"/>
      <w:r>
        <w:t>esta</w:t>
      </w:r>
      <w:proofErr w:type="spellEnd"/>
      <w:r>
        <w:t xml:space="preserve">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proofErr w:type="spellStart"/>
      <w:r w:rsidR="003F3315">
        <w:t>S</w:t>
      </w:r>
      <w:r>
        <w:t>afe</w:t>
      </w:r>
      <w:proofErr w:type="spellEnd"/>
      <w:r>
        <w:t xml:space="preserve"> </w:t>
      </w:r>
      <w:proofErr w:type="spellStart"/>
      <w:r w:rsidR="003F3315">
        <w:t>K</w:t>
      </w:r>
      <w:r>
        <w:t>ids</w:t>
      </w:r>
      <w:proofErr w:type="spellEnd"/>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8D02CAE" wp14:editId="60642D50">
            <wp:extent cx="5394960" cy="4635500"/>
            <wp:effectExtent l="0" t="0" r="0" b="0"/>
            <wp:docPr id="112" name="Imagen 108" descr="Gestiona el tiempo que emplean tus hijos frente a la pantalla con Safe Kids  | Blog oficial de Kaspersk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Gestiona el tiempo que emplean tus hijos frente a la pantalla con Safe Kids  | Blog oficial de Kaspersky"/>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63550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 xml:space="preserve">Figura 1.3.2.4.1 KasperSKy </w:t>
      </w:r>
      <w:proofErr w:type="spellStart"/>
      <w:r w:rsidRPr="003F3315">
        <w:rPr>
          <w:rFonts w:ascii="Times New Roman" w:hAnsi="Times New Roman"/>
          <w:i/>
          <w:iCs/>
        </w:rPr>
        <w:t>Safe</w:t>
      </w:r>
      <w:proofErr w:type="spellEnd"/>
      <w:r w:rsidRPr="003F3315">
        <w:rPr>
          <w:rFonts w:ascii="Times New Roman" w:hAnsi="Times New Roman"/>
          <w:i/>
          <w:iCs/>
        </w:rPr>
        <w:t xml:space="preserve"> </w:t>
      </w:r>
      <w:proofErr w:type="spellStart"/>
      <w:r w:rsidRPr="003F3315">
        <w:rPr>
          <w:rFonts w:ascii="Times New Roman" w:hAnsi="Times New Roman"/>
          <w:i/>
          <w:iCs/>
        </w:rPr>
        <w:t>Kids</w:t>
      </w:r>
      <w:proofErr w:type="spellEnd"/>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84CC0E" wp14:editId="6DB2B847">
            <wp:extent cx="5394960" cy="3608070"/>
            <wp:effectExtent l="0" t="0" r="0" b="0"/>
            <wp:docPr id="111" name="Imagen 107" descr="Norton Family | Control Parent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Norton Family | Control Parental"/>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6080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11798617"/>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w:t>
      </w:r>
      <w:proofErr w:type="spellStart"/>
      <w:r>
        <w:rPr>
          <w:bCs/>
        </w:rPr>
        <w:t>mas</w:t>
      </w:r>
      <w:proofErr w:type="spellEnd"/>
      <w:r>
        <w:rPr>
          <w:bCs/>
        </w:rPr>
        <w:t xml:space="preserve">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sidR="00142A31">
        <w:rPr>
          <w:rFonts w:ascii="Times New Roman" w:hAnsi="Times New Roman"/>
          <w:noProof/>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59871DF" wp14:editId="65A76F19">
            <wp:extent cx="4508500" cy="3214370"/>
            <wp:effectExtent l="0" t="0" r="0" b="0"/>
            <wp:docPr id="110" name="Imagen 106" descr="Internet: hogares con conexión en España en 2021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Internet: hogares con conexión en España en 2021 | Statista"/>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32143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11798618"/>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301C53">
      <w:pPr>
        <w:pStyle w:val="Ttulo2"/>
      </w:pPr>
      <w:bookmarkStart w:id="9" w:name="_Toc111798619"/>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w:t>
      </w:r>
      <w:proofErr w:type="gramStart"/>
      <w:r w:rsidR="006775FD">
        <w:t>Y</w:t>
      </w:r>
      <w:proofErr w:type="gramEnd"/>
      <w:r w:rsidR="006775FD">
        <w:t xml:space="preserve">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w:t>
      </w:r>
      <w:proofErr w:type="spellStart"/>
      <w:r w:rsidR="00066B69">
        <w:t>sniffer</w:t>
      </w:r>
      <w:proofErr w:type="spellEnd"/>
      <w:r w:rsidR="00066B69">
        <w:t xml:space="preserve">’, es decir, trabajará en segundo plano, de manera que el usuario supervisado no se dé cuenta de que está activa. Recopilará datos de la sesión, para que luego el usuario supervisor tenga acceso a gráficos e informes de la sesión. Esta interfaz, en esta </w:t>
      </w:r>
      <w:r w:rsidR="00066B69">
        <w:lastRenderedPageBreak/>
        <w:t>primera versión de Accessia, solo estará disponible funcionalmente para plataformas de Windows, de la séptima versión en adelante.</w:t>
      </w:r>
    </w:p>
    <w:p w14:paraId="6A80F922" w14:textId="4E4BCEFD" w:rsidR="00066B69" w:rsidRDefault="00066B69" w:rsidP="00972CDE">
      <w:proofErr w:type="gramStart"/>
      <w:r>
        <w:t>Y</w:t>
      </w:r>
      <w:proofErr w:type="gramEnd"/>
      <w:r>
        <w:t xml:space="preserve">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todas las aplicaciones anteriormente descritas, será ‘open-</w:t>
      </w:r>
      <w:proofErr w:type="spellStart"/>
      <w:r w:rsidR="004E4DD2">
        <w:t>source</w:t>
      </w:r>
      <w:proofErr w:type="spellEnd"/>
      <w:r w:rsidR="004E4DD2">
        <w:t xml:space="preserv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proofErr w:type="gramStart"/>
      <w:r>
        <w:t>Y</w:t>
      </w:r>
      <w:proofErr w:type="gramEnd"/>
      <w:r>
        <w:t xml:space="preserve">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301C53">
      <w:pPr>
        <w:pStyle w:val="Ttulo2"/>
      </w:pPr>
      <w:bookmarkStart w:id="10" w:name="_Toc111798620"/>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11798621"/>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11798622"/>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11798623"/>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301C53">
      <w:pPr>
        <w:pStyle w:val="Ttulo2"/>
      </w:pPr>
      <w:bookmarkStart w:id="14" w:name="_Toc111798624"/>
      <w:r>
        <w:t>Objetivos</w:t>
      </w:r>
      <w:bookmarkEnd w:id="14"/>
    </w:p>
    <w:p w14:paraId="1D158679" w14:textId="4DCE0005" w:rsidR="00972CDE" w:rsidRDefault="00B84419" w:rsidP="00B84419">
      <w:pPr>
        <w:pStyle w:val="Ttulo3"/>
      </w:pPr>
      <w:bookmarkStart w:id="15" w:name="_Toc111798625"/>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301C53">
      <w:pPr>
        <w:pStyle w:val="Ttulo2"/>
      </w:pPr>
      <w:bookmarkStart w:id="16" w:name="_Toc111798626"/>
      <w:r>
        <w:t>Justificación</w:t>
      </w:r>
      <w:bookmarkEnd w:id="16"/>
      <w:r>
        <w:t xml:space="preserve"> </w:t>
      </w:r>
    </w:p>
    <w:p w14:paraId="30523FF9" w14:textId="7FE33228" w:rsidR="000A7B13" w:rsidRDefault="006433BC" w:rsidP="007B21A3">
      <w:pPr>
        <w:pStyle w:val="Ttulo3"/>
      </w:pPr>
      <w:bookmarkStart w:id="17" w:name="_Toc111798627"/>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11798628"/>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w:t>
      </w:r>
      <w:proofErr w:type="gramStart"/>
      <w:r w:rsidRPr="008871D4">
        <w:t>monitorizar ,</w:t>
      </w:r>
      <w:proofErr w:type="gramEnd"/>
      <w:r w:rsidRPr="008871D4">
        <w:t xml:space="preserve">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11798629"/>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3829FA4D" w:rsidR="00391605" w:rsidRDefault="00A2365E" w:rsidP="00A2365E">
      <w:pPr>
        <w:rPr>
          <w:lang w:val="es-ES"/>
        </w:rPr>
      </w:pPr>
      <w:r>
        <w:rPr>
          <w:lang w:val="es-ES"/>
        </w:rPr>
        <w:t>En este punto se describe el método usado para el desarrollo del proyecto, además de definir cuáles han sido las tareas principales que se han llevado a cabo.</w:t>
      </w:r>
    </w:p>
    <w:p w14:paraId="7A44C84F" w14:textId="3D743942" w:rsidR="00391605" w:rsidRDefault="00391605" w:rsidP="00301C53">
      <w:pPr>
        <w:pStyle w:val="Ttulo2"/>
        <w:rPr>
          <w:lang w:val="es-ES"/>
        </w:rPr>
      </w:pPr>
      <w:bookmarkStart w:id="20" w:name="_Toc111798630"/>
      <w:r>
        <w:rPr>
          <w:lang w:val="es-ES"/>
        </w:rPr>
        <w:t>Método de desarrollo</w:t>
      </w:r>
      <w:bookmarkEnd w:id="20"/>
    </w:p>
    <w:p w14:paraId="2EC57849" w14:textId="786D493D" w:rsidR="00A2365E" w:rsidRDefault="00A2365E" w:rsidP="00A2365E">
      <w:pPr>
        <w:rPr>
          <w:lang w:val="es-ES"/>
        </w:rPr>
      </w:pPr>
      <w:r>
        <w:rPr>
          <w:lang w:val="es-ES"/>
        </w:rPr>
        <w:t xml:space="preserve">Para el correcto desarrollo de la primera versión de este proyecto, la cual será entrega como versión beta en la defensa </w:t>
      </w:r>
      <w:r w:rsidR="00DC5B58">
        <w:rPr>
          <w:lang w:val="es-ES"/>
        </w:rPr>
        <w:t>de este</w:t>
      </w:r>
      <w:r>
        <w:rPr>
          <w:lang w:val="es-ES"/>
        </w:rPr>
        <w:t>, se han tenido que llevar a cabo una sería de procesos. Estos procesos, los he sabido desarrollador de forma correcta, ya que en las asignaturas de ‘Requisitos del software’ y ‘Diseño e implementación de proyectos software’, me han sentado las bases</w:t>
      </w:r>
      <w:r w:rsidR="00DC5B58">
        <w:rPr>
          <w:lang w:val="es-ES"/>
        </w:rPr>
        <w:t xml:space="preserve">. </w:t>
      </w:r>
    </w:p>
    <w:p w14:paraId="139FA2FF" w14:textId="343727B3" w:rsidR="00DC5B58" w:rsidRDefault="00DC5B58" w:rsidP="00DC5B58">
      <w:pPr>
        <w:pStyle w:val="Prrafodelista"/>
        <w:numPr>
          <w:ilvl w:val="0"/>
          <w:numId w:val="12"/>
        </w:numPr>
        <w:rPr>
          <w:b/>
          <w:bCs/>
          <w:lang w:val="es-ES"/>
        </w:rPr>
      </w:pPr>
      <w:r w:rsidRPr="00DC5B58">
        <w:rPr>
          <w:b/>
          <w:bCs/>
          <w:lang w:val="es-ES"/>
        </w:rPr>
        <w:t>Obtención de requisitos</w:t>
      </w:r>
    </w:p>
    <w:p w14:paraId="42FADE9C" w14:textId="33081681" w:rsidR="004209D6" w:rsidRPr="004209D6" w:rsidRDefault="004209D6" w:rsidP="004209D6">
      <w:pPr>
        <w:rPr>
          <w:lang w:val="es-ES"/>
        </w:rPr>
      </w:pPr>
      <w:r>
        <w:rPr>
          <w:lang w:val="es-ES"/>
        </w:rPr>
        <w:t xml:space="preserve">Para la correcta extracción de requisitos, se han llevado a cabo una serie de entrevistas con potenciales usuarios finales, los cuales, y como acabo de decir, son potenciales usuarios, son los mejores proveedores de requisitos, es decir, de características que debería cumplir ACCESSA. </w:t>
      </w:r>
    </w:p>
    <w:p w14:paraId="0E0B479E" w14:textId="14B33394" w:rsidR="00DC5B58" w:rsidRDefault="00DC5B58" w:rsidP="00DC5B58">
      <w:pPr>
        <w:pStyle w:val="Prrafodelista"/>
        <w:numPr>
          <w:ilvl w:val="0"/>
          <w:numId w:val="12"/>
        </w:numPr>
        <w:rPr>
          <w:b/>
          <w:bCs/>
          <w:lang w:val="es-ES"/>
        </w:rPr>
      </w:pPr>
      <w:r w:rsidRPr="00DC5B58">
        <w:rPr>
          <w:b/>
          <w:bCs/>
          <w:lang w:val="es-ES"/>
        </w:rPr>
        <w:t>Valoración de necesidades</w:t>
      </w:r>
    </w:p>
    <w:p w14:paraId="39CE750E" w14:textId="430863F2" w:rsidR="00FA15E7" w:rsidRDefault="00B47C2E" w:rsidP="00FA15E7">
      <w:pPr>
        <w:rPr>
          <w:lang w:val="es-ES"/>
        </w:rPr>
      </w:pPr>
      <w:r>
        <w:rPr>
          <w:lang w:val="es-ES"/>
        </w:rPr>
        <w:t>Los usuarios entrevistados, mediante las entrevistas anteriormente descritas, son los que me han descrito cuales son las necesidades básicas con las que ACCESSIA necesita contar para suplir las carencias de las actuales aplicaciones que hay en el mercado.</w:t>
      </w:r>
    </w:p>
    <w:p w14:paraId="33EF1940" w14:textId="03CEA90D" w:rsidR="00B47C2E" w:rsidRDefault="00B47C2E" w:rsidP="00FA15E7">
      <w:pPr>
        <w:rPr>
          <w:lang w:val="es-ES"/>
        </w:rPr>
      </w:pPr>
      <w:r>
        <w:rPr>
          <w:lang w:val="es-ES"/>
        </w:rPr>
        <w:t>Las necesidades básicas son:</w:t>
      </w:r>
    </w:p>
    <w:p w14:paraId="2A37F7B8" w14:textId="7C292C70" w:rsidR="00B47C2E" w:rsidRDefault="00B47C2E" w:rsidP="00B47C2E">
      <w:pPr>
        <w:pStyle w:val="Prrafodelista"/>
        <w:numPr>
          <w:ilvl w:val="0"/>
          <w:numId w:val="13"/>
        </w:numPr>
        <w:rPr>
          <w:lang w:val="es-ES"/>
        </w:rPr>
      </w:pPr>
      <w:r>
        <w:rPr>
          <w:lang w:val="es-ES"/>
        </w:rPr>
        <w:t>Filtrado de contenido WEB</w:t>
      </w:r>
    </w:p>
    <w:p w14:paraId="529ACD48" w14:textId="4FD413E5" w:rsidR="00B47C2E" w:rsidRDefault="00B47C2E" w:rsidP="00B47C2E">
      <w:pPr>
        <w:pStyle w:val="Prrafodelista"/>
        <w:numPr>
          <w:ilvl w:val="0"/>
          <w:numId w:val="13"/>
        </w:numPr>
        <w:rPr>
          <w:lang w:val="es-ES"/>
        </w:rPr>
      </w:pPr>
      <w:r>
        <w:rPr>
          <w:lang w:val="es-ES"/>
        </w:rPr>
        <w:t>Generación de historial activo</w:t>
      </w:r>
    </w:p>
    <w:p w14:paraId="0A9FDAA0" w14:textId="4B7FA0E2" w:rsidR="00B47C2E" w:rsidRDefault="00B47C2E" w:rsidP="00B47C2E">
      <w:pPr>
        <w:pStyle w:val="Prrafodelista"/>
        <w:numPr>
          <w:ilvl w:val="0"/>
          <w:numId w:val="13"/>
        </w:numPr>
        <w:rPr>
          <w:lang w:val="es-ES"/>
        </w:rPr>
      </w:pPr>
      <w:r>
        <w:rPr>
          <w:lang w:val="es-ES"/>
        </w:rPr>
        <w:t>Interfaz de usuario sencilla con tablas y gráficos que muestren toda la información obtenida.</w:t>
      </w:r>
    </w:p>
    <w:p w14:paraId="7A4BDB29" w14:textId="1B8F5D96" w:rsidR="00B47C2E" w:rsidRDefault="00B47C2E" w:rsidP="00B47C2E">
      <w:pPr>
        <w:pStyle w:val="Prrafodelista"/>
        <w:numPr>
          <w:ilvl w:val="0"/>
          <w:numId w:val="13"/>
        </w:numPr>
        <w:rPr>
          <w:lang w:val="es-ES"/>
        </w:rPr>
      </w:pPr>
      <w:r>
        <w:rPr>
          <w:lang w:val="es-ES"/>
        </w:rPr>
        <w:t>Que sea altamente discreta, es decir, que los usuarios supervisados no sepan en ningún momento que están siendo supervisados.</w:t>
      </w:r>
    </w:p>
    <w:p w14:paraId="660611A4" w14:textId="1F12B314" w:rsidR="00B47C2E" w:rsidRDefault="00B47C2E" w:rsidP="00B47C2E">
      <w:pPr>
        <w:pStyle w:val="Prrafodelista"/>
        <w:numPr>
          <w:ilvl w:val="0"/>
          <w:numId w:val="13"/>
        </w:numPr>
        <w:rPr>
          <w:lang w:val="es-ES"/>
        </w:rPr>
      </w:pPr>
      <w:r>
        <w:rPr>
          <w:lang w:val="es-ES"/>
        </w:rPr>
        <w:t>Que sea multiplataforma.</w:t>
      </w:r>
    </w:p>
    <w:p w14:paraId="2B6CC7D4" w14:textId="62625BB3" w:rsidR="00B47C2E" w:rsidRDefault="00824844" w:rsidP="00B47C2E">
      <w:pPr>
        <w:pStyle w:val="Prrafodelista"/>
        <w:numPr>
          <w:ilvl w:val="0"/>
          <w:numId w:val="13"/>
        </w:numPr>
        <w:rPr>
          <w:lang w:val="es-ES"/>
        </w:rPr>
      </w:pPr>
      <w:r>
        <w:rPr>
          <w:lang w:val="es-ES"/>
        </w:rPr>
        <w:t>Que sea totalmente configurable.</w:t>
      </w:r>
    </w:p>
    <w:p w14:paraId="3C58F376" w14:textId="2222904C" w:rsidR="00824844" w:rsidRDefault="00824844" w:rsidP="00B47C2E">
      <w:pPr>
        <w:pStyle w:val="Prrafodelista"/>
        <w:numPr>
          <w:ilvl w:val="0"/>
          <w:numId w:val="13"/>
        </w:numPr>
        <w:rPr>
          <w:lang w:val="es-ES"/>
        </w:rPr>
      </w:pPr>
      <w:r>
        <w:rPr>
          <w:lang w:val="es-ES"/>
        </w:rPr>
        <w:t>Que su precio sea asequible para todo tipo de bolsillos.</w:t>
      </w:r>
    </w:p>
    <w:p w14:paraId="23068B5A" w14:textId="4D1CCA12" w:rsidR="00824844" w:rsidRDefault="00824844" w:rsidP="00824844">
      <w:pPr>
        <w:pStyle w:val="Prrafodelista"/>
        <w:ind w:left="1060"/>
        <w:rPr>
          <w:lang w:val="es-ES"/>
        </w:rPr>
      </w:pPr>
    </w:p>
    <w:p w14:paraId="6480EE3A" w14:textId="1BDDDEED" w:rsidR="00824844" w:rsidRDefault="00824844" w:rsidP="00824844">
      <w:pPr>
        <w:rPr>
          <w:lang w:val="es-ES"/>
        </w:rPr>
      </w:pPr>
      <w:r>
        <w:rPr>
          <w:lang w:val="es-ES"/>
        </w:rPr>
        <w:t>En los siguientes apartados de este documento se describen como se han llevado a cabo estas necesidades y cómo funciona cada una de ellas.</w:t>
      </w:r>
    </w:p>
    <w:p w14:paraId="29BDEAC3" w14:textId="77777777" w:rsidR="00824844" w:rsidRPr="00B47C2E" w:rsidRDefault="00824844" w:rsidP="00824844">
      <w:pPr>
        <w:rPr>
          <w:lang w:val="es-ES"/>
        </w:rPr>
      </w:pPr>
    </w:p>
    <w:p w14:paraId="3C4C9CCA" w14:textId="36BE45F1" w:rsidR="00DC5B58" w:rsidRDefault="00DC5B58" w:rsidP="00DC5B58">
      <w:pPr>
        <w:pStyle w:val="Prrafodelista"/>
        <w:numPr>
          <w:ilvl w:val="0"/>
          <w:numId w:val="12"/>
        </w:numPr>
        <w:rPr>
          <w:b/>
          <w:bCs/>
          <w:lang w:val="es-ES"/>
        </w:rPr>
      </w:pPr>
      <w:r w:rsidRPr="00DC5B58">
        <w:rPr>
          <w:b/>
          <w:bCs/>
          <w:lang w:val="es-ES"/>
        </w:rPr>
        <w:t>Valoración de datos necesarios a recoger y mostrar</w:t>
      </w:r>
    </w:p>
    <w:p w14:paraId="044C21A9" w14:textId="4F04B200" w:rsidR="004209D6" w:rsidRPr="004209D6" w:rsidRDefault="004209D6" w:rsidP="00FA15E7">
      <w:pPr>
        <w:rPr>
          <w:lang w:val="es-ES"/>
        </w:rPr>
      </w:pPr>
      <w:r>
        <w:rPr>
          <w:lang w:val="es-ES"/>
        </w:rPr>
        <w:lastRenderedPageBreak/>
        <w:t>L</w:t>
      </w:r>
      <w:r w:rsidRPr="004209D6">
        <w:rPr>
          <w:lang w:val="es-ES"/>
        </w:rPr>
        <w:t xml:space="preserve">os usuarios entrevistados, mediante las entrevistas anteriormente descritas, son los que me han indicado que datos son los necesarios y más importantes que recoja ACCESSIA para que su funcionalidad sea correcta. </w:t>
      </w:r>
    </w:p>
    <w:p w14:paraId="5DA30119" w14:textId="554EA118" w:rsidR="00DC5B58" w:rsidRDefault="00DC5B58" w:rsidP="00DC5B58">
      <w:pPr>
        <w:pStyle w:val="Prrafodelista"/>
        <w:numPr>
          <w:ilvl w:val="0"/>
          <w:numId w:val="12"/>
        </w:numPr>
        <w:rPr>
          <w:b/>
          <w:bCs/>
          <w:lang w:val="es-ES"/>
        </w:rPr>
      </w:pPr>
      <w:r w:rsidRPr="00DC5B58">
        <w:rPr>
          <w:b/>
          <w:bCs/>
          <w:lang w:val="es-ES"/>
        </w:rPr>
        <w:t xml:space="preserve">Diseño de las tres </w:t>
      </w:r>
      <w:r w:rsidR="00FA15E7" w:rsidRPr="00DC5B58">
        <w:rPr>
          <w:b/>
          <w:bCs/>
          <w:lang w:val="es-ES"/>
        </w:rPr>
        <w:t>interfaces</w:t>
      </w:r>
      <w:r w:rsidRPr="00DC5B58">
        <w:rPr>
          <w:b/>
          <w:bCs/>
          <w:lang w:val="es-ES"/>
        </w:rPr>
        <w:t xml:space="preserve"> según las necesidades</w:t>
      </w:r>
    </w:p>
    <w:p w14:paraId="4487097C" w14:textId="15470EFD" w:rsidR="00FA15E7" w:rsidRPr="00DC5B58" w:rsidRDefault="004531FD" w:rsidP="00FA15E7">
      <w:pPr>
        <w:rPr>
          <w:lang w:val="es-ES"/>
        </w:rPr>
      </w:pPr>
      <w:r>
        <w:rPr>
          <w:lang w:val="es-ES"/>
        </w:rPr>
        <w:t>En función de las necesidades obtenidas mediante las entrevistas a los potenciales usuarios, he diseñado las tres interfaces necesarias para el correcto funcionamiento de la aplicación, además de para que los usuarios tengan a mano todos los datos que demandan.</w:t>
      </w:r>
    </w:p>
    <w:p w14:paraId="142FC573" w14:textId="58F67FBE" w:rsidR="00DC5B58" w:rsidRDefault="00DC5B58" w:rsidP="00DC5B58">
      <w:pPr>
        <w:pStyle w:val="Prrafodelista"/>
        <w:numPr>
          <w:ilvl w:val="0"/>
          <w:numId w:val="12"/>
        </w:numPr>
        <w:rPr>
          <w:b/>
          <w:bCs/>
          <w:lang w:val="es-ES"/>
        </w:rPr>
      </w:pPr>
      <w:r w:rsidRPr="00DC5B58">
        <w:rPr>
          <w:b/>
          <w:bCs/>
          <w:lang w:val="es-ES"/>
        </w:rPr>
        <w:t>Implementación de un back-end</w:t>
      </w:r>
    </w:p>
    <w:p w14:paraId="038F7977" w14:textId="1C56B2D6" w:rsidR="00FA15E7" w:rsidRPr="00DC5B58" w:rsidRDefault="004531FD" w:rsidP="00FA15E7">
      <w:pPr>
        <w:rPr>
          <w:lang w:val="es-ES"/>
        </w:rPr>
      </w:pPr>
      <w:r>
        <w:rPr>
          <w:lang w:val="es-ES"/>
        </w:rPr>
        <w:t>Así mismo, para el correcto funcionamiento de la aplicación, he desarrollado una arquitectura de base de datos y de servidor back-end para devolver a la aplicación cliente todos los datos necesarios para cubrir bien las demandas de los potenciales usuarios en la pa</w:t>
      </w:r>
      <w:r w:rsidR="007B4C4E">
        <w:rPr>
          <w:lang w:val="es-ES"/>
        </w:rPr>
        <w:t>r</w:t>
      </w:r>
      <w:r>
        <w:rPr>
          <w:lang w:val="es-ES"/>
        </w:rPr>
        <w:t xml:space="preserve">te front-end, o más conocido como interfaz de usuario. </w:t>
      </w:r>
    </w:p>
    <w:p w14:paraId="52A631CC" w14:textId="72E2CDE6" w:rsidR="00DC5B58" w:rsidRDefault="00DC5B58" w:rsidP="00DC5B58">
      <w:pPr>
        <w:pStyle w:val="Prrafodelista"/>
        <w:numPr>
          <w:ilvl w:val="0"/>
          <w:numId w:val="12"/>
        </w:numPr>
        <w:rPr>
          <w:b/>
          <w:bCs/>
          <w:lang w:val="es-ES"/>
        </w:rPr>
      </w:pPr>
      <w:r w:rsidRPr="00DC5B58">
        <w:rPr>
          <w:b/>
          <w:bCs/>
          <w:lang w:val="es-ES"/>
        </w:rPr>
        <w:t>Pruebas de funcionamiento</w:t>
      </w:r>
    </w:p>
    <w:p w14:paraId="0201EC31" w14:textId="233CE65E" w:rsidR="00FA15E7" w:rsidRDefault="004531FD" w:rsidP="00FA15E7">
      <w:pPr>
        <w:rPr>
          <w:lang w:val="es-ES"/>
        </w:rPr>
      </w:pPr>
      <w:r>
        <w:rPr>
          <w:lang w:val="es-ES"/>
        </w:rPr>
        <w:t>Finalmente, y una de las partes más cruciales de este y de cualquier proyecto, es el banco de pruebas, las cuales se han desarrollado a tres niveles:</w:t>
      </w:r>
    </w:p>
    <w:p w14:paraId="5A270694" w14:textId="347C4EBE" w:rsidR="004531FD" w:rsidRPr="007B4C4E" w:rsidRDefault="004531FD" w:rsidP="004531FD">
      <w:pPr>
        <w:pStyle w:val="Prrafodelista"/>
        <w:numPr>
          <w:ilvl w:val="0"/>
          <w:numId w:val="14"/>
        </w:numPr>
        <w:rPr>
          <w:b/>
          <w:bCs/>
          <w:lang w:val="es-ES"/>
        </w:rPr>
      </w:pPr>
      <w:r w:rsidRPr="007B4C4E">
        <w:rPr>
          <w:b/>
          <w:bCs/>
          <w:lang w:val="es-ES"/>
        </w:rPr>
        <w:t>Pruebas unitarias</w:t>
      </w:r>
    </w:p>
    <w:p w14:paraId="1FE5A1E5" w14:textId="5351ACF0" w:rsidR="004531FD" w:rsidRDefault="004531FD" w:rsidP="004531FD">
      <w:pPr>
        <w:pStyle w:val="Prrafodelista"/>
        <w:ind w:left="1060"/>
        <w:rPr>
          <w:lang w:val="es-ES"/>
        </w:rPr>
      </w:pPr>
      <w:r>
        <w:rPr>
          <w:lang w:val="es-ES"/>
        </w:rPr>
        <w:t xml:space="preserve">Las pruebas unitarias que he llevado a cabo, las he realizado con datos ‘falsos’ de prueba, para ver que la parte de back-end es capaz de comunicarse correctamente con la parte front-end, y </w:t>
      </w:r>
      <w:r w:rsidR="004B7EE6">
        <w:rPr>
          <w:lang w:val="es-ES"/>
        </w:rPr>
        <w:t>que,</w:t>
      </w:r>
      <w:r>
        <w:rPr>
          <w:lang w:val="es-ES"/>
        </w:rPr>
        <w:t xml:space="preserve"> además, la parte de front-end es capaz de </w:t>
      </w:r>
      <w:r w:rsidR="007B4C4E">
        <w:rPr>
          <w:lang w:val="es-ES"/>
        </w:rPr>
        <w:t>desplegar todos los datos de los usuarios en las interfaces.</w:t>
      </w:r>
    </w:p>
    <w:p w14:paraId="7AC5DB3F" w14:textId="62A8B774" w:rsidR="004531FD" w:rsidRPr="007B4C4E" w:rsidRDefault="004531FD" w:rsidP="004531FD">
      <w:pPr>
        <w:pStyle w:val="Prrafodelista"/>
        <w:numPr>
          <w:ilvl w:val="0"/>
          <w:numId w:val="14"/>
        </w:numPr>
        <w:rPr>
          <w:b/>
          <w:bCs/>
          <w:lang w:val="es-ES"/>
        </w:rPr>
      </w:pPr>
      <w:r w:rsidRPr="007B4C4E">
        <w:rPr>
          <w:b/>
          <w:bCs/>
          <w:lang w:val="es-ES"/>
        </w:rPr>
        <w:t>Pruebas de laboratorio</w:t>
      </w:r>
    </w:p>
    <w:p w14:paraId="7D92D39E" w14:textId="5A8459F5" w:rsidR="007B4C4E" w:rsidRDefault="007B4C4E" w:rsidP="007B4C4E">
      <w:pPr>
        <w:pStyle w:val="Prrafodelista"/>
        <w:ind w:left="1060"/>
        <w:rPr>
          <w:lang w:val="es-ES"/>
        </w:rPr>
      </w:pPr>
      <w:r>
        <w:rPr>
          <w:lang w:val="es-ES"/>
        </w:rPr>
        <w:t xml:space="preserve">Las pruebas de laboratorio que he llevado a cabo, las he realizado con datos ‘verídicos’ de usuarios pre-definidos, para ver </w:t>
      </w:r>
      <w:r w:rsidR="004B7EE6">
        <w:rPr>
          <w:lang w:val="es-ES"/>
        </w:rPr>
        <w:t>que,</w:t>
      </w:r>
      <w:r>
        <w:rPr>
          <w:lang w:val="es-ES"/>
        </w:rPr>
        <w:t xml:space="preserve"> con estos usuarios de prueba, la arquitectura del proyecto es capaz de resolver las funcionalidades de las cuales ha sido dotado.</w:t>
      </w:r>
    </w:p>
    <w:p w14:paraId="1CD5460B" w14:textId="75B226DB" w:rsidR="004531FD" w:rsidRPr="007B4C4E" w:rsidRDefault="004531FD" w:rsidP="004531FD">
      <w:pPr>
        <w:pStyle w:val="Prrafodelista"/>
        <w:numPr>
          <w:ilvl w:val="0"/>
          <w:numId w:val="14"/>
        </w:numPr>
        <w:rPr>
          <w:b/>
          <w:bCs/>
          <w:lang w:val="es-ES"/>
        </w:rPr>
      </w:pPr>
      <w:r w:rsidRPr="007B4C4E">
        <w:rPr>
          <w:b/>
          <w:bCs/>
          <w:lang w:val="es-ES"/>
        </w:rPr>
        <w:t>Pruebas de usuario</w:t>
      </w:r>
    </w:p>
    <w:p w14:paraId="4E898696" w14:textId="2A58663B" w:rsidR="007B4C4E" w:rsidRPr="004531FD" w:rsidRDefault="007B4C4E" w:rsidP="007B4C4E">
      <w:pPr>
        <w:pStyle w:val="Prrafodelista"/>
        <w:ind w:left="1060"/>
        <w:rPr>
          <w:lang w:val="es-ES"/>
        </w:rPr>
      </w:pPr>
      <w:r>
        <w:rPr>
          <w:lang w:val="es-ES"/>
        </w:rPr>
        <w:t xml:space="preserve">Finalmente, las pruebas de usuario que he llevado a cabo, han sido con datos ‘verídicos’ a usuarios de verdad, es decir, para poder llevar a cabo estas pruebas, he reunido a un pequeño grupo de personas, las cuales no tienen ninguna relación ni entre ellas ni conmigo, el desarrollador, con el fin de que, después de una breve introducción del producto, lo pudieran usar, y así ver que el proyecto es capaz de cubrir todas las necesidades, de forma correcta, que los mismos usuarios describieron en las entrevistas de obtención de requisitos. </w:t>
      </w:r>
    </w:p>
    <w:p w14:paraId="1573570E" w14:textId="74550810" w:rsidR="00FA15E7" w:rsidRDefault="00FA15E7" w:rsidP="00FA15E7">
      <w:pPr>
        <w:rPr>
          <w:lang w:val="es-ES"/>
        </w:rPr>
      </w:pPr>
    </w:p>
    <w:p w14:paraId="7D23367C" w14:textId="4AEE29CF" w:rsidR="0022516C" w:rsidRDefault="0022516C" w:rsidP="00FA15E7">
      <w:pPr>
        <w:rPr>
          <w:lang w:val="es-ES"/>
        </w:rPr>
      </w:pPr>
    </w:p>
    <w:p w14:paraId="2DC6C04B" w14:textId="27992A03" w:rsidR="0022516C" w:rsidRDefault="0022516C" w:rsidP="0022516C">
      <w:pPr>
        <w:pStyle w:val="Ttulo3"/>
        <w:rPr>
          <w:lang w:val="es-ES"/>
        </w:rPr>
      </w:pPr>
      <w:bookmarkStart w:id="21" w:name="_Toc111798631"/>
      <w:r>
        <w:rPr>
          <w:lang w:val="es-ES"/>
        </w:rPr>
        <w:lastRenderedPageBreak/>
        <w:t>Productos intermedios</w:t>
      </w:r>
      <w:bookmarkEnd w:id="21"/>
    </w:p>
    <w:p w14:paraId="39ED6A24" w14:textId="28D653BF" w:rsidR="0022516C" w:rsidRDefault="0022516C" w:rsidP="0022516C">
      <w:pPr>
        <w:rPr>
          <w:lang w:val="es-ES"/>
        </w:rPr>
      </w:pPr>
      <w:r>
        <w:rPr>
          <w:lang w:val="es-ES"/>
        </w:rPr>
        <w:t>Este proyecto, contará con varios productos y documentos que serán entregados a lo largo del desarrollo de este. Los productos y documentos serán los siguientes:</w:t>
      </w:r>
    </w:p>
    <w:p w14:paraId="06411FCA" w14:textId="15F4D803" w:rsidR="0022516C" w:rsidRDefault="0022516C" w:rsidP="0022516C">
      <w:pPr>
        <w:pStyle w:val="Prrafodelista"/>
        <w:numPr>
          <w:ilvl w:val="0"/>
          <w:numId w:val="12"/>
        </w:numPr>
        <w:rPr>
          <w:lang w:val="es-ES"/>
        </w:rPr>
      </w:pPr>
      <w:r w:rsidRPr="00AF7C8C">
        <w:rPr>
          <w:b/>
          <w:bCs/>
          <w:lang w:val="es-ES"/>
        </w:rPr>
        <w:t>Documento de requisitos del proyecto</w:t>
      </w:r>
      <w:r w:rsidR="00AF7C8C" w:rsidRPr="00AF7C8C">
        <w:rPr>
          <w:b/>
          <w:bCs/>
          <w:lang w:val="es-ES"/>
        </w:rPr>
        <w:t>.</w:t>
      </w:r>
      <w:r w:rsidR="00AF7C8C">
        <w:rPr>
          <w:lang w:val="es-ES"/>
        </w:rPr>
        <w:t xml:space="preserve"> Una vez que se hayan recogido todos los requisitos del software mediante las entrevistas realizadas a los diferentes y potenciales usuarios, he desarrollado un documento donde se recogen dichos requisitos, se enumeran de manera </w:t>
      </w:r>
      <w:r w:rsidR="00AB33DC">
        <w:rPr>
          <w:lang w:val="es-ES"/>
        </w:rPr>
        <w:t>descendente</w:t>
      </w:r>
      <w:r w:rsidR="00AF7C8C">
        <w:rPr>
          <w:lang w:val="es-ES"/>
        </w:rPr>
        <w:t xml:space="preserve"> en cuanto a la prioridad y se exponen cada uno de ellos. Este documento es fundamental, ya que es donde se muestran todas necesidades de los futuros clientes </w:t>
      </w:r>
      <w:proofErr w:type="gramStart"/>
      <w:r w:rsidR="00AF7C8C">
        <w:rPr>
          <w:lang w:val="es-ES"/>
        </w:rPr>
        <w:t>y</w:t>
      </w:r>
      <w:proofErr w:type="gramEnd"/>
      <w:r w:rsidR="00AF7C8C">
        <w:rPr>
          <w:lang w:val="es-ES"/>
        </w:rPr>
        <w:t xml:space="preserve"> por tanto, son las necesidades que este proyecto debe cubrir. Así mismo, este documento forma parte de la primera etapa de desarrollo del proyecto, donde, como he dicho anteriormente, se recogen todas las necesidades, se enumeran y se explican.</w:t>
      </w:r>
    </w:p>
    <w:p w14:paraId="25D4C74E" w14:textId="77777777" w:rsidR="00AF7C8C" w:rsidRDefault="00AF7C8C" w:rsidP="00AF7C8C">
      <w:pPr>
        <w:pStyle w:val="Prrafodelista"/>
        <w:rPr>
          <w:lang w:val="es-ES"/>
        </w:rPr>
      </w:pPr>
    </w:p>
    <w:p w14:paraId="419F8844" w14:textId="6D1E4D5D" w:rsidR="0022516C" w:rsidRPr="005B7705" w:rsidRDefault="0022516C" w:rsidP="0022516C">
      <w:pPr>
        <w:pStyle w:val="Prrafodelista"/>
        <w:numPr>
          <w:ilvl w:val="0"/>
          <w:numId w:val="12"/>
        </w:numPr>
        <w:rPr>
          <w:b/>
          <w:bCs/>
          <w:lang w:val="es-ES"/>
        </w:rPr>
      </w:pPr>
      <w:r w:rsidRPr="00AF7C8C">
        <w:rPr>
          <w:b/>
          <w:bCs/>
          <w:lang w:val="es-ES"/>
        </w:rPr>
        <w:t>Memoria de análisis y diseño</w:t>
      </w:r>
      <w:r w:rsidR="00AF7C8C">
        <w:rPr>
          <w:b/>
          <w:bCs/>
          <w:lang w:val="es-ES"/>
        </w:rPr>
        <w:t>.</w:t>
      </w:r>
      <w:r w:rsidR="00AF7C8C">
        <w:rPr>
          <w:lang w:val="es-ES"/>
        </w:rPr>
        <w:t xml:space="preserve"> </w:t>
      </w:r>
      <w:r w:rsidR="005B7705">
        <w:rPr>
          <w:lang w:val="es-ES"/>
        </w:rPr>
        <w:t>Este documento es el encargado de recoger el análisis y diseño de la plataforma y de la arquitectura del proyecto. Este documento está directamente relacionado con las fases intermedias del desarrollo de un proyecto, ya que recoge todos los datos que se deben mostrar en las interfaces, el diseño de las propias interfaces, el diseño de las arquitecturas, tanto de la base datos como del back-end y del front-end. Así mismo, también recoge todas las funciones que deben implementar estas tres partes.</w:t>
      </w:r>
    </w:p>
    <w:p w14:paraId="71CE4704" w14:textId="77777777" w:rsidR="005B7705" w:rsidRPr="005B7705" w:rsidRDefault="005B7705" w:rsidP="005B7705">
      <w:pPr>
        <w:pStyle w:val="Prrafodelista"/>
        <w:rPr>
          <w:b/>
          <w:bCs/>
          <w:lang w:val="es-ES"/>
        </w:rPr>
      </w:pPr>
    </w:p>
    <w:p w14:paraId="3E8AE70A" w14:textId="77777777" w:rsidR="005B7705" w:rsidRPr="00AF7C8C" w:rsidRDefault="005B7705" w:rsidP="005B7705">
      <w:pPr>
        <w:pStyle w:val="Prrafodelista"/>
        <w:rPr>
          <w:b/>
          <w:bCs/>
          <w:lang w:val="es-ES"/>
        </w:rPr>
      </w:pPr>
    </w:p>
    <w:p w14:paraId="1401FBE1" w14:textId="20BCD2F8" w:rsidR="0022516C" w:rsidRPr="008210A3" w:rsidRDefault="0022516C" w:rsidP="0022516C">
      <w:pPr>
        <w:pStyle w:val="Prrafodelista"/>
        <w:numPr>
          <w:ilvl w:val="0"/>
          <w:numId w:val="12"/>
        </w:numPr>
        <w:rPr>
          <w:b/>
          <w:bCs/>
          <w:lang w:val="es-ES"/>
        </w:rPr>
      </w:pPr>
      <w:r w:rsidRPr="00AF7C8C">
        <w:rPr>
          <w:b/>
          <w:bCs/>
          <w:lang w:val="es-ES"/>
        </w:rPr>
        <w:t>Portafolio de diseño de la interfaz</w:t>
      </w:r>
      <w:r w:rsidR="005B7705">
        <w:rPr>
          <w:b/>
          <w:bCs/>
          <w:lang w:val="es-ES"/>
        </w:rPr>
        <w:t xml:space="preserve">. </w:t>
      </w:r>
      <w:r w:rsidR="005B7705">
        <w:rPr>
          <w:lang w:val="es-ES"/>
        </w:rPr>
        <w:t xml:space="preserve">Este documento contiene las evidencias gráficas de tanto el desarrollo del proyecto como de </w:t>
      </w:r>
      <w:r w:rsidR="008210A3">
        <w:rPr>
          <w:lang w:val="es-ES"/>
        </w:rPr>
        <w:t>cómo</w:t>
      </w:r>
      <w:r w:rsidR="005B7705">
        <w:rPr>
          <w:lang w:val="es-ES"/>
        </w:rPr>
        <w:t xml:space="preserve"> </w:t>
      </w:r>
      <w:r w:rsidR="008210A3">
        <w:rPr>
          <w:lang w:val="es-ES"/>
        </w:rPr>
        <w:t>han quedado las tres interfaces gráficas de usuario que se han desarrollado. Este documento no está ligado directamente a la fase final, pero sí que pertenece a fase más final que intermedia, ya que se desarrolla cuando el proyecto ya está diseñado y lista para probarse.</w:t>
      </w:r>
    </w:p>
    <w:p w14:paraId="06F63B94" w14:textId="77777777" w:rsidR="008210A3" w:rsidRPr="00AF7C8C" w:rsidRDefault="008210A3" w:rsidP="008210A3">
      <w:pPr>
        <w:pStyle w:val="Prrafodelista"/>
        <w:rPr>
          <w:b/>
          <w:bCs/>
          <w:lang w:val="es-ES"/>
        </w:rPr>
      </w:pPr>
    </w:p>
    <w:p w14:paraId="1355DE16" w14:textId="2A0FB051" w:rsidR="0022516C" w:rsidRPr="00AF7C8C" w:rsidRDefault="0022516C" w:rsidP="0022516C">
      <w:pPr>
        <w:pStyle w:val="Prrafodelista"/>
        <w:numPr>
          <w:ilvl w:val="0"/>
          <w:numId w:val="12"/>
        </w:numPr>
        <w:rPr>
          <w:b/>
          <w:bCs/>
          <w:lang w:val="es-ES"/>
        </w:rPr>
      </w:pPr>
      <w:r w:rsidRPr="00AF7C8C">
        <w:rPr>
          <w:b/>
          <w:bCs/>
          <w:lang w:val="es-ES"/>
        </w:rPr>
        <w:t>Documento y videos de las pruebas llevadas a cabo</w:t>
      </w:r>
      <w:r w:rsidR="008210A3">
        <w:rPr>
          <w:b/>
          <w:bCs/>
          <w:lang w:val="es-ES"/>
        </w:rPr>
        <w:t xml:space="preserve">. </w:t>
      </w:r>
      <w:r w:rsidR="00DD746A">
        <w:rPr>
          <w:lang w:val="es-ES"/>
        </w:rPr>
        <w:t xml:space="preserve">Este archivo </w:t>
      </w:r>
      <w:r w:rsidR="00AB33DC">
        <w:rPr>
          <w:lang w:val="es-ES"/>
        </w:rPr>
        <w:t>está</w:t>
      </w:r>
      <w:r w:rsidR="00DD746A">
        <w:rPr>
          <w:lang w:val="es-ES"/>
        </w:rPr>
        <w:t xml:space="preserve"> formado por un documento y una seria de vídeos donde se muestran los tres tipos de pruebas que se tienen que realizar, además de las especificaciones de estas, como se van a llevar a cabo y los resultados. Además, los vídeos adjuntos en este </w:t>
      </w:r>
      <w:r w:rsidR="00AB33DC">
        <w:rPr>
          <w:lang w:val="es-ES"/>
        </w:rPr>
        <w:t>archivo</w:t>
      </w:r>
      <w:r w:rsidR="00DD746A">
        <w:rPr>
          <w:lang w:val="es-ES"/>
        </w:rPr>
        <w:t xml:space="preserve"> contienen las entrevistas a los usuarios, donde muestran </w:t>
      </w:r>
      <w:r w:rsidR="00AB33DC">
        <w:rPr>
          <w:lang w:val="es-ES"/>
        </w:rPr>
        <w:t>cómo</w:t>
      </w:r>
      <w:r w:rsidR="00DD746A">
        <w:rPr>
          <w:lang w:val="es-ES"/>
        </w:rPr>
        <w:t xml:space="preserve"> están de satisfechos con el producto desarrollado. Este archivo </w:t>
      </w:r>
      <w:r w:rsidR="00AB33DC">
        <w:rPr>
          <w:lang w:val="es-ES"/>
        </w:rPr>
        <w:t>está</w:t>
      </w:r>
      <w:r w:rsidR="00DD746A">
        <w:rPr>
          <w:lang w:val="es-ES"/>
        </w:rPr>
        <w:t xml:space="preserve"> </w:t>
      </w:r>
      <w:r w:rsidR="00AB33DC">
        <w:rPr>
          <w:lang w:val="es-ES"/>
        </w:rPr>
        <w:t>directamente</w:t>
      </w:r>
      <w:r w:rsidR="00DD746A">
        <w:rPr>
          <w:lang w:val="es-ES"/>
        </w:rPr>
        <w:t xml:space="preserve"> relacionado con la fase final del desarrollo del producto, ya que </w:t>
      </w:r>
      <w:r w:rsidR="00AB33DC">
        <w:rPr>
          <w:lang w:val="es-ES"/>
        </w:rPr>
        <w:t xml:space="preserve">este se debe de llevar a cabo cuando todo el proyecto está desarrollado y solo queda realizar las pruebas. </w:t>
      </w:r>
    </w:p>
    <w:p w14:paraId="775869AB" w14:textId="0AC3FFE4" w:rsidR="0022516C" w:rsidRDefault="0022516C" w:rsidP="0022516C">
      <w:pPr>
        <w:pStyle w:val="Ttulo3"/>
        <w:rPr>
          <w:lang w:val="es-ES"/>
        </w:rPr>
      </w:pPr>
      <w:bookmarkStart w:id="22" w:name="_Toc111798632"/>
      <w:r>
        <w:rPr>
          <w:lang w:val="es-ES"/>
        </w:rPr>
        <w:t>Directrices para productos</w:t>
      </w:r>
      <w:bookmarkEnd w:id="22"/>
    </w:p>
    <w:p w14:paraId="1C3C90BE" w14:textId="617A1CEB" w:rsidR="0022516C" w:rsidRDefault="00AB33DC" w:rsidP="0022516C">
      <w:pPr>
        <w:rPr>
          <w:lang w:val="es-ES"/>
        </w:rPr>
      </w:pPr>
      <w:r>
        <w:rPr>
          <w:lang w:val="es-ES"/>
        </w:rPr>
        <w:t>Para conseguir que documentos entregados durante el desarrollo del proyecto, cumplan con todos los estándares de calidad, se deben de tomar una sería de condiciones y directrices, las cuales son:</w:t>
      </w:r>
    </w:p>
    <w:p w14:paraId="530B4EA5" w14:textId="245D3BEF" w:rsidR="00AB33DC" w:rsidRDefault="00AB33DC" w:rsidP="00AB33DC">
      <w:pPr>
        <w:pStyle w:val="Prrafodelista"/>
        <w:numPr>
          <w:ilvl w:val="0"/>
          <w:numId w:val="16"/>
        </w:numPr>
        <w:rPr>
          <w:lang w:val="es-ES"/>
        </w:rPr>
      </w:pPr>
      <w:r>
        <w:rPr>
          <w:lang w:val="es-ES"/>
        </w:rPr>
        <w:lastRenderedPageBreak/>
        <w:t xml:space="preserve">El documento de requisitos del proyecto debe contener todas aquellas necesidades que debe suplir el producto final, así como enumerarlas en orden descendente en cuanto a la prioridad de desarrollo, es decir, primeramente, se muestran aquellas necesidades más prioritarias, y luego las más secundarias, pero no por ello menos importantes. Así mismo, también debe especificarlas y desarrollar una explicación exacta de que deben hacer. </w:t>
      </w:r>
    </w:p>
    <w:p w14:paraId="27D0FC98" w14:textId="77777777" w:rsidR="00AB33DC" w:rsidRDefault="00AB33DC" w:rsidP="00AB33DC">
      <w:pPr>
        <w:pStyle w:val="Prrafodelista"/>
        <w:rPr>
          <w:lang w:val="es-ES"/>
        </w:rPr>
      </w:pPr>
    </w:p>
    <w:p w14:paraId="2BEC550C" w14:textId="30C6EBC8" w:rsidR="00AB33DC" w:rsidRDefault="00AB33DC" w:rsidP="00AB33DC">
      <w:pPr>
        <w:pStyle w:val="Prrafodelista"/>
        <w:numPr>
          <w:ilvl w:val="0"/>
          <w:numId w:val="16"/>
        </w:numPr>
        <w:rPr>
          <w:lang w:val="es-ES"/>
        </w:rPr>
      </w:pPr>
      <w:r>
        <w:rPr>
          <w:lang w:val="es-ES"/>
        </w:rPr>
        <w:t xml:space="preserve">La memoria de </w:t>
      </w:r>
      <w:r w:rsidR="0067308A">
        <w:rPr>
          <w:lang w:val="es-ES"/>
        </w:rPr>
        <w:t>análisis</w:t>
      </w:r>
      <w:r>
        <w:rPr>
          <w:lang w:val="es-ES"/>
        </w:rPr>
        <w:t xml:space="preserve"> y diseño</w:t>
      </w:r>
      <w:r w:rsidR="0067308A">
        <w:rPr>
          <w:lang w:val="es-ES"/>
        </w:rPr>
        <w:t xml:space="preserve"> debe contener un análisis exhaustivo del sistema, así como el diseño funcional, el diagrama de componentes y diagramas de secuencia. </w:t>
      </w:r>
    </w:p>
    <w:p w14:paraId="4F4E806A" w14:textId="77777777" w:rsidR="0067308A" w:rsidRPr="0067308A" w:rsidRDefault="0067308A" w:rsidP="0067308A">
      <w:pPr>
        <w:pStyle w:val="Prrafodelista"/>
        <w:rPr>
          <w:lang w:val="es-ES"/>
        </w:rPr>
      </w:pPr>
    </w:p>
    <w:p w14:paraId="5A5022A8" w14:textId="77777777" w:rsidR="0067308A" w:rsidRDefault="0067308A" w:rsidP="0067308A">
      <w:pPr>
        <w:pStyle w:val="Prrafodelista"/>
        <w:rPr>
          <w:lang w:val="es-ES"/>
        </w:rPr>
      </w:pPr>
    </w:p>
    <w:p w14:paraId="3E220C3A" w14:textId="37E16AA2" w:rsidR="00AB33DC" w:rsidRDefault="0067308A" w:rsidP="00AB33DC">
      <w:pPr>
        <w:pStyle w:val="Prrafodelista"/>
        <w:numPr>
          <w:ilvl w:val="0"/>
          <w:numId w:val="16"/>
        </w:numPr>
        <w:rPr>
          <w:lang w:val="es-ES"/>
        </w:rPr>
      </w:pPr>
      <w:r>
        <w:rPr>
          <w:lang w:val="es-ES"/>
        </w:rPr>
        <w:t xml:space="preserve">El portafolio de diseño de las interfaces debe contener evidencias gráficas, es decir, capturas de pantalla y archivos de diseños de todas las interfaces que contendrá el proyecto, en este caso son tres. </w:t>
      </w:r>
    </w:p>
    <w:p w14:paraId="747962F8" w14:textId="77777777" w:rsidR="0067308A" w:rsidRDefault="0067308A" w:rsidP="0067308A">
      <w:pPr>
        <w:pStyle w:val="Prrafodelista"/>
        <w:rPr>
          <w:lang w:val="es-ES"/>
        </w:rPr>
      </w:pPr>
    </w:p>
    <w:p w14:paraId="5676F1EB" w14:textId="104B4501" w:rsidR="00AB33DC" w:rsidRDefault="0067308A" w:rsidP="00AB33DC">
      <w:pPr>
        <w:pStyle w:val="Prrafodelista"/>
        <w:numPr>
          <w:ilvl w:val="0"/>
          <w:numId w:val="16"/>
        </w:numPr>
        <w:rPr>
          <w:lang w:val="es-ES"/>
        </w:rPr>
      </w:pPr>
      <w:r>
        <w:rPr>
          <w:lang w:val="es-ES"/>
        </w:rPr>
        <w:t xml:space="preserve">El archivo del banco de pruebas debe contener una especificación de todas las pruebas que se van a llevar a cabo, una especificación de todas ellas, los datos que se van a usar, tanto los ‘ficticios’ de las pruebas unitarias como los ‘verídicos’ de las pruebas de laboratorio y de usuario. Así mismo, también debe contener todos los vídeos de las entrevistas y las opiniones de los usuarios, tanto si son malas opiniones, como si son desfavorables con críticas constructivas y favorables. </w:t>
      </w:r>
    </w:p>
    <w:p w14:paraId="16937A31" w14:textId="31D73D51" w:rsidR="00AB33DC" w:rsidRPr="00AB33DC" w:rsidRDefault="00AB33DC" w:rsidP="00AB33DC">
      <w:pPr>
        <w:pStyle w:val="Prrafodelista"/>
        <w:rPr>
          <w:lang w:val="es-ES"/>
        </w:rPr>
      </w:pPr>
    </w:p>
    <w:p w14:paraId="5096BCB4" w14:textId="626B00F6" w:rsidR="0022516C" w:rsidRDefault="0022516C" w:rsidP="0022516C">
      <w:pPr>
        <w:pStyle w:val="Ttulo3"/>
        <w:rPr>
          <w:lang w:val="es-ES"/>
        </w:rPr>
      </w:pPr>
      <w:bookmarkStart w:id="23" w:name="_Toc111798633"/>
      <w:r>
        <w:rPr>
          <w:lang w:val="es-ES"/>
        </w:rPr>
        <w:t>Estructura de desglose de trabajo</w:t>
      </w:r>
      <w:bookmarkEnd w:id="23"/>
    </w:p>
    <w:p w14:paraId="33F42683" w14:textId="068DC347" w:rsidR="00F17149" w:rsidRDefault="008A57B8" w:rsidP="0022516C">
      <w:pPr>
        <w:rPr>
          <w:lang w:val="es-ES"/>
        </w:rPr>
      </w:pPr>
      <w:r>
        <w:rPr>
          <w:noProof/>
          <w:lang w:val="es-ES"/>
        </w:rPr>
        <w:drawing>
          <wp:anchor distT="0" distB="0" distL="114300" distR="114300" simplePos="0" relativeHeight="251658240" behindDoc="0" locked="0" layoutInCell="1" allowOverlap="1" wp14:anchorId="38C7E200" wp14:editId="0FBDFC89">
            <wp:simplePos x="0" y="0"/>
            <wp:positionH relativeFrom="column">
              <wp:posOffset>352637</wp:posOffset>
            </wp:positionH>
            <wp:positionV relativeFrom="paragraph">
              <wp:posOffset>604520</wp:posOffset>
            </wp:positionV>
            <wp:extent cx="4718050" cy="2988310"/>
            <wp:effectExtent l="0" t="0" r="0" b="0"/>
            <wp:wrapTopAndBottom/>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8050" cy="2988310"/>
                    </a:xfrm>
                    <a:prstGeom prst="rect">
                      <a:avLst/>
                    </a:prstGeom>
                  </pic:spPr>
                </pic:pic>
              </a:graphicData>
            </a:graphic>
            <wp14:sizeRelH relativeFrom="margin">
              <wp14:pctWidth>0</wp14:pctWidth>
            </wp14:sizeRelH>
            <wp14:sizeRelV relativeFrom="margin">
              <wp14:pctHeight>0</wp14:pctHeight>
            </wp14:sizeRelV>
          </wp:anchor>
        </w:drawing>
      </w:r>
      <w:r w:rsidR="00EB3A81">
        <w:rPr>
          <w:lang w:val="es-ES"/>
        </w:rPr>
        <w:t xml:space="preserve">En este aparcado, se adjunta una figura, la figura 3.1.3.1, la cual es un gráfico que muestra el esquema del desarrollo del proyecto, las diferentes fases y sub-fases de cada uno de ellos. </w:t>
      </w:r>
    </w:p>
    <w:p w14:paraId="5C5C6D06" w14:textId="36753D93" w:rsidR="008A57B8" w:rsidRPr="008A57B8" w:rsidRDefault="008A57B8" w:rsidP="008A57B8">
      <w:pPr>
        <w:tabs>
          <w:tab w:val="left" w:pos="3160"/>
        </w:tabs>
        <w:jc w:val="center"/>
        <w:rPr>
          <w:rFonts w:ascii="Times New Roman" w:hAnsi="Times New Roman"/>
          <w:i/>
          <w:iCs/>
          <w:lang w:val="es-ES"/>
        </w:rPr>
      </w:pPr>
      <w:r>
        <w:rPr>
          <w:rFonts w:ascii="Times New Roman" w:hAnsi="Times New Roman"/>
          <w:i/>
          <w:iCs/>
          <w:lang w:val="es-ES"/>
        </w:rPr>
        <w:t>Figura 3.1.3.1 Diagrama de desglose de trabajo</w:t>
      </w:r>
    </w:p>
    <w:p w14:paraId="7B40DFA7" w14:textId="4AC80BD1" w:rsidR="008A57B8" w:rsidRDefault="00A16287" w:rsidP="00301C53">
      <w:pPr>
        <w:pStyle w:val="Ttulo2"/>
        <w:rPr>
          <w:lang w:val="es-ES"/>
        </w:rPr>
      </w:pPr>
      <w:bookmarkStart w:id="24" w:name="_Toc111798634"/>
      <w:r>
        <w:rPr>
          <w:lang w:val="es-ES"/>
        </w:rPr>
        <w:lastRenderedPageBreak/>
        <w:t>Tareas principales</w:t>
      </w:r>
      <w:bookmarkEnd w:id="24"/>
    </w:p>
    <w:p w14:paraId="777A1B7A" w14:textId="227D0D42" w:rsidR="008A57B8" w:rsidRDefault="008A57B8" w:rsidP="008A57B8">
      <w:pPr>
        <w:rPr>
          <w:lang w:val="es-ES"/>
        </w:rPr>
      </w:pPr>
    </w:p>
    <w:p w14:paraId="32727338" w14:textId="44CB6071" w:rsidR="008A57B8" w:rsidRDefault="00243EC3" w:rsidP="008A57B8">
      <w:pPr>
        <w:rPr>
          <w:lang w:val="es-ES"/>
        </w:rPr>
      </w:pPr>
      <w:r>
        <w:rPr>
          <w:lang w:val="es-ES"/>
        </w:rPr>
        <w:t>El proyecto está dividido en 4 fases, las anteriormente vistas en la figura 3.1.3.1. A su vez, estas cuatro fases están divididas en diferentes tareas, las cuales son las tareas principales y generalistas que definen el proyecto.</w:t>
      </w:r>
    </w:p>
    <w:p w14:paraId="493FA2D2" w14:textId="3733907B" w:rsidR="00243EC3" w:rsidRPr="00243EC3" w:rsidRDefault="00243EC3" w:rsidP="00243EC3">
      <w:pPr>
        <w:pStyle w:val="Prrafodelista"/>
        <w:numPr>
          <w:ilvl w:val="0"/>
          <w:numId w:val="17"/>
        </w:numPr>
        <w:rPr>
          <w:b/>
          <w:bCs/>
          <w:lang w:val="es-ES"/>
        </w:rPr>
      </w:pPr>
      <w:r w:rsidRPr="00243EC3">
        <w:rPr>
          <w:b/>
          <w:bCs/>
          <w:lang w:val="es-ES"/>
        </w:rPr>
        <w:t xml:space="preserve">Análisis de requisitos. </w:t>
      </w:r>
    </w:p>
    <w:p w14:paraId="26794062" w14:textId="71132C9B" w:rsidR="00243EC3" w:rsidRDefault="00243EC3" w:rsidP="00A47228">
      <w:pPr>
        <w:rPr>
          <w:lang w:val="es-ES"/>
        </w:rPr>
      </w:pPr>
      <w:r>
        <w:rPr>
          <w:lang w:val="es-ES"/>
        </w:rPr>
        <w:t>En esta tarea principal, se lleva a cabo un estudio donde, con diferentes métodos vistos en diversas asignaturas de la carrera, tales como las entrevistas, se han sacado los requisitos esenciales que tiene el proyecto y que debe suplir el producto final.</w:t>
      </w:r>
    </w:p>
    <w:p w14:paraId="07A318B1" w14:textId="77777777" w:rsidR="00243EC3" w:rsidRPr="00243EC3" w:rsidRDefault="00243EC3" w:rsidP="00243EC3">
      <w:pPr>
        <w:pStyle w:val="Prrafodelista"/>
        <w:rPr>
          <w:lang w:val="es-ES"/>
        </w:rPr>
      </w:pPr>
    </w:p>
    <w:p w14:paraId="52E4F530" w14:textId="16F704D0" w:rsidR="00243EC3" w:rsidRDefault="00243EC3" w:rsidP="00243EC3">
      <w:pPr>
        <w:pStyle w:val="Prrafodelista"/>
        <w:numPr>
          <w:ilvl w:val="0"/>
          <w:numId w:val="17"/>
        </w:numPr>
        <w:rPr>
          <w:b/>
          <w:bCs/>
          <w:lang w:val="es-ES"/>
        </w:rPr>
      </w:pPr>
      <w:r w:rsidRPr="00243EC3">
        <w:rPr>
          <w:b/>
          <w:bCs/>
          <w:lang w:val="es-ES"/>
        </w:rPr>
        <w:t>Especificación de requisitos.</w:t>
      </w:r>
    </w:p>
    <w:p w14:paraId="4686E016" w14:textId="164D92F0" w:rsidR="00A47228" w:rsidRDefault="00A47228" w:rsidP="00A47228">
      <w:pPr>
        <w:rPr>
          <w:lang w:val="es-ES"/>
        </w:rPr>
      </w:pPr>
      <w:r>
        <w:rPr>
          <w:lang w:val="es-ES"/>
        </w:rPr>
        <w:t>En esta tarea, es donde, después de haber recogido todos los requisitos se plasman en un documento y se especifican como tareas a realizar y los detalles técnicos de los mismos. Así mismo, también se les asigna un lugar en la planificación del proyecto.</w:t>
      </w:r>
    </w:p>
    <w:p w14:paraId="390AABD3" w14:textId="22EDBE7D" w:rsidR="00A47228" w:rsidRPr="00AA4DF7" w:rsidRDefault="00A47228" w:rsidP="00A47228">
      <w:pPr>
        <w:pStyle w:val="Prrafodelista"/>
        <w:numPr>
          <w:ilvl w:val="0"/>
          <w:numId w:val="17"/>
        </w:numPr>
        <w:rPr>
          <w:b/>
          <w:bCs/>
          <w:lang w:val="es-ES"/>
        </w:rPr>
      </w:pPr>
      <w:r w:rsidRPr="00AA4DF7">
        <w:rPr>
          <w:b/>
          <w:bCs/>
          <w:lang w:val="es-ES"/>
        </w:rPr>
        <w:t>Planificación del proyecto.</w:t>
      </w:r>
    </w:p>
    <w:p w14:paraId="15B18287" w14:textId="284448A9" w:rsidR="00A47228" w:rsidRPr="00A47228" w:rsidRDefault="00A47228" w:rsidP="00A47228">
      <w:pPr>
        <w:rPr>
          <w:lang w:val="es-ES"/>
        </w:rPr>
      </w:pPr>
      <w:r>
        <w:rPr>
          <w:lang w:val="es-ES"/>
        </w:rPr>
        <w:t xml:space="preserve">En esta tarea, es donde se planifica todo el desarrollo del proyecto, es decir, es donde </w:t>
      </w:r>
      <w:r w:rsidR="00AA4DF7">
        <w:rPr>
          <w:lang w:val="es-ES"/>
        </w:rPr>
        <w:t>se diseñan las 4 fases, en este proyecto, de desarrollo, las tareas que tendrá cada fase, el tiempo que hay que asignar a cada fase, las entregas asignadas a cada fase y los documentos asignados a cada una de estas.</w:t>
      </w:r>
    </w:p>
    <w:p w14:paraId="5D5BFBE9" w14:textId="77777777" w:rsidR="00243EC3" w:rsidRPr="00243EC3" w:rsidRDefault="00243EC3" w:rsidP="00243EC3">
      <w:pPr>
        <w:pStyle w:val="Prrafodelista"/>
        <w:rPr>
          <w:b/>
          <w:bCs/>
          <w:lang w:val="es-ES"/>
        </w:rPr>
      </w:pPr>
    </w:p>
    <w:p w14:paraId="5D816B9E" w14:textId="78155756" w:rsidR="00243EC3" w:rsidRDefault="00243EC3" w:rsidP="00243EC3">
      <w:pPr>
        <w:pStyle w:val="Prrafodelista"/>
        <w:numPr>
          <w:ilvl w:val="0"/>
          <w:numId w:val="17"/>
        </w:numPr>
        <w:rPr>
          <w:b/>
          <w:bCs/>
          <w:lang w:val="es-ES"/>
        </w:rPr>
      </w:pPr>
      <w:r w:rsidRPr="00243EC3">
        <w:rPr>
          <w:b/>
          <w:bCs/>
          <w:lang w:val="es-ES"/>
        </w:rPr>
        <w:t>Diseño de la arquitectura</w:t>
      </w:r>
      <w:r w:rsidR="00A47228">
        <w:rPr>
          <w:b/>
          <w:bCs/>
          <w:lang w:val="es-ES"/>
        </w:rPr>
        <w:t>.</w:t>
      </w:r>
    </w:p>
    <w:p w14:paraId="6386AA04" w14:textId="0C56C4ED" w:rsidR="00243EC3" w:rsidRDefault="00AA4DF7" w:rsidP="00AA4DF7">
      <w:pPr>
        <w:rPr>
          <w:lang w:val="es-ES"/>
        </w:rPr>
      </w:pPr>
      <w:r>
        <w:rPr>
          <w:lang w:val="es-ES"/>
        </w:rPr>
        <w:t xml:space="preserve">En esta tarea, es donde se lleva a cabo el diseño de la arquitectura del proyecto, es decir, es donde se diseña la arquitectura del servidor, de la base de datos, de los sub-proyectos que completan el back-end y el front-end, además de la parte visual del cliente final. </w:t>
      </w:r>
    </w:p>
    <w:p w14:paraId="7FAB584A" w14:textId="77777777" w:rsidR="00243EC3" w:rsidRPr="00243EC3" w:rsidRDefault="00243EC3" w:rsidP="00243EC3">
      <w:pPr>
        <w:pStyle w:val="Prrafodelista"/>
        <w:rPr>
          <w:b/>
          <w:bCs/>
          <w:lang w:val="es-ES"/>
        </w:rPr>
      </w:pPr>
    </w:p>
    <w:p w14:paraId="12EDE7CF" w14:textId="290B9459" w:rsidR="00243EC3" w:rsidRDefault="00243EC3" w:rsidP="00243EC3">
      <w:pPr>
        <w:pStyle w:val="Prrafodelista"/>
        <w:numPr>
          <w:ilvl w:val="0"/>
          <w:numId w:val="17"/>
        </w:numPr>
        <w:rPr>
          <w:b/>
          <w:bCs/>
          <w:lang w:val="es-ES"/>
        </w:rPr>
      </w:pPr>
      <w:r w:rsidRPr="00243EC3">
        <w:rPr>
          <w:b/>
          <w:bCs/>
          <w:lang w:val="es-ES"/>
        </w:rPr>
        <w:t>Diseño de las tres interfaces</w:t>
      </w:r>
      <w:r w:rsidR="002B5C4E">
        <w:rPr>
          <w:b/>
          <w:bCs/>
          <w:lang w:val="es-ES"/>
        </w:rPr>
        <w:t>.</w:t>
      </w:r>
    </w:p>
    <w:p w14:paraId="77F47A69" w14:textId="2ED535D4" w:rsidR="00243EC3" w:rsidRDefault="00AA4DF7" w:rsidP="00AA4DF7">
      <w:pPr>
        <w:rPr>
          <w:lang w:val="es-ES"/>
        </w:rPr>
      </w:pPr>
      <w:r>
        <w:rPr>
          <w:lang w:val="es-ES"/>
        </w:rPr>
        <w:t xml:space="preserve">En esta tarea, es donde se lleva a cabo el diseño estructural de las tres interfaces de usuario, es decir, la posición de los datos de acuerdo con las especificaciones de los </w:t>
      </w:r>
      <w:r w:rsidR="00601348">
        <w:rPr>
          <w:lang w:val="es-ES"/>
        </w:rPr>
        <w:t>requisitos obtenidos</w:t>
      </w:r>
      <w:r>
        <w:rPr>
          <w:lang w:val="es-ES"/>
        </w:rPr>
        <w:t xml:space="preserve"> de las entrevistas a los potenciales usuarios</w:t>
      </w:r>
      <w:r w:rsidR="00601348">
        <w:rPr>
          <w:lang w:val="es-ES"/>
        </w:rPr>
        <w:t xml:space="preserve">. </w:t>
      </w:r>
    </w:p>
    <w:p w14:paraId="6359EF0F" w14:textId="08DB5C41" w:rsidR="00243EC3" w:rsidRDefault="00243EC3" w:rsidP="00243EC3">
      <w:pPr>
        <w:pStyle w:val="Prrafodelista"/>
        <w:rPr>
          <w:b/>
          <w:bCs/>
          <w:lang w:val="es-ES"/>
        </w:rPr>
      </w:pPr>
    </w:p>
    <w:p w14:paraId="626ED6A5" w14:textId="512D5826" w:rsidR="00601348" w:rsidRDefault="00601348" w:rsidP="00243EC3">
      <w:pPr>
        <w:pStyle w:val="Prrafodelista"/>
        <w:rPr>
          <w:b/>
          <w:bCs/>
          <w:lang w:val="es-ES"/>
        </w:rPr>
      </w:pPr>
    </w:p>
    <w:p w14:paraId="539B8C56" w14:textId="1163939D" w:rsidR="00601348" w:rsidRDefault="00601348" w:rsidP="00243EC3">
      <w:pPr>
        <w:pStyle w:val="Prrafodelista"/>
        <w:rPr>
          <w:b/>
          <w:bCs/>
          <w:lang w:val="es-ES"/>
        </w:rPr>
      </w:pPr>
    </w:p>
    <w:p w14:paraId="3422B5BE" w14:textId="32A30D58" w:rsidR="00601348" w:rsidRDefault="00601348" w:rsidP="00243EC3">
      <w:pPr>
        <w:pStyle w:val="Prrafodelista"/>
        <w:rPr>
          <w:b/>
          <w:bCs/>
          <w:lang w:val="es-ES"/>
        </w:rPr>
      </w:pPr>
    </w:p>
    <w:p w14:paraId="3443C236" w14:textId="77777777" w:rsidR="00601348" w:rsidRPr="00243EC3" w:rsidRDefault="00601348" w:rsidP="00243EC3">
      <w:pPr>
        <w:pStyle w:val="Prrafodelista"/>
        <w:rPr>
          <w:b/>
          <w:bCs/>
          <w:lang w:val="es-ES"/>
        </w:rPr>
      </w:pPr>
    </w:p>
    <w:p w14:paraId="42B1A17A" w14:textId="491440ED" w:rsidR="00243EC3" w:rsidRDefault="00243EC3" w:rsidP="00243EC3">
      <w:pPr>
        <w:pStyle w:val="Prrafodelista"/>
        <w:numPr>
          <w:ilvl w:val="0"/>
          <w:numId w:val="17"/>
        </w:numPr>
        <w:rPr>
          <w:b/>
          <w:bCs/>
          <w:lang w:val="es-ES"/>
        </w:rPr>
      </w:pPr>
      <w:r w:rsidRPr="00243EC3">
        <w:rPr>
          <w:b/>
          <w:bCs/>
          <w:lang w:val="es-ES"/>
        </w:rPr>
        <w:lastRenderedPageBreak/>
        <w:t>Desarrollo de la base de datos</w:t>
      </w:r>
      <w:r w:rsidR="002B5C4E">
        <w:rPr>
          <w:b/>
          <w:bCs/>
          <w:lang w:val="es-ES"/>
        </w:rPr>
        <w:t>.</w:t>
      </w:r>
    </w:p>
    <w:p w14:paraId="33B458EB" w14:textId="0360E7BF" w:rsidR="00243EC3" w:rsidRDefault="00601348" w:rsidP="00601348">
      <w:pPr>
        <w:rPr>
          <w:lang w:val="es-ES"/>
        </w:rPr>
      </w:pPr>
      <w:r>
        <w:rPr>
          <w:lang w:val="es-ES"/>
        </w:rPr>
        <w:t xml:space="preserve">En esta tarea, se desarrolla el diseño estructural de la base de datos, es decir, las tablas que esta contendrá, los datos de cada tabla, las relaciones entre estas y los diferentes procedimientos de almacenado y extracción de datos. </w:t>
      </w:r>
    </w:p>
    <w:p w14:paraId="3E865EC5" w14:textId="77777777" w:rsidR="00243EC3" w:rsidRPr="00243EC3" w:rsidRDefault="00243EC3" w:rsidP="00243EC3">
      <w:pPr>
        <w:pStyle w:val="Prrafodelista"/>
        <w:rPr>
          <w:b/>
          <w:bCs/>
          <w:lang w:val="es-ES"/>
        </w:rPr>
      </w:pPr>
    </w:p>
    <w:p w14:paraId="4871E129" w14:textId="114CC452" w:rsidR="00243EC3" w:rsidRDefault="00243EC3" w:rsidP="00243EC3">
      <w:pPr>
        <w:pStyle w:val="Prrafodelista"/>
        <w:numPr>
          <w:ilvl w:val="0"/>
          <w:numId w:val="17"/>
        </w:numPr>
        <w:rPr>
          <w:b/>
          <w:bCs/>
          <w:lang w:val="es-ES"/>
        </w:rPr>
      </w:pPr>
      <w:r w:rsidRPr="00243EC3">
        <w:rPr>
          <w:b/>
          <w:bCs/>
          <w:lang w:val="es-ES"/>
        </w:rPr>
        <w:t>Desarrollo del back-end</w:t>
      </w:r>
      <w:r w:rsidR="002B5C4E">
        <w:rPr>
          <w:b/>
          <w:bCs/>
          <w:lang w:val="es-ES"/>
        </w:rPr>
        <w:t>.</w:t>
      </w:r>
    </w:p>
    <w:p w14:paraId="24D96459" w14:textId="001850B1" w:rsidR="00243EC3" w:rsidRDefault="00601348" w:rsidP="00601348">
      <w:pPr>
        <w:rPr>
          <w:lang w:val="es-ES"/>
        </w:rPr>
      </w:pPr>
      <w:r>
        <w:rPr>
          <w:lang w:val="es-ES"/>
        </w:rPr>
        <w:t>En esta tarea, se</w:t>
      </w:r>
      <w:r w:rsidR="002B5C4E">
        <w:rPr>
          <w:lang w:val="es-ES"/>
        </w:rPr>
        <w:t xml:space="preserve"> </w:t>
      </w:r>
      <w:r>
        <w:rPr>
          <w:lang w:val="es-ES"/>
        </w:rPr>
        <w:t xml:space="preserve">desarrolla el servidor que formará el back-end, es decir, el servidor que extraerá e introducirá la información de la base de datos, para así poder comunicar la parte del cliente, el front-end y la propia base de datos. </w:t>
      </w:r>
    </w:p>
    <w:p w14:paraId="00EDA2F6" w14:textId="77777777" w:rsidR="00243EC3" w:rsidRPr="00243EC3" w:rsidRDefault="00243EC3" w:rsidP="00243EC3">
      <w:pPr>
        <w:pStyle w:val="Prrafodelista"/>
        <w:rPr>
          <w:b/>
          <w:bCs/>
          <w:lang w:val="es-ES"/>
        </w:rPr>
      </w:pPr>
    </w:p>
    <w:p w14:paraId="757DAD5E" w14:textId="29EA019E" w:rsidR="00243EC3" w:rsidRDefault="00243EC3" w:rsidP="00243EC3">
      <w:pPr>
        <w:pStyle w:val="Prrafodelista"/>
        <w:numPr>
          <w:ilvl w:val="0"/>
          <w:numId w:val="17"/>
        </w:numPr>
        <w:rPr>
          <w:b/>
          <w:bCs/>
          <w:lang w:val="es-ES"/>
        </w:rPr>
      </w:pPr>
      <w:r w:rsidRPr="00243EC3">
        <w:rPr>
          <w:b/>
          <w:bCs/>
          <w:lang w:val="es-ES"/>
        </w:rPr>
        <w:t>Desarrollo del front-end</w:t>
      </w:r>
      <w:r w:rsidR="002B5C4E">
        <w:rPr>
          <w:b/>
          <w:bCs/>
          <w:lang w:val="es-ES"/>
        </w:rPr>
        <w:t>.</w:t>
      </w:r>
    </w:p>
    <w:p w14:paraId="532A6069" w14:textId="41286129" w:rsidR="00243EC3" w:rsidRDefault="0058312F" w:rsidP="00601348">
      <w:pPr>
        <w:rPr>
          <w:lang w:val="es-ES"/>
        </w:rPr>
      </w:pPr>
      <w:r>
        <w:rPr>
          <w:lang w:val="es-ES"/>
        </w:rPr>
        <w:t>En esta tarea, se desarrolla la parte del front-end, es decir, la parte del proyecto que comunicará el cliente con el back-end, para así poder</w:t>
      </w:r>
      <w:r w:rsidR="002B5C4E">
        <w:rPr>
          <w:lang w:val="es-ES"/>
        </w:rPr>
        <w:t xml:space="preserve"> desplegar los datos en la parte cliente y los datos de la parte cliente enviarlos al back-end y ser almacenados en la base de datos.</w:t>
      </w:r>
    </w:p>
    <w:p w14:paraId="5790E17E" w14:textId="77777777" w:rsidR="00243EC3" w:rsidRPr="00243EC3" w:rsidRDefault="00243EC3" w:rsidP="00243EC3">
      <w:pPr>
        <w:pStyle w:val="Prrafodelista"/>
        <w:rPr>
          <w:b/>
          <w:bCs/>
          <w:lang w:val="es-ES"/>
        </w:rPr>
      </w:pPr>
    </w:p>
    <w:p w14:paraId="11CC423C" w14:textId="14F58488" w:rsidR="00243EC3" w:rsidRDefault="00243EC3" w:rsidP="00243EC3">
      <w:pPr>
        <w:pStyle w:val="Prrafodelista"/>
        <w:numPr>
          <w:ilvl w:val="0"/>
          <w:numId w:val="17"/>
        </w:numPr>
        <w:rPr>
          <w:b/>
          <w:bCs/>
          <w:lang w:val="es-ES"/>
        </w:rPr>
      </w:pPr>
      <w:r w:rsidRPr="00243EC3">
        <w:rPr>
          <w:b/>
          <w:bCs/>
          <w:lang w:val="es-ES"/>
        </w:rPr>
        <w:t>Desarrollo de las interfaces</w:t>
      </w:r>
      <w:r w:rsidR="002B5C4E">
        <w:rPr>
          <w:b/>
          <w:bCs/>
          <w:lang w:val="es-ES"/>
        </w:rPr>
        <w:t>.</w:t>
      </w:r>
    </w:p>
    <w:p w14:paraId="2582174C" w14:textId="5D4E89AD" w:rsidR="00243EC3" w:rsidRDefault="002B5C4E" w:rsidP="002B5C4E">
      <w:pPr>
        <w:rPr>
          <w:lang w:val="es-ES"/>
        </w:rPr>
      </w:pPr>
      <w:r>
        <w:rPr>
          <w:lang w:val="es-ES"/>
        </w:rPr>
        <w:t xml:space="preserve">En esta tarea, se desarrollan las tres interfaces con las que el usuario final tendrá que trabajar. De acuerdo con los requisitos obtenidos de las entrevistas, las interfaces tienen un número y cantidad de datos específicos que mostrar y que guardar, para ello tendrá que comunicarse con el front-end. </w:t>
      </w:r>
    </w:p>
    <w:p w14:paraId="1095FE5E" w14:textId="77777777" w:rsidR="00243EC3" w:rsidRPr="00243EC3" w:rsidRDefault="00243EC3" w:rsidP="00243EC3">
      <w:pPr>
        <w:pStyle w:val="Prrafodelista"/>
        <w:rPr>
          <w:b/>
          <w:bCs/>
          <w:lang w:val="es-ES"/>
        </w:rPr>
      </w:pPr>
    </w:p>
    <w:p w14:paraId="6737663F" w14:textId="41AC95A4" w:rsidR="00243EC3" w:rsidRDefault="00243EC3" w:rsidP="00243EC3">
      <w:pPr>
        <w:pStyle w:val="Prrafodelista"/>
        <w:numPr>
          <w:ilvl w:val="0"/>
          <w:numId w:val="17"/>
        </w:numPr>
        <w:rPr>
          <w:b/>
          <w:bCs/>
          <w:lang w:val="es-ES"/>
        </w:rPr>
      </w:pPr>
      <w:r w:rsidRPr="00243EC3">
        <w:rPr>
          <w:b/>
          <w:bCs/>
          <w:lang w:val="es-ES"/>
        </w:rPr>
        <w:t>Pruebas unitarias</w:t>
      </w:r>
      <w:r w:rsidR="002B5C4E">
        <w:rPr>
          <w:b/>
          <w:bCs/>
          <w:lang w:val="es-ES"/>
        </w:rPr>
        <w:t>.</w:t>
      </w:r>
    </w:p>
    <w:p w14:paraId="4205FBF5" w14:textId="67D16D1F" w:rsidR="00243EC3" w:rsidRDefault="002B5C4E" w:rsidP="002B5C4E">
      <w:pPr>
        <w:rPr>
          <w:lang w:val="es-ES"/>
        </w:rPr>
      </w:pPr>
      <w:r>
        <w:rPr>
          <w:lang w:val="es-ES"/>
        </w:rPr>
        <w:t xml:space="preserve">En esta tarea, se llevan a cabo las pruebas unitarias. Estas pruebas son las encargadas de que con unos datos de usuario ficticios y usuarios ficticios, probar que el producto final trabaja de acuerdo con los requisitos y especificaciones fijadas. </w:t>
      </w:r>
    </w:p>
    <w:p w14:paraId="4D842C71" w14:textId="77777777" w:rsidR="00243EC3" w:rsidRPr="00243EC3" w:rsidRDefault="00243EC3" w:rsidP="00243EC3">
      <w:pPr>
        <w:pStyle w:val="Prrafodelista"/>
        <w:rPr>
          <w:b/>
          <w:bCs/>
          <w:lang w:val="es-ES"/>
        </w:rPr>
      </w:pPr>
    </w:p>
    <w:p w14:paraId="0062685D" w14:textId="592A3A1F" w:rsidR="00243EC3" w:rsidRDefault="00243EC3" w:rsidP="00243EC3">
      <w:pPr>
        <w:pStyle w:val="Prrafodelista"/>
        <w:numPr>
          <w:ilvl w:val="0"/>
          <w:numId w:val="17"/>
        </w:numPr>
        <w:rPr>
          <w:b/>
          <w:bCs/>
          <w:lang w:val="es-ES"/>
        </w:rPr>
      </w:pPr>
      <w:r w:rsidRPr="00243EC3">
        <w:rPr>
          <w:b/>
          <w:bCs/>
          <w:lang w:val="es-ES"/>
        </w:rPr>
        <w:t>Pruebas de laboratorio</w:t>
      </w:r>
      <w:r w:rsidR="002B5C4E">
        <w:rPr>
          <w:b/>
          <w:bCs/>
          <w:lang w:val="es-ES"/>
        </w:rPr>
        <w:t>.</w:t>
      </w:r>
    </w:p>
    <w:p w14:paraId="1F32781C" w14:textId="1D03E4CC" w:rsidR="00243EC3" w:rsidRDefault="002B5C4E" w:rsidP="002B5C4E">
      <w:pPr>
        <w:rPr>
          <w:lang w:val="es-ES"/>
        </w:rPr>
      </w:pPr>
      <w:r>
        <w:rPr>
          <w:lang w:val="es-ES"/>
        </w:rPr>
        <w:t xml:space="preserve">En esta tarea, se llevan a cabo las pruebas de laboratorio. Estas pruebas tienen el mismo cometido que las pruebas unitarias, pero se diferencian en que ahora sí que se usan usuarios de </w:t>
      </w:r>
      <w:proofErr w:type="gramStart"/>
      <w:r>
        <w:rPr>
          <w:lang w:val="es-ES"/>
        </w:rPr>
        <w:t>verdad</w:t>
      </w:r>
      <w:proofErr w:type="gramEnd"/>
      <w:r>
        <w:rPr>
          <w:lang w:val="es-ES"/>
        </w:rPr>
        <w:t xml:space="preserve"> pero datos fictos generados para probar de manera específica cada funcionalidad del proyecto</w:t>
      </w:r>
    </w:p>
    <w:p w14:paraId="15EDDFCF" w14:textId="3D8EA918" w:rsidR="00243EC3" w:rsidRDefault="00243EC3" w:rsidP="00243EC3">
      <w:pPr>
        <w:pStyle w:val="Prrafodelista"/>
        <w:rPr>
          <w:b/>
          <w:bCs/>
          <w:lang w:val="es-ES"/>
        </w:rPr>
      </w:pPr>
    </w:p>
    <w:p w14:paraId="24F9C86D" w14:textId="1D8AB4BF" w:rsidR="002B5C4E" w:rsidRDefault="002B5C4E" w:rsidP="00243EC3">
      <w:pPr>
        <w:pStyle w:val="Prrafodelista"/>
        <w:rPr>
          <w:b/>
          <w:bCs/>
          <w:lang w:val="es-ES"/>
        </w:rPr>
      </w:pPr>
    </w:p>
    <w:p w14:paraId="6D44D13C" w14:textId="041BE070" w:rsidR="002B5C4E" w:rsidRDefault="002B5C4E" w:rsidP="00243EC3">
      <w:pPr>
        <w:pStyle w:val="Prrafodelista"/>
        <w:rPr>
          <w:b/>
          <w:bCs/>
          <w:lang w:val="es-ES"/>
        </w:rPr>
      </w:pPr>
    </w:p>
    <w:p w14:paraId="3C7DE30F" w14:textId="77777777" w:rsidR="002B5C4E" w:rsidRPr="00243EC3" w:rsidRDefault="002B5C4E" w:rsidP="00243EC3">
      <w:pPr>
        <w:pStyle w:val="Prrafodelista"/>
        <w:rPr>
          <w:b/>
          <w:bCs/>
          <w:lang w:val="es-ES"/>
        </w:rPr>
      </w:pPr>
    </w:p>
    <w:p w14:paraId="65F7691A" w14:textId="234E205E" w:rsidR="00243EC3" w:rsidRDefault="00243EC3" w:rsidP="00243EC3">
      <w:pPr>
        <w:pStyle w:val="Prrafodelista"/>
        <w:numPr>
          <w:ilvl w:val="0"/>
          <w:numId w:val="17"/>
        </w:numPr>
        <w:rPr>
          <w:b/>
          <w:bCs/>
          <w:lang w:val="es-ES"/>
        </w:rPr>
      </w:pPr>
      <w:r w:rsidRPr="00243EC3">
        <w:rPr>
          <w:b/>
          <w:bCs/>
          <w:lang w:val="es-ES"/>
        </w:rPr>
        <w:lastRenderedPageBreak/>
        <w:t>Pruebas de usuario</w:t>
      </w:r>
      <w:r w:rsidR="00AA079E">
        <w:rPr>
          <w:b/>
          <w:bCs/>
          <w:lang w:val="es-ES"/>
        </w:rPr>
        <w:t>.</w:t>
      </w:r>
    </w:p>
    <w:p w14:paraId="4594ECC8" w14:textId="072434A3" w:rsidR="00243EC3" w:rsidRPr="00243EC3" w:rsidRDefault="00AA079E" w:rsidP="00AA079E">
      <w:pPr>
        <w:rPr>
          <w:lang w:val="es-ES"/>
        </w:rPr>
      </w:pPr>
      <w:r>
        <w:rPr>
          <w:lang w:val="es-ES"/>
        </w:rPr>
        <w:t xml:space="preserve">En esta tarea, se llevan a cabo las pruebas de usuario. Estas pruebas tienen como cometido el mismo que las anteriores, pero se diferencian en que </w:t>
      </w:r>
      <w:r w:rsidR="00400296">
        <w:rPr>
          <w:lang w:val="es-ES"/>
        </w:rPr>
        <w:t xml:space="preserve">ahora usan, además de usuarios reales, datos reales de los usuarios. El entorno es completamente libre, es decir, que en vez de probar de manera programa cada funcionalidad del producto, ahora se dejan totalmente a libres a los usuarios probadores del proyecto, para que ellos mismos, de manera voluntaria, sin coacción y libre prueben el producto, para que así, en último lugar se pueden obtener críticas y valoraciones de experiencias reales. </w:t>
      </w:r>
    </w:p>
    <w:p w14:paraId="2691977D" w14:textId="77777777" w:rsidR="008A57B8" w:rsidRPr="008A57B8" w:rsidRDefault="008A57B8" w:rsidP="008A57B8">
      <w:pPr>
        <w:rPr>
          <w:lang w:val="es-ES"/>
        </w:rPr>
      </w:pPr>
    </w:p>
    <w:p w14:paraId="0EF783CA" w14:textId="77777777" w:rsidR="008A57B8" w:rsidRPr="008A57B8" w:rsidRDefault="008A57B8" w:rsidP="008A57B8">
      <w:pPr>
        <w:rPr>
          <w:lang w:val="es-ES"/>
        </w:rPr>
      </w:pPr>
    </w:p>
    <w:p w14:paraId="12A9C7FA" w14:textId="77777777" w:rsidR="008A57B8" w:rsidRPr="008A57B8" w:rsidRDefault="008A57B8" w:rsidP="008A57B8">
      <w:pPr>
        <w:rPr>
          <w:lang w:val="es-ES"/>
        </w:rPr>
      </w:pPr>
    </w:p>
    <w:p w14:paraId="694F590D" w14:textId="77777777" w:rsidR="008A57B8" w:rsidRPr="008A57B8" w:rsidRDefault="008A57B8" w:rsidP="008A57B8">
      <w:pPr>
        <w:rPr>
          <w:lang w:val="es-ES"/>
        </w:rPr>
      </w:pPr>
    </w:p>
    <w:p w14:paraId="50E2B3E9" w14:textId="77777777" w:rsidR="008A57B8" w:rsidRPr="008A57B8" w:rsidRDefault="008A57B8" w:rsidP="008A57B8">
      <w:pPr>
        <w:rPr>
          <w:lang w:val="es-ES"/>
        </w:rPr>
      </w:pPr>
    </w:p>
    <w:p w14:paraId="7F106D37" w14:textId="77777777" w:rsidR="008A57B8" w:rsidRPr="008A57B8" w:rsidRDefault="008A57B8" w:rsidP="008A57B8">
      <w:pPr>
        <w:rPr>
          <w:lang w:val="es-ES"/>
        </w:rPr>
      </w:pPr>
    </w:p>
    <w:p w14:paraId="519FE956" w14:textId="77777777" w:rsidR="008A57B8" w:rsidRPr="008A57B8" w:rsidRDefault="008A57B8" w:rsidP="008A57B8">
      <w:pPr>
        <w:rPr>
          <w:lang w:val="es-ES"/>
        </w:rPr>
      </w:pPr>
    </w:p>
    <w:p w14:paraId="42D6A81E" w14:textId="77777777" w:rsidR="008A57B8" w:rsidRPr="008A57B8" w:rsidRDefault="008A57B8" w:rsidP="008A57B8">
      <w:pPr>
        <w:rPr>
          <w:lang w:val="es-ES"/>
        </w:rPr>
      </w:pPr>
    </w:p>
    <w:p w14:paraId="522EAC47" w14:textId="77777777" w:rsidR="008A57B8" w:rsidRPr="008A57B8" w:rsidRDefault="008A57B8" w:rsidP="008A57B8">
      <w:pPr>
        <w:rPr>
          <w:lang w:val="es-ES"/>
        </w:rPr>
      </w:pPr>
    </w:p>
    <w:p w14:paraId="3EE80D02" w14:textId="77777777" w:rsidR="008A57B8" w:rsidRPr="008A57B8" w:rsidRDefault="008A57B8" w:rsidP="008A57B8">
      <w:pPr>
        <w:rPr>
          <w:lang w:val="es-ES"/>
        </w:rPr>
      </w:pPr>
    </w:p>
    <w:p w14:paraId="2B792982" w14:textId="77777777" w:rsidR="00006806" w:rsidRDefault="00980E70">
      <w:pPr>
        <w:spacing w:before="0" w:line="240" w:lineRule="auto"/>
        <w:jc w:val="left"/>
        <w:rPr>
          <w:rFonts w:ascii="Bookman Old Style" w:hAnsi="Bookman Old Style"/>
          <w:b/>
          <w:caps/>
          <w:kern w:val="28"/>
          <w:sz w:val="32"/>
          <w:lang w:val="es-ES"/>
        </w:rPr>
      </w:pPr>
      <w:r w:rsidRPr="008A57B8">
        <w:rPr>
          <w:lang w:val="es-ES"/>
        </w:rPr>
        <w:br w:type="page"/>
      </w:r>
      <w:r w:rsidR="00006806">
        <w:rPr>
          <w:lang w:val="es-ES"/>
        </w:rPr>
        <w:lastRenderedPageBreak/>
        <w:br w:type="page"/>
      </w:r>
    </w:p>
    <w:p w14:paraId="019DAEBF" w14:textId="5D3092B6" w:rsidR="00AA2932" w:rsidRDefault="00980E70" w:rsidP="00006806">
      <w:pPr>
        <w:pStyle w:val="Ttulo1"/>
      </w:pPr>
      <w:r>
        <w:rPr>
          <w:lang w:val="es-ES"/>
        </w:rPr>
        <w:lastRenderedPageBreak/>
        <w:t xml:space="preserve"> </w:t>
      </w:r>
      <w:bookmarkStart w:id="25" w:name="_Toc111798635"/>
      <w:r w:rsidR="00AA2932">
        <w:t>Organización</w:t>
      </w:r>
      <w:bookmarkEnd w:id="25"/>
    </w:p>
    <w:p w14:paraId="7FDD971A" w14:textId="72FABB1A" w:rsidR="00006806" w:rsidRDefault="00006806" w:rsidP="00B31091"/>
    <w:p w14:paraId="17E8BBA0" w14:textId="2E87F8D5" w:rsidR="00006806" w:rsidRDefault="00006806" w:rsidP="00301C53">
      <w:pPr>
        <w:pStyle w:val="Ttulo2"/>
      </w:pPr>
      <w:bookmarkStart w:id="26" w:name="_Toc111798636"/>
      <w:r>
        <w:t>Organización</w:t>
      </w:r>
      <w:bookmarkEnd w:id="26"/>
    </w:p>
    <w:p w14:paraId="7E43C368" w14:textId="62A8C6C0" w:rsidR="00B31091" w:rsidRDefault="00EA258F" w:rsidP="00B31091">
      <w:r>
        <w:t>Para el correcto desarrollo de cualquier proyecto software, es imprescindible tener bien clara la estructura organizativa de las personas que lo conforman, es decir, la posición jerárquica de las personas que lo desarrollan. En el caso de ACCESSIA la jerarquía es la que se puede observar en la figura 4.1.</w:t>
      </w:r>
    </w:p>
    <w:p w14:paraId="04AF9E24" w14:textId="70C14BF3" w:rsidR="00697FDD" w:rsidRDefault="00EA258F" w:rsidP="00B31091">
      <w:r>
        <w:rPr>
          <w:noProof/>
        </w:rPr>
        <w:drawing>
          <wp:anchor distT="0" distB="0" distL="114300" distR="114300" simplePos="0" relativeHeight="251659264" behindDoc="0" locked="0" layoutInCell="1" allowOverlap="1" wp14:anchorId="0CC05E2F" wp14:editId="78BCCDAA">
            <wp:simplePos x="0" y="0"/>
            <wp:positionH relativeFrom="column">
              <wp:posOffset>-42333</wp:posOffset>
            </wp:positionH>
            <wp:positionV relativeFrom="paragraph">
              <wp:posOffset>459740</wp:posOffset>
            </wp:positionV>
            <wp:extent cx="5400000" cy="2368800"/>
            <wp:effectExtent l="0" t="0" r="0" b="0"/>
            <wp:wrapTopAndBottom/>
            <wp:docPr id="361" name="Imagen 3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n 36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2368800"/>
                    </a:xfrm>
                    <a:prstGeom prst="rect">
                      <a:avLst/>
                    </a:prstGeom>
                  </pic:spPr>
                </pic:pic>
              </a:graphicData>
            </a:graphic>
            <wp14:sizeRelH relativeFrom="margin">
              <wp14:pctWidth>0</wp14:pctWidth>
            </wp14:sizeRelH>
            <wp14:sizeRelV relativeFrom="margin">
              <wp14:pctHeight>0</wp14:pctHeight>
            </wp14:sizeRelV>
          </wp:anchor>
        </w:drawing>
      </w:r>
    </w:p>
    <w:p w14:paraId="2DB4140B" w14:textId="0EC1A970" w:rsidR="00697FDD" w:rsidRDefault="00EA258F" w:rsidP="00EA258F">
      <w:pPr>
        <w:jc w:val="center"/>
        <w:rPr>
          <w:rFonts w:ascii="Times New Roman" w:hAnsi="Times New Roman"/>
          <w:i/>
          <w:iCs/>
        </w:rPr>
      </w:pPr>
      <w:r w:rsidRPr="00EA258F">
        <w:rPr>
          <w:rFonts w:ascii="Times New Roman" w:hAnsi="Times New Roman"/>
          <w:i/>
          <w:iCs/>
        </w:rPr>
        <w:t>Figura 4.1</w:t>
      </w:r>
      <w:r w:rsidR="00006806">
        <w:rPr>
          <w:rFonts w:ascii="Times New Roman" w:hAnsi="Times New Roman"/>
          <w:i/>
          <w:iCs/>
        </w:rPr>
        <w:t>.1</w:t>
      </w:r>
      <w:r w:rsidRPr="00EA258F">
        <w:rPr>
          <w:rFonts w:ascii="Times New Roman" w:hAnsi="Times New Roman"/>
          <w:i/>
          <w:iCs/>
        </w:rPr>
        <w:t xml:space="preserve"> Organización de ACCESSIA</w:t>
      </w:r>
    </w:p>
    <w:p w14:paraId="2F9321EB" w14:textId="0FC0AC50" w:rsidR="00F22F51" w:rsidRDefault="00EA258F" w:rsidP="00F22F51">
      <w:pPr>
        <w:pStyle w:val="Prrafodelista"/>
        <w:numPr>
          <w:ilvl w:val="0"/>
          <w:numId w:val="17"/>
        </w:numPr>
      </w:pPr>
      <w:r w:rsidRPr="00F22F51">
        <w:rPr>
          <w:b/>
          <w:bCs/>
        </w:rPr>
        <w:t>Director del proyecto</w:t>
      </w:r>
      <w:r w:rsidR="00F22F51">
        <w:t xml:space="preserve">: Esta persona es el tutor del proyecto, encargado de tomar las decisiones más importantes que vayan surgiendo a lo largo de todo el desarrollo </w:t>
      </w:r>
      <w:proofErr w:type="gramStart"/>
      <w:r w:rsidR="00F22F51">
        <w:t>del mismo</w:t>
      </w:r>
      <w:proofErr w:type="gramEnd"/>
      <w:r w:rsidR="00F22F51">
        <w:t xml:space="preserve">. Además, esta persona se debe comunicar en todo momento con todas las personas que están dentro del proyecto para la correcta sincronización. Así mismo, también debe supervisar en todo momento el proyecto para asegurar el éxito </w:t>
      </w:r>
      <w:proofErr w:type="gramStart"/>
      <w:r w:rsidR="00F22F51">
        <w:t>del mismo</w:t>
      </w:r>
      <w:proofErr w:type="gramEnd"/>
      <w:r w:rsidR="00F22F51">
        <w:t xml:space="preserve">. </w:t>
      </w:r>
    </w:p>
    <w:p w14:paraId="603B8EF7" w14:textId="77777777" w:rsidR="00F22F51" w:rsidRDefault="00F22F51" w:rsidP="00F22F51">
      <w:pPr>
        <w:pStyle w:val="Prrafodelista"/>
      </w:pPr>
    </w:p>
    <w:p w14:paraId="5CBA0DB1" w14:textId="2F04FDE0" w:rsidR="00EA258F" w:rsidRDefault="00EA258F" w:rsidP="00EA258F">
      <w:pPr>
        <w:pStyle w:val="Prrafodelista"/>
        <w:numPr>
          <w:ilvl w:val="0"/>
          <w:numId w:val="17"/>
        </w:numPr>
      </w:pPr>
      <w:r w:rsidRPr="00F22F51">
        <w:rPr>
          <w:b/>
          <w:bCs/>
        </w:rPr>
        <w:t>Arquitecto de sistemas</w:t>
      </w:r>
      <w:r w:rsidR="00F22F51">
        <w:t>: Esta persona es la encargada de diseñar, desarrollar y mantener la seguridad de la arquitectura del sistema del proyecto.</w:t>
      </w:r>
    </w:p>
    <w:p w14:paraId="3BC11111" w14:textId="77777777" w:rsidR="00F22F51" w:rsidRDefault="00F22F51" w:rsidP="00F22F51">
      <w:pPr>
        <w:pStyle w:val="Prrafodelista"/>
      </w:pPr>
    </w:p>
    <w:p w14:paraId="6D8C55B6" w14:textId="77777777" w:rsidR="00F22F51" w:rsidRDefault="00F22F51" w:rsidP="00F22F51">
      <w:pPr>
        <w:pStyle w:val="Prrafodelista"/>
      </w:pPr>
    </w:p>
    <w:p w14:paraId="62CFB962" w14:textId="40CC59B9" w:rsidR="00EA258F" w:rsidRDefault="00EA258F" w:rsidP="00EA258F">
      <w:pPr>
        <w:pStyle w:val="Prrafodelista"/>
        <w:numPr>
          <w:ilvl w:val="0"/>
          <w:numId w:val="17"/>
        </w:numPr>
      </w:pPr>
      <w:r w:rsidRPr="00F22F51">
        <w:rPr>
          <w:b/>
          <w:bCs/>
        </w:rPr>
        <w:t xml:space="preserve">Back-end </w:t>
      </w:r>
      <w:proofErr w:type="spellStart"/>
      <w:r w:rsidRPr="00F22F51">
        <w:rPr>
          <w:b/>
          <w:bCs/>
        </w:rPr>
        <w:t>developer</w:t>
      </w:r>
      <w:proofErr w:type="spellEnd"/>
      <w:r w:rsidR="00F22F51">
        <w:t>: Esta es la persona que se encarga de diseñar y desarrollar todo el servidor que se encargará de comunicar la el front-end con la base de datos, para así poder devolver y recoger los datos e información que sea necesaria en cada momento de forma segura.</w:t>
      </w:r>
    </w:p>
    <w:p w14:paraId="7A9AEFE9" w14:textId="77777777" w:rsidR="00F22F51" w:rsidRDefault="00F22F51" w:rsidP="00F22F51">
      <w:pPr>
        <w:pStyle w:val="Prrafodelista"/>
      </w:pPr>
    </w:p>
    <w:p w14:paraId="39699FC9" w14:textId="46C47B0E" w:rsidR="00F22F51" w:rsidRDefault="00F22F51" w:rsidP="00EA258F">
      <w:pPr>
        <w:pStyle w:val="Prrafodelista"/>
        <w:numPr>
          <w:ilvl w:val="0"/>
          <w:numId w:val="17"/>
        </w:numPr>
      </w:pPr>
      <w:r w:rsidRPr="00006806">
        <w:rPr>
          <w:b/>
          <w:bCs/>
        </w:rPr>
        <w:lastRenderedPageBreak/>
        <w:t xml:space="preserve">Front-end </w:t>
      </w:r>
      <w:proofErr w:type="spellStart"/>
      <w:r w:rsidRPr="00006806">
        <w:rPr>
          <w:b/>
          <w:bCs/>
        </w:rPr>
        <w:t>developer</w:t>
      </w:r>
      <w:proofErr w:type="spellEnd"/>
      <w:r>
        <w:t xml:space="preserve">: Esta es la persona encarga de diseñas y desarrollar el front-end y las tres </w:t>
      </w:r>
      <w:r w:rsidR="00006806">
        <w:t>interfaces</w:t>
      </w:r>
      <w:r>
        <w:t xml:space="preserve"> de ACCESSIA, para que el usuario pueda ver la información que necesite en todo momento</w:t>
      </w:r>
      <w:r w:rsidR="00006806">
        <w:t xml:space="preserve"> además de poder guardarla y persistirla en la base de datos.</w:t>
      </w:r>
    </w:p>
    <w:p w14:paraId="0A5EC121" w14:textId="77777777" w:rsidR="00006806" w:rsidRDefault="00006806" w:rsidP="00006806">
      <w:pPr>
        <w:pStyle w:val="Prrafodelista"/>
      </w:pPr>
    </w:p>
    <w:p w14:paraId="7AB1999B" w14:textId="368DE9B5" w:rsidR="00006806" w:rsidRDefault="00006806" w:rsidP="00301C53">
      <w:pPr>
        <w:pStyle w:val="Ttulo2"/>
      </w:pPr>
      <w:bookmarkStart w:id="27" w:name="_Toc111798637"/>
      <w:r>
        <w:t>Avance del proyecto</w:t>
      </w:r>
      <w:bookmarkEnd w:id="27"/>
    </w:p>
    <w:p w14:paraId="046CD366" w14:textId="47FFE939" w:rsidR="00684945" w:rsidRDefault="00CB0CBE" w:rsidP="00006806">
      <w:r>
        <w:t>El desarrollo del proyecto se ha llevado a cabo mediante reuniones periódicas</w:t>
      </w:r>
      <w:r w:rsidR="00684945">
        <w:t xml:space="preserve">. Estas reuniones se han llevado a cabo mediante la tecnología de Google </w:t>
      </w:r>
      <w:proofErr w:type="spellStart"/>
      <w:r w:rsidR="00684945">
        <w:t>Meet</w:t>
      </w:r>
      <w:proofErr w:type="spellEnd"/>
      <w:r w:rsidR="008B2D6B">
        <w:t>.</w:t>
      </w:r>
    </w:p>
    <w:p w14:paraId="7D4B8B2F" w14:textId="275C01EB" w:rsidR="00006806" w:rsidRDefault="008B2D6B" w:rsidP="00006806">
      <w:r>
        <w:t>Dichas reuniones,</w:t>
      </w:r>
      <w:r w:rsidR="00CB0CBE">
        <w:t xml:space="preserve"> mostraban los objetivos alcanzados, se marcaban los objetivos para la siguiente reunión y se comentaba el estado general del desarrollo del proyecto.</w:t>
      </w:r>
      <w:r>
        <w:t xml:space="preserve"> Para poder tener bien organizadas las tareas e hitos del proyecto, se ha usado la tecnología de ATLASSIAN. Esta es una empresa que ofrece un software open </w:t>
      </w:r>
      <w:proofErr w:type="spellStart"/>
      <w:r>
        <w:t>source</w:t>
      </w:r>
      <w:proofErr w:type="spellEnd"/>
      <w:r>
        <w:t xml:space="preserve"> para la IC, es decir, la integración continua, pudiendo así crear </w:t>
      </w:r>
      <w:proofErr w:type="gramStart"/>
      <w:r>
        <w:t>tickets</w:t>
      </w:r>
      <w:proofErr w:type="gramEnd"/>
      <w:r>
        <w:t xml:space="preserve"> con las tareas del desarrollo, marcar los objetivos alcanzados y los que aún faltan por alcanzar. </w:t>
      </w:r>
    </w:p>
    <w:p w14:paraId="0FC24BF9" w14:textId="2F516D35" w:rsidR="008B2D6B" w:rsidRDefault="008B2D6B" w:rsidP="00006806">
      <w:r>
        <w:t xml:space="preserve">Después de mostrar lo realizado hasta el momento, se hace una valoración del estado actual de desarrollo del proyecto y se definen las tareas que hay que realizar para la siguiente </w:t>
      </w:r>
      <w:r w:rsidR="004D20EE">
        <w:t>reunión,</w:t>
      </w:r>
      <w:r>
        <w:t xml:space="preserve"> así como los hitos que se deben alcanzar.</w:t>
      </w:r>
    </w:p>
    <w:p w14:paraId="61D75B66" w14:textId="1DDA4D65" w:rsidR="004D20EE" w:rsidRDefault="004D20EE" w:rsidP="00006806"/>
    <w:p w14:paraId="5AD7E066" w14:textId="26C8988D" w:rsidR="004D20EE" w:rsidRDefault="004D20EE" w:rsidP="00006806"/>
    <w:p w14:paraId="7891177C" w14:textId="713EEE13" w:rsidR="004D20EE" w:rsidRDefault="004D20EE" w:rsidP="00006806"/>
    <w:p w14:paraId="16403CD3" w14:textId="396A301D" w:rsidR="004D20EE" w:rsidRDefault="004D20EE" w:rsidP="00006806"/>
    <w:p w14:paraId="39C48A9F" w14:textId="4406D78B" w:rsidR="004D20EE" w:rsidRDefault="004D20EE" w:rsidP="00006806"/>
    <w:p w14:paraId="5587CAE8" w14:textId="55801732" w:rsidR="004D20EE" w:rsidRDefault="004D20EE" w:rsidP="00006806"/>
    <w:p w14:paraId="2E06CF1A" w14:textId="5643EE89" w:rsidR="004D20EE" w:rsidRDefault="004D20EE" w:rsidP="00006806"/>
    <w:p w14:paraId="0722F2A9" w14:textId="62C3FEA8" w:rsidR="004D20EE" w:rsidRDefault="004D20EE" w:rsidP="00006806"/>
    <w:p w14:paraId="140D54E4" w14:textId="5E7E6AD8" w:rsidR="004D20EE" w:rsidRDefault="004D20EE" w:rsidP="00006806"/>
    <w:p w14:paraId="32D5CD44" w14:textId="77777777" w:rsidR="004D20EE" w:rsidRDefault="004D20EE" w:rsidP="00006806"/>
    <w:p w14:paraId="603A060F" w14:textId="2D95E22E" w:rsidR="004D20EE" w:rsidRDefault="004D20EE" w:rsidP="00006806"/>
    <w:p w14:paraId="6A12D8D9" w14:textId="3265A585" w:rsidR="004D20EE" w:rsidRDefault="004D20EE" w:rsidP="00301C53">
      <w:pPr>
        <w:pStyle w:val="Ttulo2"/>
      </w:pPr>
      <w:bookmarkStart w:id="28" w:name="_Toc111798638"/>
      <w:r>
        <w:t>Plan de RRHH</w:t>
      </w:r>
      <w:bookmarkEnd w:id="28"/>
    </w:p>
    <w:p w14:paraId="008BAB13" w14:textId="3223083D" w:rsidR="004D20EE" w:rsidRDefault="004D20EE" w:rsidP="004D20EE"/>
    <w:p w14:paraId="04FFDA77" w14:textId="77777777" w:rsidR="004D20EE" w:rsidRPr="004D20EE" w:rsidRDefault="004D20EE" w:rsidP="004D20EE"/>
    <w:tbl>
      <w:tblPr>
        <w:tblStyle w:val="Tablaconcuadrcula2-nfasis1"/>
        <w:tblW w:w="8755" w:type="dxa"/>
        <w:tblLook w:val="04A0" w:firstRow="1" w:lastRow="0" w:firstColumn="1" w:lastColumn="0" w:noHBand="0" w:noVBand="1"/>
      </w:tblPr>
      <w:tblGrid>
        <w:gridCol w:w="1216"/>
        <w:gridCol w:w="3003"/>
        <w:gridCol w:w="3197"/>
        <w:gridCol w:w="1339"/>
      </w:tblGrid>
      <w:tr w:rsidR="00951324" w14:paraId="71AE1972" w14:textId="77777777" w:rsidTr="0095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12074AAF" w14:textId="041D6FD1" w:rsidR="00951324" w:rsidRDefault="00951324" w:rsidP="004D20EE">
            <w:r>
              <w:t>ROL</w:t>
            </w:r>
          </w:p>
        </w:tc>
        <w:tc>
          <w:tcPr>
            <w:tcW w:w="3003" w:type="dxa"/>
          </w:tcPr>
          <w:p w14:paraId="3CC8C89B" w14:textId="4B33A0EA" w:rsidR="00951324" w:rsidRDefault="00951324" w:rsidP="004D20EE">
            <w:pPr>
              <w:cnfStyle w:val="100000000000" w:firstRow="1" w:lastRow="0" w:firstColumn="0" w:lastColumn="0" w:oddVBand="0" w:evenVBand="0" w:oddHBand="0" w:evenHBand="0" w:firstRowFirstColumn="0" w:firstRowLastColumn="0" w:lastRowFirstColumn="0" w:lastRowLastColumn="0"/>
            </w:pPr>
            <w:r>
              <w:t>DESCRIPCIÓN</w:t>
            </w:r>
          </w:p>
        </w:tc>
        <w:tc>
          <w:tcPr>
            <w:tcW w:w="3197" w:type="dxa"/>
          </w:tcPr>
          <w:p w14:paraId="7DC4C283" w14:textId="05919027" w:rsidR="00951324" w:rsidRDefault="00951324" w:rsidP="004D20EE">
            <w:pPr>
              <w:cnfStyle w:val="100000000000" w:firstRow="1" w:lastRow="0" w:firstColumn="0" w:lastColumn="0" w:oddVBand="0" w:evenVBand="0" w:oddHBand="0" w:evenHBand="0" w:firstRowFirstColumn="0" w:firstRowLastColumn="0" w:lastRowFirstColumn="0" w:lastRowLastColumn="0"/>
            </w:pPr>
            <w:r>
              <w:t>CONOCIMIENTOS</w:t>
            </w:r>
          </w:p>
        </w:tc>
        <w:tc>
          <w:tcPr>
            <w:tcW w:w="1339" w:type="dxa"/>
          </w:tcPr>
          <w:p w14:paraId="0067247D" w14:textId="004E8110" w:rsidR="00951324" w:rsidRDefault="00951324" w:rsidP="004D20EE">
            <w:pPr>
              <w:cnfStyle w:val="100000000000" w:firstRow="1" w:lastRow="0" w:firstColumn="0" w:lastColumn="0" w:oddVBand="0" w:evenVBand="0" w:oddHBand="0" w:evenHBand="0" w:firstRowFirstColumn="0" w:firstRowLastColumn="0" w:lastRowFirstColumn="0" w:lastRowLastColumn="0"/>
            </w:pPr>
            <w:r>
              <w:t>NUMERO DE PERSONAS</w:t>
            </w:r>
          </w:p>
        </w:tc>
      </w:tr>
      <w:tr w:rsidR="00951324" w14:paraId="7E5227B6" w14:textId="77777777" w:rsidTr="0095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3F132E58" w14:textId="1741A382" w:rsidR="00951324" w:rsidRDefault="00951324" w:rsidP="004D20EE">
            <w:r>
              <w:t>Director del proyecto</w:t>
            </w:r>
          </w:p>
        </w:tc>
        <w:tc>
          <w:tcPr>
            <w:tcW w:w="3003" w:type="dxa"/>
          </w:tcPr>
          <w:p w14:paraId="18F324E7"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5DE5C2A7" w14:textId="7DAED07E"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Máximo responsable del proyecto y encargado de la planificación y definición del alcance del proyecto. Además, deberá supervisar la actividad de los demás miembros del equipo.</w:t>
            </w:r>
          </w:p>
        </w:tc>
        <w:tc>
          <w:tcPr>
            <w:tcW w:w="3197" w:type="dxa"/>
          </w:tcPr>
          <w:p w14:paraId="41E4E2F4"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306E0656" w14:textId="36ED1FAC"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Experiencia en dirección de proyectos software y conocimientos de planificación y gestión de proyectos. También deberá tener habilidad para la gestión de los recursos humanos. </w:t>
            </w:r>
          </w:p>
          <w:p w14:paraId="526974F5" w14:textId="77777777" w:rsidR="00951324" w:rsidRDefault="00951324" w:rsidP="004D20EE">
            <w:pPr>
              <w:cnfStyle w:val="000000100000" w:firstRow="0" w:lastRow="0" w:firstColumn="0" w:lastColumn="0" w:oddVBand="0" w:evenVBand="0" w:oddHBand="1" w:evenHBand="0" w:firstRowFirstColumn="0" w:firstRowLastColumn="0" w:lastRowFirstColumn="0" w:lastRowLastColumn="0"/>
            </w:pPr>
          </w:p>
        </w:tc>
        <w:tc>
          <w:tcPr>
            <w:tcW w:w="1339" w:type="dxa"/>
          </w:tcPr>
          <w:p w14:paraId="32B8B13F" w14:textId="245EB6E3"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717EC43F"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30CA7A2A" w14:textId="46B50E26" w:rsidR="00951324" w:rsidRDefault="00951324" w:rsidP="004D20EE">
            <w:r>
              <w:t>Arquitecto de sistemas</w:t>
            </w:r>
          </w:p>
        </w:tc>
        <w:tc>
          <w:tcPr>
            <w:tcW w:w="3003" w:type="dxa"/>
          </w:tcPr>
          <w:p w14:paraId="62BD5946" w14:textId="6B9E5D0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desarrollo y mantenimiento de la arquitectura del sistema.</w:t>
            </w:r>
          </w:p>
        </w:tc>
        <w:tc>
          <w:tcPr>
            <w:tcW w:w="3197" w:type="dxa"/>
          </w:tcPr>
          <w:p w14:paraId="1516BF3A" w14:textId="5C10829F" w:rsidR="00951324" w:rsidRDefault="00951324" w:rsidP="004D20EE">
            <w:pPr>
              <w:cnfStyle w:val="000000000000" w:firstRow="0" w:lastRow="0" w:firstColumn="0" w:lastColumn="0" w:oddVBand="0" w:evenVBand="0" w:oddHBand="0" w:evenHBand="0" w:firstRowFirstColumn="0" w:firstRowLastColumn="0" w:lastRowFirstColumn="0" w:lastRowLastColumn="0"/>
            </w:pPr>
            <w:r>
              <w:t>Debe tener experiencia y conocimientos en el diseño, creación y manteamiento de arquitecturas del software.</w:t>
            </w:r>
          </w:p>
        </w:tc>
        <w:tc>
          <w:tcPr>
            <w:tcW w:w="1339" w:type="dxa"/>
          </w:tcPr>
          <w:p w14:paraId="24B2E405" w14:textId="609AEFA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r w:rsidR="00951324" w14:paraId="277098EC" w14:textId="77777777" w:rsidTr="00951324">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216" w:type="dxa"/>
          </w:tcPr>
          <w:p w14:paraId="273B8E76" w14:textId="61C97ADB" w:rsidR="00951324" w:rsidRDefault="00951324" w:rsidP="004D20EE">
            <w:r>
              <w:t xml:space="preserve">Back-end </w:t>
            </w:r>
            <w:proofErr w:type="spellStart"/>
            <w:r>
              <w:t>developer</w:t>
            </w:r>
            <w:proofErr w:type="spellEnd"/>
          </w:p>
        </w:tc>
        <w:tc>
          <w:tcPr>
            <w:tcW w:w="3003" w:type="dxa"/>
          </w:tcPr>
          <w:p w14:paraId="32D51C29" w14:textId="66A7D1A8" w:rsidR="00951324" w:rsidRDefault="00951324" w:rsidP="004D20EE">
            <w:pPr>
              <w:cnfStyle w:val="000000100000" w:firstRow="0" w:lastRow="0" w:firstColumn="0" w:lastColumn="0" w:oddVBand="0" w:evenVBand="0" w:oddHBand="1" w:evenHBand="0" w:firstRowFirstColumn="0" w:firstRowLastColumn="0" w:lastRowFirstColumn="0" w:lastRowLastColumn="0"/>
            </w:pPr>
            <w:r>
              <w:t>Máximo responsable del diseño y desarrollo del servidor y del back-end del proyecto.</w:t>
            </w:r>
          </w:p>
        </w:tc>
        <w:tc>
          <w:tcPr>
            <w:tcW w:w="3197" w:type="dxa"/>
          </w:tcPr>
          <w:p w14:paraId="34A61BD3" w14:textId="6D72CB37" w:rsidR="00951324" w:rsidRDefault="00951324" w:rsidP="004D20EE">
            <w:pPr>
              <w:cnfStyle w:val="000000100000" w:firstRow="0" w:lastRow="0" w:firstColumn="0" w:lastColumn="0" w:oddVBand="0" w:evenVBand="0" w:oddHBand="1" w:evenHBand="0" w:firstRowFirstColumn="0" w:firstRowLastColumn="0" w:lastRowFirstColumn="0" w:lastRowLastColumn="0"/>
            </w:pPr>
            <w:r>
              <w:t>Debe tener conocimientos de SQL, PHP, JavaScript, Java</w:t>
            </w:r>
            <w:r w:rsidR="00E66C44">
              <w:t xml:space="preserve"> y GitHub.</w:t>
            </w:r>
          </w:p>
        </w:tc>
        <w:tc>
          <w:tcPr>
            <w:tcW w:w="1339" w:type="dxa"/>
          </w:tcPr>
          <w:p w14:paraId="638639B4" w14:textId="13805499"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6BD8DFDD"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25A76BC1" w14:textId="7F27A77D" w:rsidR="00951324" w:rsidRDefault="00951324" w:rsidP="004D20EE">
            <w:r>
              <w:t xml:space="preserve">Front-end </w:t>
            </w:r>
            <w:proofErr w:type="spellStart"/>
            <w:r>
              <w:t>developer</w:t>
            </w:r>
            <w:proofErr w:type="spellEnd"/>
          </w:p>
        </w:tc>
        <w:tc>
          <w:tcPr>
            <w:tcW w:w="3003" w:type="dxa"/>
          </w:tcPr>
          <w:p w14:paraId="22DD92AC" w14:textId="511708B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y desarrollo del front-end del proyecto.</w:t>
            </w:r>
          </w:p>
        </w:tc>
        <w:tc>
          <w:tcPr>
            <w:tcW w:w="3197" w:type="dxa"/>
          </w:tcPr>
          <w:p w14:paraId="295095DF" w14:textId="3613C865" w:rsidR="00951324" w:rsidRDefault="00E66C44" w:rsidP="004D20EE">
            <w:pPr>
              <w:cnfStyle w:val="000000000000" w:firstRow="0" w:lastRow="0" w:firstColumn="0" w:lastColumn="0" w:oddVBand="0" w:evenVBand="0" w:oddHBand="0" w:evenHBand="0" w:firstRowFirstColumn="0" w:firstRowLastColumn="0" w:lastRowFirstColumn="0" w:lastRowLastColumn="0"/>
            </w:pPr>
            <w:r>
              <w:t xml:space="preserve">Debe tener conocimientos de JavaScript, PHP, HTML, CSS, Java y GitHub. </w:t>
            </w:r>
          </w:p>
        </w:tc>
        <w:tc>
          <w:tcPr>
            <w:tcW w:w="1339" w:type="dxa"/>
          </w:tcPr>
          <w:p w14:paraId="13924722" w14:textId="7AF17F0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bl>
    <w:p w14:paraId="4F178E11" w14:textId="77777777" w:rsidR="004D20EE" w:rsidRPr="004D20EE" w:rsidRDefault="004D20EE" w:rsidP="004D20EE"/>
    <w:p w14:paraId="1F1EBFB6" w14:textId="77777777" w:rsidR="008B2D6B" w:rsidRDefault="008B2D6B" w:rsidP="00006806"/>
    <w:p w14:paraId="11C52052" w14:textId="77777777" w:rsidR="00684945" w:rsidRDefault="00684945" w:rsidP="00006806"/>
    <w:p w14:paraId="4F4BDC35" w14:textId="72C372AA" w:rsidR="00FC02CC" w:rsidRDefault="00006806" w:rsidP="00006806">
      <w:pPr>
        <w:spacing w:before="0" w:line="240" w:lineRule="auto"/>
        <w:jc w:val="left"/>
      </w:pPr>
      <w:r>
        <w:br w:type="page"/>
      </w:r>
    </w:p>
    <w:p w14:paraId="2D5C2147" w14:textId="0CC58646" w:rsidR="00FC02CC" w:rsidRPr="00B31091" w:rsidRDefault="00FC02CC" w:rsidP="00006806">
      <w:pPr>
        <w:spacing w:before="0" w:line="240" w:lineRule="auto"/>
        <w:jc w:val="left"/>
      </w:pPr>
      <w:r>
        <w:lastRenderedPageBreak/>
        <w:br w:type="page"/>
      </w:r>
    </w:p>
    <w:p w14:paraId="5F017F82" w14:textId="64530DA7" w:rsidR="00AA2932" w:rsidRDefault="00AA2932" w:rsidP="00B31091">
      <w:pPr>
        <w:pStyle w:val="Ttulo1"/>
      </w:pPr>
      <w:bookmarkStart w:id="29" w:name="_Toc111798639"/>
      <w:r>
        <w:lastRenderedPageBreak/>
        <w:t>Ejecución</w:t>
      </w:r>
      <w:bookmarkEnd w:id="29"/>
    </w:p>
    <w:p w14:paraId="613FA113" w14:textId="07C44F95" w:rsidR="00B31091" w:rsidRDefault="00B31091" w:rsidP="00B31091"/>
    <w:p w14:paraId="112DCA7E" w14:textId="24CE1B30" w:rsidR="002000D8" w:rsidRDefault="002000D8" w:rsidP="00301C53">
      <w:pPr>
        <w:pStyle w:val="Ttulo2"/>
      </w:pPr>
      <w:bookmarkStart w:id="30" w:name="_Toc111798640"/>
      <w:r>
        <w:t>Entorno de trabajo</w:t>
      </w:r>
      <w:bookmarkEnd w:id="30"/>
    </w:p>
    <w:p w14:paraId="11F5BB8F" w14:textId="6C44BB65" w:rsidR="002000D8" w:rsidRDefault="00F57290" w:rsidP="002000D8">
      <w:r>
        <w:t xml:space="preserve">El lugar donde se ha desarrollado todo el proyecto ha sido el estudio ubicado en mi lugar de residencia. </w:t>
      </w:r>
      <w:r w:rsidR="00EB602B">
        <w:t xml:space="preserve">El desarrollo </w:t>
      </w:r>
      <w:proofErr w:type="gramStart"/>
      <w:r w:rsidR="00EB602B">
        <w:t>del mismo</w:t>
      </w:r>
      <w:proofErr w:type="gramEnd"/>
      <w:r w:rsidR="00EB602B">
        <w:t xml:space="preserve"> se ha llevado a cabo todos los días desde las 18:30 hasta las 21:00. Este ha sido uno de los mayores retos del proyecto, ya ha supuesto que, después de completar mi jornada laboral de 8 horas, y después de esta, superar otra jornada de estudio del idioma inglés de 2 horas diarias, he tenido que desarrollar el proyecto y todo lo que ello engloba. </w:t>
      </w:r>
    </w:p>
    <w:p w14:paraId="6A724ABF" w14:textId="23D601DC" w:rsidR="00EB602B" w:rsidRDefault="00EB602B" w:rsidP="002000D8">
      <w:r>
        <w:t xml:space="preserve">Todos los medios informáticos que me han ido haciendo falta durante todo el proyecto, los he ido poniendo yo, </w:t>
      </w:r>
      <w:proofErr w:type="gramStart"/>
      <w:r>
        <w:t>como</w:t>
      </w:r>
      <w:proofErr w:type="gramEnd"/>
      <w:r>
        <w:t xml:space="preserve"> por ejemplo, en un primer prototipo de ACCESSIA, el servidor que usaba, en vez de ser el que proporciona Amazon Web </w:t>
      </w:r>
      <w:proofErr w:type="spellStart"/>
      <w:r>
        <w:t>Services</w:t>
      </w:r>
      <w:proofErr w:type="spellEnd"/>
      <w:r>
        <w:t xml:space="preserve">, fue mi servidor físico personal. </w:t>
      </w:r>
    </w:p>
    <w:p w14:paraId="64122B9D" w14:textId="77777777" w:rsidR="00EB602B" w:rsidRPr="002000D8" w:rsidRDefault="00EB602B" w:rsidP="002000D8"/>
    <w:p w14:paraId="729C78DB" w14:textId="79BE0517" w:rsidR="002000D8" w:rsidRDefault="002000D8" w:rsidP="00301C53">
      <w:pPr>
        <w:pStyle w:val="Ttulo2"/>
      </w:pPr>
      <w:bookmarkStart w:id="31" w:name="_Toc111798641"/>
      <w:r>
        <w:t>Interlocución durante el trabajo</w:t>
      </w:r>
      <w:bookmarkEnd w:id="31"/>
    </w:p>
    <w:p w14:paraId="7DC50633" w14:textId="4A4A1D14" w:rsidR="002000D8" w:rsidRDefault="000F4624" w:rsidP="000F4624">
      <w:r w:rsidRPr="000F4624">
        <w:t xml:space="preserve">Durante el desarrollo del proyecto, con el objetivo de llevar a buen puerto el proyecto, habrá una comunicación constante entre el ingeniero informático y el director. Esto permitirá un seguimiento efectivo del desarrollo de las tareas en ejecución. Además, se </w:t>
      </w:r>
      <w:r w:rsidR="00E26CBB" w:rsidRPr="000F4624">
        <w:t>realizarán</w:t>
      </w:r>
      <w:r w:rsidRPr="000F4624">
        <w:t xml:space="preserve"> reuniones </w:t>
      </w:r>
      <w:r w:rsidR="00E26CBB">
        <w:t>periódicas</w:t>
      </w:r>
      <w:r w:rsidRPr="000F4624">
        <w:t xml:space="preserve"> entre el ingeniero informático y el director de proyecto donde se revisará la marcha del proyecto</w:t>
      </w:r>
      <w:r>
        <w:t>.</w:t>
      </w:r>
    </w:p>
    <w:p w14:paraId="0FDCB697" w14:textId="4E562654" w:rsidR="002000D8" w:rsidRDefault="002000D8" w:rsidP="00301C53">
      <w:pPr>
        <w:pStyle w:val="Ttulo2"/>
      </w:pPr>
      <w:bookmarkStart w:id="32" w:name="_Toc111798642"/>
      <w:r>
        <w:t>Control de cambios</w:t>
      </w:r>
      <w:bookmarkEnd w:id="32"/>
    </w:p>
    <w:p w14:paraId="5A094360" w14:textId="7DDFE97C" w:rsidR="002000D8" w:rsidRDefault="00E26CBB" w:rsidP="002000D8">
      <w:r>
        <w:t xml:space="preserve">En las reuniones </w:t>
      </w:r>
      <w:r w:rsidR="00311B7F">
        <w:t>periódicas</w:t>
      </w:r>
      <w:r>
        <w:t xml:space="preserve"> celebradas, </w:t>
      </w:r>
      <w:r w:rsidR="00311B7F">
        <w:t xml:space="preserve">se repasará con el director del proyecto si este ha sufrido </w:t>
      </w:r>
      <w:r w:rsidR="00945A07">
        <w:t>algún</w:t>
      </w:r>
      <w:r w:rsidR="00311B7F">
        <w:t xml:space="preserve"> cambio, o si necesita realizar algún cambio. En </w:t>
      </w:r>
      <w:r w:rsidR="00945A07">
        <w:t>el caso</w:t>
      </w:r>
      <w:r w:rsidR="00311B7F">
        <w:t xml:space="preserve"> de que </w:t>
      </w:r>
      <w:r w:rsidR="00945A07">
        <w:t>sí</w:t>
      </w:r>
      <w:r w:rsidR="00311B7F">
        <w:t xml:space="preserve"> que haya que realizar algún cambio, ya sea para añadir una nueva </w:t>
      </w:r>
      <w:r w:rsidR="00945A07">
        <w:t>funcionalidad</w:t>
      </w:r>
      <w:r w:rsidR="00311B7F">
        <w:t xml:space="preserve">, cambiar o modificar una que ya exista o eliminar alguna, se deberán de seguir una seria de </w:t>
      </w:r>
      <w:r w:rsidR="00945A07">
        <w:t>directrices</w:t>
      </w:r>
      <w:r w:rsidR="00311B7F">
        <w:t>:</w:t>
      </w:r>
    </w:p>
    <w:p w14:paraId="0C9A57F9" w14:textId="327FF05D" w:rsidR="00311B7F" w:rsidRDefault="00311B7F" w:rsidP="00311B7F">
      <w:pPr>
        <w:pStyle w:val="Prrafodelista"/>
        <w:numPr>
          <w:ilvl w:val="0"/>
          <w:numId w:val="18"/>
        </w:numPr>
      </w:pPr>
      <w:r>
        <w:t>Se deberá notificar en que consiste la modificación, las causas por las que hay que llevarla a cabo y la repercusión que esta tendrá.</w:t>
      </w:r>
    </w:p>
    <w:p w14:paraId="7134F859" w14:textId="258A5630" w:rsidR="00311B7F" w:rsidRDefault="00311B7F" w:rsidP="00311B7F">
      <w:pPr>
        <w:pStyle w:val="Prrafodelista"/>
        <w:numPr>
          <w:ilvl w:val="0"/>
          <w:numId w:val="18"/>
        </w:numPr>
      </w:pPr>
      <w:r>
        <w:t>Se debe realizar una valoración de pros y contras de la modificación.</w:t>
      </w:r>
    </w:p>
    <w:p w14:paraId="47192BD4" w14:textId="6D58F3FC" w:rsidR="00311B7F" w:rsidRDefault="00311B7F" w:rsidP="00311B7F">
      <w:pPr>
        <w:pStyle w:val="Prrafodelista"/>
        <w:numPr>
          <w:ilvl w:val="0"/>
          <w:numId w:val="18"/>
        </w:numPr>
      </w:pPr>
      <w:r>
        <w:t xml:space="preserve">Será el director del proyecto el que tendrá la última palabra sobre la decisión de </w:t>
      </w:r>
      <w:r w:rsidR="00945A07">
        <w:t xml:space="preserve">si se </w:t>
      </w:r>
      <w:r>
        <w:t>llevara a cabo dicha modificación o no.</w:t>
      </w:r>
    </w:p>
    <w:p w14:paraId="3E65358A" w14:textId="011B6B87" w:rsidR="00311B7F" w:rsidRPr="002000D8" w:rsidRDefault="00945A07" w:rsidP="00311B7F">
      <w:pPr>
        <w:pStyle w:val="Prrafodelista"/>
        <w:numPr>
          <w:ilvl w:val="0"/>
          <w:numId w:val="18"/>
        </w:numPr>
      </w:pPr>
      <w:r>
        <w:t xml:space="preserve">Se debe añadir un </w:t>
      </w:r>
      <w:proofErr w:type="gramStart"/>
      <w:r>
        <w:t>ticket</w:t>
      </w:r>
      <w:proofErr w:type="gramEnd"/>
      <w:r>
        <w:t>, explicando todo lo anterior, al software de integración continua.</w:t>
      </w:r>
    </w:p>
    <w:p w14:paraId="7E648493" w14:textId="21FCF6A7" w:rsidR="004D20EE" w:rsidRDefault="004D20EE">
      <w:pPr>
        <w:spacing w:before="0" w:line="240" w:lineRule="auto"/>
        <w:jc w:val="left"/>
      </w:pPr>
      <w:r>
        <w:br w:type="page"/>
      </w:r>
    </w:p>
    <w:p w14:paraId="2D28DDA3" w14:textId="13CB77EE" w:rsidR="004D20EE" w:rsidRPr="00B31091" w:rsidRDefault="00E76129" w:rsidP="00E76129">
      <w:pPr>
        <w:spacing w:before="0" w:line="240" w:lineRule="auto"/>
        <w:jc w:val="left"/>
      </w:pPr>
      <w:r>
        <w:lastRenderedPageBreak/>
        <w:br w:type="page"/>
      </w:r>
    </w:p>
    <w:p w14:paraId="65865E53" w14:textId="3127B44F" w:rsidR="00AA2932" w:rsidRDefault="00B31091" w:rsidP="00B31091">
      <w:pPr>
        <w:pStyle w:val="Ttulo1"/>
      </w:pPr>
      <w:bookmarkStart w:id="33" w:name="_Toc111798643"/>
      <w:r>
        <w:lastRenderedPageBreak/>
        <w:t>Tecnologías</w:t>
      </w:r>
      <w:r w:rsidR="00AA2932">
        <w:t xml:space="preserve"> usadas</w:t>
      </w:r>
      <w:bookmarkEnd w:id="33"/>
    </w:p>
    <w:p w14:paraId="43E5304D" w14:textId="77777777" w:rsidR="00796CE3" w:rsidRDefault="00796CE3" w:rsidP="00B31091"/>
    <w:p w14:paraId="5B3D1849" w14:textId="4668F754" w:rsidR="00B31091" w:rsidRDefault="00B523A9" w:rsidP="00B31091">
      <w:r>
        <w:t xml:space="preserve">En este apartado se </w:t>
      </w:r>
      <w:r w:rsidR="00B2731E">
        <w:t>definen</w:t>
      </w:r>
      <w:r>
        <w:t xml:space="preserve"> las tecnologías que han sido utilizadas durante todo el desarrollo del proyecto. Cabe destacar que, como este proyecto no tiene ninguna parte que sea de hardware, es decir, que para el uso del producto final no hay que </w:t>
      </w:r>
      <w:r w:rsidR="00B2731E">
        <w:t>hacer uso de ningún dispositivo adicional, el apartado de hardware solo contiene el hardware que se ha usado para el desarrollo pero que no es necesario para el uso del producto final.</w:t>
      </w:r>
    </w:p>
    <w:p w14:paraId="7B097AD8" w14:textId="09326F29" w:rsidR="00B2731E" w:rsidRDefault="00B2731E" w:rsidP="00301C53">
      <w:pPr>
        <w:pStyle w:val="Ttulo2"/>
      </w:pPr>
      <w:bookmarkStart w:id="34" w:name="_Toc111798644"/>
      <w:r>
        <w:t>Hardware</w:t>
      </w:r>
      <w:bookmarkEnd w:id="34"/>
    </w:p>
    <w:p w14:paraId="65F9FA46" w14:textId="7D104D44" w:rsidR="00796CE3" w:rsidRDefault="00796CE3" w:rsidP="00AC255D">
      <w:r>
        <w:t xml:space="preserve">Como se ha explicado en el párrafo introductorio, este proyecto, cuando este en su estadio de producto final, no contará con un dispositivo hardware requerido para poder funcionar ya que será un producto software en su totalidad. </w:t>
      </w:r>
    </w:p>
    <w:p w14:paraId="3DA50BEE" w14:textId="77777777" w:rsidR="009D4E34" w:rsidRDefault="00796CE3" w:rsidP="009D4E34">
      <w:r>
        <w:t>Por este motivo es que en este apartado se va a detallar el hardware que se ha usado para el propio desarrollo del producto.</w:t>
      </w:r>
    </w:p>
    <w:p w14:paraId="377C3EE6" w14:textId="7EEC98F7" w:rsidR="009D4E34" w:rsidRPr="009D4E34" w:rsidRDefault="009D4E34" w:rsidP="009D4E34">
      <w:pPr>
        <w:pStyle w:val="Ttulo3"/>
      </w:pPr>
      <w:bookmarkStart w:id="35" w:name="_Toc111798645"/>
      <w:r>
        <w:t>D</w:t>
      </w:r>
      <w:r w:rsidR="003E0AC0">
        <w:t>esarrollo de extensión Chrome</w:t>
      </w:r>
      <w:r>
        <w:t>, contrataciones y servidor</w:t>
      </w:r>
      <w:bookmarkEnd w:id="35"/>
    </w:p>
    <w:p w14:paraId="51AB1693" w14:textId="021B0D4C" w:rsidR="009D4E34" w:rsidRDefault="009D4E34" w:rsidP="009D4E34">
      <w:r>
        <w:t xml:space="preserve">Para las tareas nombradas en el título: </w:t>
      </w:r>
    </w:p>
    <w:p w14:paraId="78D8A0C2" w14:textId="24EA5A9F" w:rsidR="009D4E34" w:rsidRDefault="009D4E34" w:rsidP="009D4E34">
      <w:pPr>
        <w:pStyle w:val="Prrafodelista"/>
        <w:numPr>
          <w:ilvl w:val="0"/>
          <w:numId w:val="19"/>
        </w:numPr>
      </w:pPr>
      <w:r>
        <w:t>Desarrollo de la extensión de Google Chrome</w:t>
      </w:r>
      <w:r w:rsidR="000B5CEC">
        <w:t>: Desarrollo del sub-proyecto que dota de funcionalidad a la extensión de Google Chrome.</w:t>
      </w:r>
    </w:p>
    <w:p w14:paraId="4DA35290" w14:textId="77777777" w:rsidR="000B5CEC" w:rsidRDefault="000B5CEC" w:rsidP="000B5CEC">
      <w:pPr>
        <w:pStyle w:val="Prrafodelista"/>
        <w:ind w:left="1427"/>
      </w:pPr>
    </w:p>
    <w:p w14:paraId="1EBC01D7" w14:textId="1812DEF1" w:rsidR="000B5CEC" w:rsidRDefault="000B5CEC" w:rsidP="000B5CEC">
      <w:pPr>
        <w:pStyle w:val="Prrafodelista"/>
        <w:numPr>
          <w:ilvl w:val="0"/>
          <w:numId w:val="19"/>
        </w:numPr>
      </w:pPr>
      <w:r>
        <w:t xml:space="preserve">Contrataciones de los servicios requeridos por el proyecto: Se refiere a las contrataciones de los servicios de la ‘nube’ de </w:t>
      </w:r>
      <w:r w:rsidR="00BB32E5">
        <w:t>Amazon</w:t>
      </w:r>
      <w:r>
        <w:t xml:space="preserve">, es decir, el EC2 donde se </w:t>
      </w:r>
      <w:proofErr w:type="spellStart"/>
      <w:r>
        <w:t>esta</w:t>
      </w:r>
      <w:proofErr w:type="spellEnd"/>
      <w:r>
        <w:t xml:space="preserve"> ejecutando el servidor de la página web, el RDS, el cual es el servidor que contiene la base de datos y el Amazon </w:t>
      </w:r>
      <w:proofErr w:type="spellStart"/>
      <w:r>
        <w:t>Domain</w:t>
      </w:r>
      <w:proofErr w:type="spellEnd"/>
      <w:r>
        <w:t xml:space="preserve"> </w:t>
      </w:r>
      <w:proofErr w:type="spellStart"/>
      <w:r>
        <w:t>Service</w:t>
      </w:r>
      <w:proofErr w:type="spellEnd"/>
      <w:r>
        <w:t>, el cual dota al proyecto de una dirección en internet legible por el usuario. (No IPv4, la cual la tiene desde el momento en el que se lanza la instancia EC2).</w:t>
      </w:r>
    </w:p>
    <w:p w14:paraId="6B284995" w14:textId="77777777" w:rsidR="000B5CEC" w:rsidRDefault="000B5CEC" w:rsidP="000B5CEC">
      <w:pPr>
        <w:pStyle w:val="Prrafodelista"/>
      </w:pPr>
    </w:p>
    <w:p w14:paraId="5913E440" w14:textId="77777777" w:rsidR="000B5CEC" w:rsidRDefault="000B5CEC" w:rsidP="000B5CEC">
      <w:pPr>
        <w:pStyle w:val="Prrafodelista"/>
        <w:ind w:left="1427"/>
      </w:pPr>
    </w:p>
    <w:p w14:paraId="374D78AA" w14:textId="390257FF" w:rsidR="000B5CEC" w:rsidRDefault="000B5CEC" w:rsidP="009D4E34">
      <w:pPr>
        <w:pStyle w:val="Prrafodelista"/>
        <w:numPr>
          <w:ilvl w:val="0"/>
          <w:numId w:val="19"/>
        </w:numPr>
      </w:pPr>
      <w:r>
        <w:t xml:space="preserve">Servidor localhost: </w:t>
      </w:r>
      <w:r w:rsidR="00BB32E5">
        <w:t>Se refiere a un servidor ejecutado de modo local para llevar a cabo el desarrollo y las pruebas antes de subirlas a la instancia EC2.</w:t>
      </w:r>
    </w:p>
    <w:p w14:paraId="29F69EBD" w14:textId="77777777" w:rsidR="00BB32E5" w:rsidRDefault="00BB32E5" w:rsidP="00BB32E5">
      <w:pPr>
        <w:pStyle w:val="Prrafodelista"/>
        <w:ind w:left="1427"/>
      </w:pPr>
    </w:p>
    <w:p w14:paraId="7BF3497A" w14:textId="533B078A" w:rsidR="000B5CEC" w:rsidRDefault="000B5CEC" w:rsidP="009D4E34">
      <w:pPr>
        <w:pStyle w:val="Prrafodelista"/>
        <w:numPr>
          <w:ilvl w:val="0"/>
          <w:numId w:val="19"/>
        </w:numPr>
      </w:pPr>
      <w:r>
        <w:t>Desarrollo del back-end</w:t>
      </w:r>
      <w:r w:rsidR="00BB32E5">
        <w:t xml:space="preserve">: Dada la potencia de mi ordenador de sobremesa, también se ha usado para ordenadores pertenecientes a otras redes de internet que fuera la mía se pudieran conectar a mi localhost. </w:t>
      </w:r>
    </w:p>
    <w:p w14:paraId="5007118E" w14:textId="7BB12015" w:rsidR="009D4E34" w:rsidRDefault="009D4E34" w:rsidP="009D4E34">
      <w:pPr>
        <w:pStyle w:val="Ttulo3"/>
      </w:pPr>
      <w:bookmarkStart w:id="36" w:name="_Toc111798646"/>
      <w:r>
        <w:t>D</w:t>
      </w:r>
      <w:r w:rsidR="003E0AC0" w:rsidRPr="009D4E34">
        <w:t xml:space="preserve">esarrollo de </w:t>
      </w:r>
      <w:r w:rsidR="00BB32E5">
        <w:t>la página web</w:t>
      </w:r>
      <w:bookmarkEnd w:id="36"/>
    </w:p>
    <w:p w14:paraId="5528CDC6" w14:textId="554F571B" w:rsidR="00BB32E5" w:rsidRDefault="008F7DDB" w:rsidP="00BB32E5">
      <w:r>
        <w:t xml:space="preserve">Para el desarrollo de la página web, he usado mi ordenador portátil de Apple, un MacBook Pro del año 2017. Dada la gran calidad de la pantalla de este sumado a su facilidad y usabilidad para </w:t>
      </w:r>
      <w:r>
        <w:lastRenderedPageBreak/>
        <w:t>el diseño, lo ha convertido en una herramienta perfecta para el desarrollo de todos los documentos que se han debido entregar a lo largo del desarrollo, así mismo también ha sido fundamental a la hora de diseñar y desarrollar las tres interfaces de usuario del proyecto.</w:t>
      </w:r>
    </w:p>
    <w:p w14:paraId="5FCD86A4" w14:textId="05A750E1" w:rsidR="008F7DDB" w:rsidRDefault="008F7DDB" w:rsidP="00301C53">
      <w:pPr>
        <w:pStyle w:val="Ttulo2"/>
      </w:pPr>
      <w:bookmarkStart w:id="37" w:name="_Toc111798647"/>
      <w:r>
        <w:t>Software</w:t>
      </w:r>
      <w:bookmarkEnd w:id="37"/>
      <w:r>
        <w:t xml:space="preserve"> </w:t>
      </w:r>
    </w:p>
    <w:p w14:paraId="6BFE204F" w14:textId="77777777" w:rsidR="008F7DDB" w:rsidRDefault="008F7DDB" w:rsidP="008F7DDB">
      <w:r>
        <w:t>En este apartado se detallan todos los programas y herramientas software que se han usado a lo largo del proyecto para diseño, desarrollo, pruebas y puesta a punto de este:</w:t>
      </w:r>
    </w:p>
    <w:p w14:paraId="3AB6867A" w14:textId="29E23372" w:rsidR="00BB32E5" w:rsidRDefault="00B53E98" w:rsidP="008F7DDB">
      <w:pPr>
        <w:pStyle w:val="Ttulo3"/>
      </w:pPr>
      <w:bookmarkStart w:id="38" w:name="_Toc111798648"/>
      <w:r>
        <w:t>Integración continua</w:t>
      </w:r>
      <w:bookmarkEnd w:id="38"/>
    </w:p>
    <w:p w14:paraId="65DC75A7" w14:textId="057F0E96" w:rsidR="00C52DBA" w:rsidRPr="00C52DBA" w:rsidRDefault="00C52DBA" w:rsidP="00C52DBA">
      <w:r>
        <w:t>El software de integración continua que he utilizado es:</w:t>
      </w:r>
    </w:p>
    <w:p w14:paraId="5AC6BB86" w14:textId="6386A646" w:rsidR="00C52DBA" w:rsidRPr="00C52DBA" w:rsidRDefault="00C52DBA" w:rsidP="00C52DBA">
      <w:pPr>
        <w:pStyle w:val="Ttulo4"/>
      </w:pPr>
      <w:r>
        <w:t>Jira</w:t>
      </w:r>
    </w:p>
    <w:p w14:paraId="37D65D79" w14:textId="28BE491D" w:rsidR="008F7DDB" w:rsidRDefault="00667C50" w:rsidP="008F7DDB">
      <w:r>
        <w:t>Jira</w:t>
      </w:r>
      <w:r w:rsidR="006B7ABE">
        <w:t xml:space="preserve"> es una herramienta de control de tareas dentro de un proyecto, seguimiento de errores e incidencias y gestión operativa de proyectos. </w:t>
      </w:r>
    </w:p>
    <w:p w14:paraId="2707B26E" w14:textId="3EA79E83" w:rsidR="006B7ABE" w:rsidRDefault="006B7ABE" w:rsidP="008F7DDB">
      <w:r>
        <w:t xml:space="preserve">En nuestro caso hemos usado Jira para hacer un seguimiento de las tareas e hitos que hay que ir cumpliendo a lo largo del desarrollo del proyecto. Así mismo, en las reuniones periódicas, se programaban, dentro de Jira, los </w:t>
      </w:r>
      <w:proofErr w:type="gramStart"/>
      <w:r>
        <w:t>tickets</w:t>
      </w:r>
      <w:proofErr w:type="gramEnd"/>
      <w:r>
        <w:t xml:space="preserve"> que habría que cumplir para la siguiente reunión.</w:t>
      </w:r>
    </w:p>
    <w:p w14:paraId="3F78CB7A" w14:textId="1822D087" w:rsidR="006B7ABE" w:rsidRDefault="006B7ABE" w:rsidP="008F7DDB"/>
    <w:p w14:paraId="75087D72" w14:textId="272514B2" w:rsidR="00D40EAF" w:rsidRPr="00D40EAF" w:rsidRDefault="00D40EAF" w:rsidP="00D40EAF">
      <w:pPr>
        <w:spacing w:before="0" w:line="240" w:lineRule="auto"/>
        <w:jc w:val="left"/>
        <w:rPr>
          <w:rFonts w:ascii="Times New Roman" w:hAnsi="Times New Roman"/>
          <w:sz w:val="24"/>
          <w:szCs w:val="24"/>
          <w:lang w:val="es-ES" w:eastAsia="es-ES_tradnl"/>
        </w:rPr>
      </w:pPr>
      <w:r w:rsidRPr="00D40EAF">
        <w:rPr>
          <w:rFonts w:ascii="Times New Roman" w:hAnsi="Times New Roman"/>
          <w:sz w:val="24"/>
          <w:szCs w:val="24"/>
          <w:lang w:val="es-ES" w:eastAsia="es-ES_tradnl"/>
        </w:rPr>
        <w:fldChar w:fldCharType="begin"/>
      </w:r>
      <w:r w:rsidRPr="00D40EAF">
        <w:rPr>
          <w:rFonts w:ascii="Times New Roman" w:hAnsi="Times New Roman"/>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sidRPr="00D40EAF">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881CDBB" wp14:editId="7D21B8C8">
            <wp:extent cx="4206240" cy="1927225"/>
            <wp:effectExtent l="0" t="0" r="0" b="0"/>
            <wp:docPr id="109" name="Imagen 105" descr="Formación Jira para empresas - Cursos Jira - Formadores 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Formación Jira para empresas - Cursos Jira - Formadores IT"/>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192722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D40EAF">
        <w:rPr>
          <w:rFonts w:ascii="Times New Roman" w:hAnsi="Times New Roman"/>
          <w:sz w:val="24"/>
          <w:szCs w:val="24"/>
          <w:lang w:val="es-ES" w:eastAsia="es-ES_tradnl"/>
        </w:rPr>
        <w:fldChar w:fldCharType="end"/>
      </w:r>
    </w:p>
    <w:p w14:paraId="0AA69048" w14:textId="59E316EB" w:rsidR="006B7ABE" w:rsidRDefault="00D40EAF" w:rsidP="00D40EAF">
      <w:pPr>
        <w:jc w:val="center"/>
        <w:rPr>
          <w:rFonts w:ascii="Times New Roman" w:hAnsi="Times New Roman"/>
          <w:i/>
          <w:iCs/>
        </w:rPr>
      </w:pPr>
      <w:r w:rsidRPr="00D40EAF">
        <w:rPr>
          <w:rFonts w:ascii="Times New Roman" w:hAnsi="Times New Roman"/>
          <w:i/>
          <w:iCs/>
        </w:rPr>
        <w:t>Figura 6.2.1.1 Jira Software</w:t>
      </w:r>
    </w:p>
    <w:p w14:paraId="77F30936" w14:textId="41B566A3" w:rsidR="003D6C8C" w:rsidRDefault="003D6C8C" w:rsidP="00D40EAF">
      <w:pPr>
        <w:jc w:val="center"/>
        <w:rPr>
          <w:rFonts w:ascii="Times New Roman" w:hAnsi="Times New Roman"/>
          <w:i/>
          <w:iCs/>
        </w:rPr>
      </w:pPr>
    </w:p>
    <w:p w14:paraId="672F452B" w14:textId="1B7D672D" w:rsidR="003D6C8C" w:rsidRDefault="003D6C8C" w:rsidP="00D40EAF">
      <w:pPr>
        <w:jc w:val="center"/>
        <w:rPr>
          <w:rFonts w:ascii="Times New Roman" w:hAnsi="Times New Roman"/>
          <w:i/>
          <w:iCs/>
        </w:rPr>
      </w:pPr>
    </w:p>
    <w:p w14:paraId="34EBFA0C" w14:textId="77777777" w:rsidR="003D6C8C" w:rsidRDefault="003D6C8C" w:rsidP="00D40EAF">
      <w:pPr>
        <w:jc w:val="center"/>
        <w:rPr>
          <w:rFonts w:ascii="Times New Roman" w:hAnsi="Times New Roman"/>
          <w:i/>
          <w:iCs/>
        </w:rPr>
      </w:pPr>
    </w:p>
    <w:p w14:paraId="4413A097" w14:textId="5CD02FD8" w:rsidR="00B53E98" w:rsidRDefault="00C52DBA" w:rsidP="00C52DBA">
      <w:pPr>
        <w:pStyle w:val="Ttulo4"/>
      </w:pPr>
      <w:r>
        <w:t>Jenkins</w:t>
      </w:r>
    </w:p>
    <w:p w14:paraId="39C86888" w14:textId="34903C25" w:rsidR="003D6C8C" w:rsidRDefault="003D6C8C" w:rsidP="003D6C8C">
      <w:r>
        <w:t xml:space="preserve">Jenkins es un software de compilación online, para la correcta integración continua, es decir, una vez que ya has compilado el proyecto el tu archivo local, cuando lo subes a Jenkins, este lo </w:t>
      </w:r>
      <w:r>
        <w:lastRenderedPageBreak/>
        <w:t xml:space="preserve">vuelve a compilar y a pasarle una serie de pruebas de calidad, para así poder garantizar la robustez y calidad del código. </w:t>
      </w:r>
    </w:p>
    <w:p w14:paraId="325485AB" w14:textId="77777777" w:rsidR="003D6C8C" w:rsidRDefault="003D6C8C" w:rsidP="003D6C8C"/>
    <w:p w14:paraId="7F699894" w14:textId="3CDD2641" w:rsidR="003D6C8C" w:rsidRDefault="003D6C8C" w:rsidP="003D6C8C">
      <w:pPr>
        <w:spacing w:before="0" w:line="240" w:lineRule="auto"/>
        <w:jc w:val="center"/>
        <w:rPr>
          <w:rFonts w:ascii="Times New Roman" w:hAnsi="Times New Roman"/>
          <w:sz w:val="24"/>
          <w:szCs w:val="24"/>
          <w:lang w:val="es-ES" w:eastAsia="es-ES_tradnl"/>
        </w:rPr>
      </w:pPr>
      <w:r w:rsidRPr="003D6C8C">
        <w:rPr>
          <w:rFonts w:ascii="Times New Roman" w:hAnsi="Times New Roman"/>
          <w:sz w:val="24"/>
          <w:szCs w:val="24"/>
          <w:lang w:val="es-ES" w:eastAsia="es-ES_tradnl"/>
        </w:rPr>
        <w:fldChar w:fldCharType="begin"/>
      </w:r>
      <w:r w:rsidRPr="003D6C8C">
        <w:rPr>
          <w:rFonts w:ascii="Times New Roman" w:hAnsi="Times New Roman"/>
          <w:sz w:val="24"/>
          <w:szCs w:val="24"/>
          <w:lang w:val="es-ES" w:eastAsia="es-ES_tradnl"/>
        </w:rPr>
        <w:instrText xml:space="preserve"> INCLUDEPICTURE "https://upload.wikimedia.org/wikipedia/commons/thumb/e/e3/Jenkins_logo_with_title.svg/225px-Jenkins_logo_with_title.svg.png" \* MERGEFORMATINET </w:instrText>
      </w:r>
      <w:r w:rsidRPr="003D6C8C">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"https://upload.wikimedia.org/wikipedia/commons/thumb/e/e3/Jenkins_logo_with_title.svg/225px-Jenkins_logo_with_title.svg.png"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36A8E47" wp14:editId="3F941313">
            <wp:extent cx="2855595" cy="914400"/>
            <wp:effectExtent l="0" t="0" r="0" b="0"/>
            <wp:docPr id="108" name="Imagen 104" descr="Forma&#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Forma&#10;&#10;Descripción generada automáticamente con confianza media"/>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91440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3D6C8C">
        <w:rPr>
          <w:rFonts w:ascii="Times New Roman" w:hAnsi="Times New Roman"/>
          <w:sz w:val="24"/>
          <w:szCs w:val="24"/>
          <w:lang w:val="es-ES" w:eastAsia="es-ES_tradnl"/>
        </w:rPr>
        <w:fldChar w:fldCharType="end"/>
      </w:r>
    </w:p>
    <w:p w14:paraId="0B116874" w14:textId="30AECA54" w:rsidR="003D6C8C" w:rsidRPr="003D6C8C" w:rsidRDefault="003D6C8C" w:rsidP="003D6C8C">
      <w:pPr>
        <w:spacing w:before="0" w:line="240" w:lineRule="auto"/>
        <w:jc w:val="center"/>
        <w:rPr>
          <w:rFonts w:ascii="Times New Roman" w:hAnsi="Times New Roman"/>
          <w:i/>
          <w:iCs/>
          <w:lang w:val="es-ES" w:eastAsia="es-ES_tradnl"/>
        </w:rPr>
      </w:pPr>
      <w:r w:rsidRPr="003D6C8C">
        <w:rPr>
          <w:rFonts w:ascii="Times New Roman" w:hAnsi="Times New Roman"/>
          <w:i/>
          <w:iCs/>
          <w:lang w:val="es-ES" w:eastAsia="es-ES_tradnl"/>
        </w:rPr>
        <w:t>Figura 6.2.1.2.1 Jenkins</w:t>
      </w:r>
    </w:p>
    <w:p w14:paraId="64BF06E6" w14:textId="77777777" w:rsidR="003D6C8C" w:rsidRPr="003D6C8C" w:rsidRDefault="003D6C8C" w:rsidP="003D6C8C"/>
    <w:p w14:paraId="2FA55BC4" w14:textId="77777777" w:rsidR="00D40EAF" w:rsidRPr="00D40EAF" w:rsidRDefault="00D40EAF" w:rsidP="00D40EAF">
      <w:pPr>
        <w:jc w:val="center"/>
        <w:rPr>
          <w:rFonts w:ascii="Times New Roman" w:hAnsi="Times New Roman"/>
          <w:i/>
          <w:iCs/>
        </w:rPr>
      </w:pPr>
    </w:p>
    <w:p w14:paraId="38DBF3E6" w14:textId="0FAB766F" w:rsidR="00D15A5D" w:rsidRDefault="00D15A5D" w:rsidP="003E0AC0">
      <w:pPr>
        <w:pStyle w:val="Ttulo3"/>
      </w:pPr>
      <w:bookmarkStart w:id="39" w:name="_Toc111798649"/>
      <w:r>
        <w:t>GitHub</w:t>
      </w:r>
      <w:bookmarkEnd w:id="39"/>
    </w:p>
    <w:p w14:paraId="087FAF34" w14:textId="77777777" w:rsidR="00D40EAF" w:rsidRDefault="00D40EAF" w:rsidP="008F7DDB">
      <w:r>
        <w:t xml:space="preserve">GitHub es una plataforma online donde se suben los proyectos, tanto de manera pública como privada, con el motivo de poder compartirlo, es decir, cuando dos desarrollados trabajan sobre el mismo el proyecto pero realizan tareas diferentes, para no tener que andarse pasando el proyecto entre ellos con todos los problemas tanto de seguridad como de integridad del proyecto que ello conlleva, pueden tener su proyecto en la nube de GitHub, y cuando tengan que hacer un cambio, solo tienen que subir el cambio a la nube y el propio GitHub es el que se encarga de hacer </w:t>
      </w:r>
      <w:proofErr w:type="spellStart"/>
      <w:r>
        <w:t>merge</w:t>
      </w:r>
      <w:proofErr w:type="spellEnd"/>
      <w:r>
        <w:t xml:space="preserve"> para que los demás usuarios puedan bajarse los cambios de manera sencilla y segura. </w:t>
      </w:r>
    </w:p>
    <w:p w14:paraId="15F7F08F" w14:textId="556E6191" w:rsidR="00D40EAF" w:rsidRDefault="00512A5F" w:rsidP="008F7DDB">
      <w:r>
        <w:t>En nuestro proyecto hemos llegado a crear hasta cuatro ramas diferentes para las 4 tareas diferentes que había para llevar a cabo:</w:t>
      </w:r>
    </w:p>
    <w:p w14:paraId="720972B7" w14:textId="6176CD5D" w:rsidR="00512A5F" w:rsidRDefault="00512A5F" w:rsidP="00512A5F">
      <w:pPr>
        <w:pStyle w:val="Prrafodelista"/>
        <w:numPr>
          <w:ilvl w:val="0"/>
          <w:numId w:val="20"/>
        </w:numPr>
      </w:pPr>
      <w:r>
        <w:t>Rama con los documentos necesarios</w:t>
      </w:r>
    </w:p>
    <w:p w14:paraId="659EE3AF" w14:textId="52C654F9" w:rsidR="00512A5F" w:rsidRDefault="00512A5F" w:rsidP="00512A5F">
      <w:pPr>
        <w:pStyle w:val="Prrafodelista"/>
        <w:numPr>
          <w:ilvl w:val="0"/>
          <w:numId w:val="20"/>
        </w:numPr>
      </w:pPr>
      <w:r>
        <w:t>Rama para el servidor web</w:t>
      </w:r>
    </w:p>
    <w:p w14:paraId="2D4E4F35" w14:textId="51C6119B" w:rsidR="00512A5F" w:rsidRDefault="00512A5F" w:rsidP="00512A5F">
      <w:pPr>
        <w:pStyle w:val="Prrafodelista"/>
        <w:numPr>
          <w:ilvl w:val="0"/>
          <w:numId w:val="20"/>
        </w:numPr>
      </w:pPr>
      <w:r>
        <w:t>Rama para la extensión de Google Chrome</w:t>
      </w:r>
    </w:p>
    <w:p w14:paraId="3CD6299F" w14:textId="2D554568" w:rsidR="00512A5F" w:rsidRDefault="00512A5F" w:rsidP="00512A5F">
      <w:pPr>
        <w:pStyle w:val="Prrafodelista"/>
        <w:numPr>
          <w:ilvl w:val="0"/>
          <w:numId w:val="20"/>
        </w:numPr>
      </w:pPr>
      <w:r>
        <w:t>Rama para la parte Java del proyecto.</w:t>
      </w:r>
    </w:p>
    <w:p w14:paraId="2CEB0414" w14:textId="27316B89" w:rsidR="003D6C8C" w:rsidRDefault="003D6C8C" w:rsidP="003D6C8C"/>
    <w:p w14:paraId="45E17C26" w14:textId="3B547AED" w:rsidR="00512A5F" w:rsidRPr="00506439" w:rsidRDefault="003D6C8C" w:rsidP="00512A5F">
      <w:pPr>
        <w:jc w:val="center"/>
        <w:rPr>
          <w:rFonts w:ascii="Times New Roman" w:hAnsi="Times New Roman"/>
          <w:i/>
          <w:iCs/>
        </w:rPr>
      </w:pPr>
      <w:r w:rsidRPr="00512A5F">
        <w:rPr>
          <w:noProof/>
        </w:rPr>
        <w:lastRenderedPageBreak/>
        <w:drawing>
          <wp:anchor distT="0" distB="0" distL="114300" distR="114300" simplePos="0" relativeHeight="251662336" behindDoc="0" locked="0" layoutInCell="1" allowOverlap="1" wp14:anchorId="258A7393" wp14:editId="5F35F0B0">
            <wp:simplePos x="0" y="0"/>
            <wp:positionH relativeFrom="column">
              <wp:posOffset>1630045</wp:posOffset>
            </wp:positionH>
            <wp:positionV relativeFrom="paragraph">
              <wp:posOffset>-30268</wp:posOffset>
            </wp:positionV>
            <wp:extent cx="2076450" cy="2517140"/>
            <wp:effectExtent l="0" t="0" r="0" b="0"/>
            <wp:wrapTopAndBottom/>
            <wp:docPr id="39" name="Imagen 39" descr="Interfaz de usuario gráfica, Texto, Aplicación&#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6450" cy="2517140"/>
                    </a:xfrm>
                    <a:prstGeom prst="rect">
                      <a:avLst/>
                    </a:prstGeom>
                  </pic:spPr>
                </pic:pic>
              </a:graphicData>
            </a:graphic>
            <wp14:sizeRelH relativeFrom="margin">
              <wp14:pctWidth>0</wp14:pctWidth>
            </wp14:sizeRelH>
            <wp14:sizeRelV relativeFrom="margin">
              <wp14:pctHeight>0</wp14:pctHeight>
            </wp14:sizeRelV>
          </wp:anchor>
        </w:drawing>
      </w:r>
      <w:r w:rsidR="00512A5F" w:rsidRPr="00506439">
        <w:rPr>
          <w:rFonts w:ascii="Times New Roman" w:hAnsi="Times New Roman"/>
          <w:i/>
          <w:iCs/>
        </w:rPr>
        <w:t>Figura 6.2.2.1 GitHub</w:t>
      </w:r>
    </w:p>
    <w:p w14:paraId="27A43C6D" w14:textId="1A64A564" w:rsidR="00D15A5D" w:rsidRDefault="00B53E98" w:rsidP="003E0AC0">
      <w:pPr>
        <w:pStyle w:val="Ttulo3"/>
      </w:pPr>
      <w:bookmarkStart w:id="40" w:name="_Toc111798650"/>
      <w:proofErr w:type="spellStart"/>
      <w:r>
        <w:t>IDEs</w:t>
      </w:r>
      <w:bookmarkEnd w:id="40"/>
      <w:proofErr w:type="spellEnd"/>
    </w:p>
    <w:p w14:paraId="2229BB2E" w14:textId="34300D7E" w:rsidR="003D6C8C" w:rsidRPr="003D6C8C" w:rsidRDefault="003D6C8C" w:rsidP="003D6C8C">
      <w:r>
        <w:t xml:space="preserve">Los IDE que he utilizado para el desarrollo del proyecto son: </w:t>
      </w:r>
    </w:p>
    <w:p w14:paraId="72C516C9" w14:textId="13E4D7D4" w:rsidR="003D6C8C" w:rsidRPr="003D6C8C" w:rsidRDefault="003D6C8C" w:rsidP="003D6C8C">
      <w:pPr>
        <w:pStyle w:val="Ttulo4"/>
      </w:pPr>
      <w:r>
        <w:t>ATOM</w:t>
      </w:r>
    </w:p>
    <w:p w14:paraId="45945C81" w14:textId="68487C32" w:rsidR="008F7DDB" w:rsidRDefault="00506439" w:rsidP="008F7DDB">
      <w:r>
        <w:t>Atom es el IDE que he usado para el desarrollo de toda la parte web y de la extensión de Google Chrome. Este IDE ofrece numerosas ventajas, tales como todos los complementos dentro de la tienda oficial, algunos de pago y otros gratuitos, pero por la mayoría no hay que pagar. Los complementos que he usado son los que ofrecen:</w:t>
      </w:r>
    </w:p>
    <w:p w14:paraId="02715439" w14:textId="164CF4F4" w:rsidR="00506439" w:rsidRDefault="00506439" w:rsidP="00506439">
      <w:pPr>
        <w:pStyle w:val="Prrafodelista"/>
        <w:numPr>
          <w:ilvl w:val="0"/>
          <w:numId w:val="21"/>
        </w:numPr>
      </w:pPr>
      <w:r>
        <w:t>Texto predictivo en HTML, CSS, PhP, JavaScript y JSON</w:t>
      </w:r>
    </w:p>
    <w:p w14:paraId="17CFF0D5" w14:textId="01957838" w:rsidR="00506439" w:rsidRDefault="00F428FD" w:rsidP="00506439">
      <w:pPr>
        <w:pStyle w:val="Prrafodelista"/>
        <w:numPr>
          <w:ilvl w:val="0"/>
          <w:numId w:val="21"/>
        </w:numPr>
      </w:pPr>
      <w:r>
        <w:t xml:space="preserve">Compilador de </w:t>
      </w:r>
      <w:proofErr w:type="spellStart"/>
      <w:r>
        <w:t>TypeScript</w:t>
      </w:r>
      <w:proofErr w:type="spellEnd"/>
      <w:r>
        <w:t xml:space="preserve"> a JavaScript</w:t>
      </w:r>
    </w:p>
    <w:p w14:paraId="5E319B70" w14:textId="732F7BD0" w:rsidR="00F428FD" w:rsidRDefault="00F428FD" w:rsidP="00506439">
      <w:pPr>
        <w:pStyle w:val="Prrafodelista"/>
        <w:numPr>
          <w:ilvl w:val="0"/>
          <w:numId w:val="21"/>
        </w:numPr>
      </w:pPr>
      <w:r>
        <w:t xml:space="preserve">Compilador de </w:t>
      </w:r>
      <w:proofErr w:type="gramStart"/>
      <w:r>
        <w:t>archivos .</w:t>
      </w:r>
      <w:proofErr w:type="spellStart"/>
      <w:r>
        <w:t>less</w:t>
      </w:r>
      <w:proofErr w:type="spellEnd"/>
      <w:proofErr w:type="gramEnd"/>
      <w:r>
        <w:t xml:space="preserve"> a .</w:t>
      </w:r>
      <w:proofErr w:type="spellStart"/>
      <w:r>
        <w:t>css</w:t>
      </w:r>
      <w:proofErr w:type="spellEnd"/>
    </w:p>
    <w:p w14:paraId="696596B3" w14:textId="1669BD4F" w:rsidR="00F428FD" w:rsidRDefault="00F428FD" w:rsidP="00F428FD">
      <w:pPr>
        <w:spacing w:before="0" w:line="240" w:lineRule="auto"/>
        <w:jc w:val="left"/>
        <w:rPr>
          <w:rFonts w:ascii="Times New Roman" w:hAnsi="Times New Roman"/>
          <w:sz w:val="24"/>
          <w:szCs w:val="24"/>
          <w:lang w:val="es-ES" w:eastAsia="es-ES_tradnl"/>
        </w:rPr>
      </w:pPr>
    </w:p>
    <w:p w14:paraId="02DF5FF2" w14:textId="0EBEEF46" w:rsidR="00F428FD" w:rsidRDefault="00F428FD" w:rsidP="00F428FD">
      <w:pPr>
        <w:spacing w:before="0" w:line="240" w:lineRule="auto"/>
        <w:jc w:val="center"/>
        <w:rPr>
          <w:rFonts w:ascii="Times New Roman" w:hAnsi="Times New Roman"/>
          <w:sz w:val="24"/>
          <w:szCs w:val="24"/>
          <w:lang w:val="es-ES" w:eastAsia="es-ES_tradnl"/>
        </w:rPr>
      </w:pPr>
      <w:r w:rsidRPr="00F428FD">
        <w:rPr>
          <w:rFonts w:ascii="Times New Roman" w:hAnsi="Times New Roman"/>
          <w:sz w:val="24"/>
          <w:szCs w:val="24"/>
          <w:lang w:val="es-ES" w:eastAsia="es-ES_tradnl"/>
        </w:rPr>
        <w:fldChar w:fldCharType="begin"/>
      </w:r>
      <w:r w:rsidRPr="00F428FD">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F428FD">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B9F9EEE" wp14:editId="70BF59FC">
            <wp:extent cx="3699510" cy="2068195"/>
            <wp:effectExtent l="0" t="0" r="0" b="0"/>
            <wp:docPr id="107" name="Imagen 103" descr="Atom, Editor de Código Open Source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Atom, Editor de Código Open Source - YouTube"/>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9510" cy="206819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F428FD">
        <w:rPr>
          <w:rFonts w:ascii="Times New Roman" w:hAnsi="Times New Roman"/>
          <w:sz w:val="24"/>
          <w:szCs w:val="24"/>
          <w:lang w:val="es-ES" w:eastAsia="es-ES_tradnl"/>
        </w:rPr>
        <w:fldChar w:fldCharType="end"/>
      </w:r>
    </w:p>
    <w:p w14:paraId="37B228B0" w14:textId="3282797C" w:rsidR="00506439" w:rsidRDefault="00F428FD" w:rsidP="00F428FD">
      <w:pPr>
        <w:spacing w:before="0" w:line="240" w:lineRule="auto"/>
        <w:jc w:val="center"/>
        <w:rPr>
          <w:rFonts w:ascii="Times New Roman" w:hAnsi="Times New Roman"/>
          <w:i/>
          <w:iCs/>
          <w:lang w:val="es-ES" w:eastAsia="es-ES_tradnl"/>
        </w:rPr>
      </w:pPr>
      <w:r w:rsidRPr="00F428FD">
        <w:rPr>
          <w:rFonts w:ascii="Times New Roman" w:hAnsi="Times New Roman"/>
          <w:i/>
          <w:iCs/>
          <w:lang w:val="es-ES" w:eastAsia="es-ES_tradnl"/>
        </w:rPr>
        <w:t>Figura 6.2.3.1 Atom</w:t>
      </w:r>
    </w:p>
    <w:p w14:paraId="527B544D" w14:textId="605DE809" w:rsidR="003D6C8C" w:rsidRDefault="003D6C8C" w:rsidP="00F428FD">
      <w:pPr>
        <w:spacing w:before="0" w:line="240" w:lineRule="auto"/>
        <w:jc w:val="center"/>
        <w:rPr>
          <w:rFonts w:ascii="Times New Roman" w:hAnsi="Times New Roman"/>
          <w:i/>
          <w:iCs/>
          <w:lang w:val="es-ES" w:eastAsia="es-ES_tradnl"/>
        </w:rPr>
      </w:pPr>
    </w:p>
    <w:p w14:paraId="0D9B87DA" w14:textId="77777777" w:rsidR="003D6C8C" w:rsidRDefault="003D6C8C" w:rsidP="00F428FD">
      <w:pPr>
        <w:spacing w:before="0" w:line="240" w:lineRule="auto"/>
        <w:jc w:val="center"/>
        <w:rPr>
          <w:rFonts w:ascii="Times New Roman" w:hAnsi="Times New Roman"/>
          <w:i/>
          <w:iCs/>
          <w:lang w:val="es-ES" w:eastAsia="es-ES_tradnl"/>
        </w:rPr>
      </w:pPr>
    </w:p>
    <w:p w14:paraId="193EFDAE" w14:textId="6C68A90C" w:rsidR="00B53E98" w:rsidRDefault="00B53E98" w:rsidP="003D6C8C">
      <w:pPr>
        <w:pStyle w:val="Ttulo4"/>
        <w:rPr>
          <w:lang w:val="es-ES" w:eastAsia="es-ES_tradnl"/>
        </w:rPr>
      </w:pPr>
      <w:r>
        <w:rPr>
          <w:lang w:val="es-ES" w:eastAsia="es-ES_tradnl"/>
        </w:rPr>
        <w:lastRenderedPageBreak/>
        <w:t>Eclipse</w:t>
      </w:r>
    </w:p>
    <w:p w14:paraId="062A1265" w14:textId="3365DEFD" w:rsidR="003D6C8C" w:rsidRDefault="003D6C8C" w:rsidP="003D6C8C">
      <w:pPr>
        <w:rPr>
          <w:lang w:val="es-ES" w:eastAsia="es-ES_tradnl"/>
        </w:rPr>
      </w:pPr>
      <w:r>
        <w:rPr>
          <w:lang w:val="es-ES" w:eastAsia="es-ES_tradnl"/>
        </w:rPr>
        <w:t xml:space="preserve">Eclipse es un IDE desarrollado por Oracle, que </w:t>
      </w:r>
      <w:r w:rsidR="002926C1">
        <w:rPr>
          <w:lang w:val="es-ES" w:eastAsia="es-ES_tradnl"/>
        </w:rPr>
        <w:t xml:space="preserve">en un principio se diseñó para diseñar y desarrollar proyectos en Java, pero que a través del paso del tiempo y de las necesidades que se iban creando, también se puede usar para desarrollar en otros lenguajes tales como Python, C, C++, C#, HTML, JavaScript </w:t>
      </w:r>
      <w:proofErr w:type="spellStart"/>
      <w:r w:rsidR="002926C1">
        <w:rPr>
          <w:lang w:val="es-ES" w:eastAsia="es-ES_tradnl"/>
        </w:rPr>
        <w:t>etc</w:t>
      </w:r>
      <w:proofErr w:type="spellEnd"/>
      <w:r w:rsidR="002926C1">
        <w:rPr>
          <w:lang w:val="es-ES" w:eastAsia="es-ES_tradnl"/>
        </w:rPr>
        <w:t>…</w:t>
      </w:r>
    </w:p>
    <w:p w14:paraId="4E688EAA" w14:textId="2705EC0A" w:rsidR="002926C1" w:rsidRDefault="002926C1" w:rsidP="003D6C8C">
      <w:pPr>
        <w:rPr>
          <w:lang w:val="es-ES" w:eastAsia="es-ES_tradnl"/>
        </w:rPr>
      </w:pPr>
      <w:r>
        <w:rPr>
          <w:lang w:val="es-ES" w:eastAsia="es-ES_tradnl"/>
        </w:rPr>
        <w:t>En este proyecto he usado Eclipse para el desarrollo de las siguientes funcionalidades:</w:t>
      </w:r>
    </w:p>
    <w:p w14:paraId="293CFA80" w14:textId="030F71BF" w:rsidR="002926C1" w:rsidRDefault="002926C1" w:rsidP="002926C1">
      <w:pPr>
        <w:pStyle w:val="Prrafodelista"/>
        <w:numPr>
          <w:ilvl w:val="0"/>
          <w:numId w:val="26"/>
        </w:numPr>
        <w:rPr>
          <w:lang w:val="es-ES" w:eastAsia="es-ES_tradnl"/>
        </w:rPr>
      </w:pPr>
      <w:r>
        <w:rPr>
          <w:lang w:val="es-ES" w:eastAsia="es-ES_tradnl"/>
        </w:rPr>
        <w:t>Desarrollo de la parte del back-end de Java</w:t>
      </w:r>
    </w:p>
    <w:p w14:paraId="028B669C" w14:textId="36B299EF" w:rsidR="002926C1" w:rsidRDefault="002926C1" w:rsidP="002926C1">
      <w:pPr>
        <w:pStyle w:val="Prrafodelista"/>
        <w:numPr>
          <w:ilvl w:val="0"/>
          <w:numId w:val="26"/>
        </w:numPr>
        <w:rPr>
          <w:lang w:val="es-ES" w:eastAsia="es-ES_tradnl"/>
        </w:rPr>
      </w:pPr>
      <w:r>
        <w:rPr>
          <w:lang w:val="es-ES" w:eastAsia="es-ES_tradnl"/>
        </w:rPr>
        <w:t>Desarrollo íntegro del sub-proyecto de ACCESSIA para escritorio</w:t>
      </w:r>
    </w:p>
    <w:p w14:paraId="5ECE1F46" w14:textId="2B88B79C" w:rsidR="002926C1" w:rsidRDefault="002926C1" w:rsidP="002926C1">
      <w:pPr>
        <w:rPr>
          <w:lang w:val="es-ES" w:eastAsia="es-ES_tradnl"/>
        </w:rPr>
      </w:pPr>
      <w:r>
        <w:rPr>
          <w:lang w:val="es-ES" w:eastAsia="es-ES_tradnl"/>
        </w:rPr>
        <w:t xml:space="preserve">Ya son bien sabidas por todos los programadores cuales son las virtudes y los defectos de Eclipse, pero para este caso han pesado más las virtudes que los defectos ya que gracias a todas comodidades y funcionalidades que ofrece este </w:t>
      </w:r>
      <w:proofErr w:type="gramStart"/>
      <w:r>
        <w:rPr>
          <w:lang w:val="es-ES" w:eastAsia="es-ES_tradnl"/>
        </w:rPr>
        <w:t>IDE,  han</w:t>
      </w:r>
      <w:proofErr w:type="gramEnd"/>
      <w:r>
        <w:rPr>
          <w:lang w:val="es-ES" w:eastAsia="es-ES_tradnl"/>
        </w:rPr>
        <w:t xml:space="preserve"> hecho que encaje muy bien en este proyecto.</w:t>
      </w:r>
    </w:p>
    <w:p w14:paraId="36F8A75A" w14:textId="7C38F834" w:rsidR="006C0108" w:rsidRDefault="006C0108" w:rsidP="002926C1">
      <w:pPr>
        <w:rPr>
          <w:lang w:val="es-ES" w:eastAsia="es-ES_tradnl"/>
        </w:rPr>
      </w:pPr>
    </w:p>
    <w:p w14:paraId="1E3D5D3C" w14:textId="25BBC3DE" w:rsidR="00FF0D98" w:rsidRDefault="00FF0D98" w:rsidP="00FF0D98">
      <w:pPr>
        <w:spacing w:before="0" w:line="240" w:lineRule="auto"/>
        <w:jc w:val="left"/>
        <w:rPr>
          <w:rFonts w:ascii="Times New Roman" w:hAnsi="Times New Roman"/>
          <w:sz w:val="24"/>
          <w:szCs w:val="24"/>
          <w:lang w:val="es-ES" w:eastAsia="es-ES_tradnl"/>
        </w:rPr>
      </w:pPr>
      <w:r w:rsidRPr="00FF0D98">
        <w:rPr>
          <w:rFonts w:ascii="Times New Roman" w:hAnsi="Times New Roman"/>
          <w:sz w:val="24"/>
          <w:szCs w:val="24"/>
          <w:lang w:val="es-ES" w:eastAsia="es-ES_tradnl"/>
        </w:rPr>
        <w:fldChar w:fldCharType="begin"/>
      </w:r>
      <w:r w:rsidRPr="00FF0D98">
        <w:rPr>
          <w:rFonts w:ascii="Times New Roman" w:hAnsi="Times New Roman"/>
          <w:sz w:val="24"/>
          <w:szCs w:val="24"/>
          <w:lang w:val="es-ES" w:eastAsia="es-ES_tradnl"/>
        </w:rPr>
        <w:instrText xml:space="preserve"> INCLUDEPICTURE "/var/folders/mg/htss8t0n0cdcmg3415nsds0w0000gn/T/com.microsoft.Word/WebArchiveCopyPasteTempFiles/How-to-Install-Eclipse-IDE-for-Java-on-Windows-11.jpg" \* MERGEFORMATINET </w:instrText>
      </w:r>
      <w:r w:rsidRPr="00FF0D98">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"/var/folders/mg/htss8t0n0cdcmg3415nsds0w0000gn/T/com.microsoft.Word/WebArchiveCopyPasteTempFiles/How-to-Install-Eclipse-IDE-for-Java-on-Windows-11.jpg"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426FBC3" wp14:editId="4741F886">
            <wp:extent cx="5394960" cy="3031490"/>
            <wp:effectExtent l="0" t="0" r="0" b="0"/>
            <wp:docPr id="106" name="Imagen 102" descr="How to Install Eclipse IDE for Java on Windows 11 - thecoderworl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How to Install Eclipse IDE for Java on Windows 11 - thecoderworl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03149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FF0D98">
        <w:rPr>
          <w:rFonts w:ascii="Times New Roman" w:hAnsi="Times New Roman"/>
          <w:sz w:val="24"/>
          <w:szCs w:val="24"/>
          <w:lang w:val="es-ES" w:eastAsia="es-ES_tradnl"/>
        </w:rPr>
        <w:fldChar w:fldCharType="end"/>
      </w:r>
    </w:p>
    <w:p w14:paraId="2F55E2E8" w14:textId="13CF8CA6" w:rsidR="00FF0D98" w:rsidRPr="00FF0D98" w:rsidRDefault="00FF0D98" w:rsidP="00FF0D98">
      <w:pPr>
        <w:spacing w:before="0" w:line="240" w:lineRule="auto"/>
        <w:jc w:val="center"/>
        <w:rPr>
          <w:rFonts w:ascii="Times New Roman" w:hAnsi="Times New Roman"/>
          <w:i/>
          <w:iCs/>
          <w:lang w:val="es-ES" w:eastAsia="es-ES_tradnl"/>
        </w:rPr>
      </w:pPr>
      <w:r w:rsidRPr="00FF0D98">
        <w:rPr>
          <w:rFonts w:ascii="Times New Roman" w:hAnsi="Times New Roman"/>
          <w:i/>
          <w:iCs/>
          <w:lang w:val="es-ES" w:eastAsia="es-ES_tradnl"/>
        </w:rPr>
        <w:t>Figura 6.2.3.2.1 Eclipse</w:t>
      </w:r>
    </w:p>
    <w:p w14:paraId="3096D695" w14:textId="77777777" w:rsidR="006C0108" w:rsidRPr="002926C1" w:rsidRDefault="006C0108" w:rsidP="002926C1">
      <w:pPr>
        <w:rPr>
          <w:lang w:val="es-ES" w:eastAsia="es-ES_tradnl"/>
        </w:rPr>
      </w:pPr>
    </w:p>
    <w:p w14:paraId="7CACAE02" w14:textId="2D285971" w:rsidR="00D15A5D" w:rsidRDefault="00F428FD" w:rsidP="003E0AC0">
      <w:pPr>
        <w:pStyle w:val="Ttulo3"/>
      </w:pPr>
      <w:bookmarkStart w:id="41" w:name="_Toc111798651"/>
      <w:r>
        <w:t>XAMPP</w:t>
      </w:r>
      <w:bookmarkEnd w:id="41"/>
    </w:p>
    <w:p w14:paraId="6285AE8F" w14:textId="2EA8FA1F" w:rsidR="008F7DDB" w:rsidRDefault="00C03333" w:rsidP="008F7DDB">
      <w:r>
        <w:t>XAMPP</w:t>
      </w:r>
      <w:r w:rsidR="00F428FD">
        <w:t xml:space="preserve"> es una tecnología que ofrece la posibilidad de crear un servidor en tu propio computador personal. Para el desarrollo de este proyecto, he utilizad esta tecnología para poder </w:t>
      </w:r>
      <w:r>
        <w:t>levantar</w:t>
      </w:r>
      <w:r w:rsidR="00F428FD">
        <w:t xml:space="preserve"> un servidor en localhost y así poder probar</w:t>
      </w:r>
      <w:r>
        <w:t xml:space="preserve"> el software desarrollado antes de subirlo a la plataforma final y que sea visible para todo el mundo.</w:t>
      </w:r>
    </w:p>
    <w:p w14:paraId="5D96539B" w14:textId="1BC35FFD" w:rsidR="00C03333" w:rsidRDefault="00C03333" w:rsidP="008F7DDB">
      <w:r>
        <w:t>XAMPP ofrece diversas opciones de tipos de servidores:</w:t>
      </w:r>
    </w:p>
    <w:p w14:paraId="05002E9F" w14:textId="43E3C43D" w:rsidR="00C03333" w:rsidRDefault="00C03333" w:rsidP="00C03333">
      <w:pPr>
        <w:pStyle w:val="Prrafodelista"/>
        <w:numPr>
          <w:ilvl w:val="0"/>
          <w:numId w:val="22"/>
        </w:numPr>
      </w:pPr>
      <w:r>
        <w:lastRenderedPageBreak/>
        <w:t>Servidor apache.</w:t>
      </w:r>
    </w:p>
    <w:p w14:paraId="4D3C7BA6" w14:textId="597A553B" w:rsidR="00C03333" w:rsidRDefault="00C03333" w:rsidP="00C03333">
      <w:pPr>
        <w:pStyle w:val="Prrafodelista"/>
        <w:numPr>
          <w:ilvl w:val="0"/>
          <w:numId w:val="22"/>
        </w:numPr>
      </w:pPr>
      <w:r>
        <w:t>Servidor SQL.</w:t>
      </w:r>
    </w:p>
    <w:p w14:paraId="329E1CFB" w14:textId="63FE7359" w:rsidR="00C03333" w:rsidRDefault="00C03333" w:rsidP="00C03333">
      <w:pPr>
        <w:pStyle w:val="Prrafodelista"/>
        <w:numPr>
          <w:ilvl w:val="0"/>
          <w:numId w:val="22"/>
        </w:numPr>
      </w:pPr>
      <w:r>
        <w:t>Servidor FTP.</w:t>
      </w:r>
    </w:p>
    <w:p w14:paraId="115DFDEE" w14:textId="13EC2650" w:rsidR="00C03333" w:rsidRDefault="00C03333" w:rsidP="00C03333">
      <w:pPr>
        <w:pStyle w:val="Prrafodelista"/>
        <w:numPr>
          <w:ilvl w:val="0"/>
          <w:numId w:val="22"/>
        </w:numPr>
      </w:pPr>
      <w:r>
        <w:t>Servidor de correo electrónico.</w:t>
      </w:r>
    </w:p>
    <w:p w14:paraId="6A593C55" w14:textId="41671A1F" w:rsidR="00C52DBA" w:rsidRDefault="00C52DBA" w:rsidP="00C03333">
      <w:r w:rsidRPr="00B94AC7">
        <w:rPr>
          <w:noProof/>
        </w:rPr>
        <w:drawing>
          <wp:anchor distT="0" distB="0" distL="114300" distR="114300" simplePos="0" relativeHeight="251663360" behindDoc="0" locked="0" layoutInCell="1" allowOverlap="1" wp14:anchorId="33B93EFE" wp14:editId="6ADD7A23">
            <wp:simplePos x="0" y="0"/>
            <wp:positionH relativeFrom="column">
              <wp:posOffset>-58843</wp:posOffset>
            </wp:positionH>
            <wp:positionV relativeFrom="paragraph">
              <wp:posOffset>815975</wp:posOffset>
            </wp:positionV>
            <wp:extent cx="5400040" cy="3604895"/>
            <wp:effectExtent l="0" t="0" r="0" b="0"/>
            <wp:wrapTopAndBottom/>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14:sizeRelH relativeFrom="page">
              <wp14:pctWidth>0</wp14:pctWidth>
            </wp14:sizeRelH>
            <wp14:sizeRelV relativeFrom="page">
              <wp14:pctHeight>0</wp14:pctHeight>
            </wp14:sizeRelV>
          </wp:anchor>
        </w:drawing>
      </w:r>
      <w:r w:rsidR="00C03333">
        <w:t>Para nuestro proyecto, tan solo hemos hecho uso del servidor Apache, ya que no está en la planificación del proyecto crear servidores FTP ni ofrecer cuentas de correo, además de que la base de datos la tenemos en RDS de Amazon.</w:t>
      </w:r>
    </w:p>
    <w:p w14:paraId="70F62925" w14:textId="4B63B5C1" w:rsidR="00B94AC7" w:rsidRPr="00B94AC7" w:rsidRDefault="00B94AC7" w:rsidP="00B94AC7">
      <w:pPr>
        <w:jc w:val="center"/>
        <w:rPr>
          <w:rFonts w:ascii="Times New Roman" w:hAnsi="Times New Roman"/>
          <w:i/>
          <w:iCs/>
        </w:rPr>
      </w:pPr>
      <w:r w:rsidRPr="00B94AC7">
        <w:rPr>
          <w:rFonts w:ascii="Times New Roman" w:hAnsi="Times New Roman"/>
          <w:i/>
          <w:iCs/>
        </w:rPr>
        <w:t xml:space="preserve">Figura 6.2.4.1 </w:t>
      </w:r>
      <w:r w:rsidR="00FF0D98" w:rsidRPr="00B94AC7">
        <w:rPr>
          <w:rFonts w:ascii="Times New Roman" w:hAnsi="Times New Roman"/>
          <w:i/>
          <w:iCs/>
        </w:rPr>
        <w:t>XAMPP</w:t>
      </w:r>
      <w:r w:rsidRPr="00B94AC7">
        <w:rPr>
          <w:rFonts w:ascii="Times New Roman" w:hAnsi="Times New Roman"/>
          <w:i/>
          <w:iCs/>
        </w:rPr>
        <w:t xml:space="preserve"> control panel</w:t>
      </w:r>
    </w:p>
    <w:p w14:paraId="594070E5" w14:textId="77777777" w:rsidR="00C946C9" w:rsidRPr="008F7DDB" w:rsidRDefault="00C946C9" w:rsidP="00C03333"/>
    <w:p w14:paraId="1B89C8D0" w14:textId="24E1C76D" w:rsidR="00D15A5D" w:rsidRDefault="005A25B3" w:rsidP="003E0AC0">
      <w:pPr>
        <w:pStyle w:val="Ttulo3"/>
      </w:pPr>
      <w:bookmarkStart w:id="42" w:name="_Toc111798652"/>
      <w:r>
        <w:t>Paquete office</w:t>
      </w:r>
      <w:bookmarkEnd w:id="42"/>
    </w:p>
    <w:p w14:paraId="5597A35F" w14:textId="507FFB47" w:rsidR="008F7DDB" w:rsidRDefault="008F7DDB" w:rsidP="008F7DDB">
      <w:r>
        <w:t>Paquete office</w:t>
      </w:r>
      <w:r w:rsidR="0019072D">
        <w:t xml:space="preserve"> es una herramienta de Microsoft, la cual contiene diferentes programas software para muy diferentes y variadas tareas tales como redactar un documento de texto, una hoja de calcula o una presentación. Los paquetes que he usado para el desarrollo del proyecto son:</w:t>
      </w:r>
    </w:p>
    <w:p w14:paraId="58D7B134" w14:textId="5B06DCBC" w:rsidR="0019072D" w:rsidRDefault="0019072D" w:rsidP="0019072D">
      <w:pPr>
        <w:pStyle w:val="Prrafodelista"/>
        <w:numPr>
          <w:ilvl w:val="0"/>
          <w:numId w:val="23"/>
        </w:numPr>
      </w:pPr>
      <w:r w:rsidRPr="0019072D">
        <w:rPr>
          <w:b/>
          <w:bCs/>
        </w:rPr>
        <w:t>Word</w:t>
      </w:r>
      <w:r>
        <w:t xml:space="preserve">: He usado el Microsoft Word para redacción de todos los documentos que se han tenido que ir entregando a lo largo de todo el desarrollo del proyecto, tales como la memoria final, la hoja de requisitos </w:t>
      </w:r>
      <w:proofErr w:type="spellStart"/>
      <w:r>
        <w:t>etc</w:t>
      </w:r>
      <w:proofErr w:type="spellEnd"/>
      <w:r>
        <w:t>…</w:t>
      </w:r>
    </w:p>
    <w:p w14:paraId="7E23E847" w14:textId="77777777" w:rsidR="0019072D" w:rsidRDefault="0019072D" w:rsidP="0019072D">
      <w:pPr>
        <w:pStyle w:val="Prrafodelista"/>
        <w:ind w:left="1427"/>
      </w:pPr>
    </w:p>
    <w:p w14:paraId="5E6C4278" w14:textId="29A9BC1C" w:rsidR="0019072D" w:rsidRPr="0019072D" w:rsidRDefault="0019072D" w:rsidP="0019072D">
      <w:pPr>
        <w:pStyle w:val="Prrafodelista"/>
        <w:numPr>
          <w:ilvl w:val="0"/>
          <w:numId w:val="23"/>
        </w:numPr>
        <w:rPr>
          <w:b/>
          <w:bCs/>
        </w:rPr>
      </w:pPr>
      <w:r w:rsidRPr="0019072D">
        <w:rPr>
          <w:b/>
          <w:bCs/>
        </w:rPr>
        <w:t>Excel</w:t>
      </w:r>
      <w:r>
        <w:t xml:space="preserve">: He usado el Microsoft Excel para realizar las hojas de cálculos con los presupuestos, una primera versión de la planificación del proyecto, la cual </w:t>
      </w:r>
      <w:r w:rsidR="00527A27">
        <w:t>más</w:t>
      </w:r>
      <w:r>
        <w:t xml:space="preserve"> tarde se usaría el Jira y para el diagrama de Gantt. </w:t>
      </w:r>
    </w:p>
    <w:p w14:paraId="72935E64" w14:textId="77777777" w:rsidR="0019072D" w:rsidRPr="0019072D" w:rsidRDefault="0019072D" w:rsidP="0019072D">
      <w:pPr>
        <w:pStyle w:val="Prrafodelista"/>
        <w:rPr>
          <w:b/>
          <w:bCs/>
        </w:rPr>
      </w:pPr>
    </w:p>
    <w:p w14:paraId="6F2827FF" w14:textId="77777777" w:rsidR="0019072D" w:rsidRPr="0019072D" w:rsidRDefault="0019072D" w:rsidP="0019072D">
      <w:pPr>
        <w:pStyle w:val="Prrafodelista"/>
        <w:ind w:left="1427"/>
        <w:rPr>
          <w:b/>
          <w:bCs/>
        </w:rPr>
      </w:pPr>
    </w:p>
    <w:p w14:paraId="018190F1" w14:textId="4F44038E" w:rsidR="0019072D" w:rsidRPr="00527A27" w:rsidRDefault="0019072D" w:rsidP="0019072D">
      <w:pPr>
        <w:pStyle w:val="Prrafodelista"/>
        <w:numPr>
          <w:ilvl w:val="0"/>
          <w:numId w:val="23"/>
        </w:numPr>
        <w:rPr>
          <w:b/>
          <w:bCs/>
          <w:lang w:val="es-ES"/>
        </w:rPr>
      </w:pPr>
      <w:r w:rsidRPr="00527A27">
        <w:rPr>
          <w:b/>
          <w:bCs/>
          <w:lang w:val="es-ES"/>
        </w:rPr>
        <w:t>PowerPoint</w:t>
      </w:r>
      <w:r w:rsidR="00527A27" w:rsidRPr="00527A27">
        <w:rPr>
          <w:lang w:val="es-ES"/>
        </w:rPr>
        <w:t>: He utiliza el Microsoft PowerPoint para el diseño y elaboraci</w:t>
      </w:r>
      <w:r w:rsidR="00527A27">
        <w:rPr>
          <w:lang w:val="es-ES"/>
        </w:rPr>
        <w:t xml:space="preserve">ón de la presentación del producto y la presentación de la defensa del trabajo. </w:t>
      </w:r>
    </w:p>
    <w:p w14:paraId="19716FC4" w14:textId="77777777" w:rsidR="00527A27" w:rsidRPr="00527A27" w:rsidRDefault="00527A27" w:rsidP="00527A27">
      <w:pPr>
        <w:pStyle w:val="Prrafodelista"/>
        <w:ind w:left="1427"/>
        <w:rPr>
          <w:b/>
          <w:bCs/>
          <w:lang w:val="es-ES"/>
        </w:rPr>
      </w:pPr>
    </w:p>
    <w:p w14:paraId="75AADA9D" w14:textId="5A033EF4" w:rsidR="0019072D" w:rsidRPr="0019072D" w:rsidRDefault="0019072D" w:rsidP="0019072D">
      <w:pPr>
        <w:pStyle w:val="Prrafodelista"/>
        <w:numPr>
          <w:ilvl w:val="0"/>
          <w:numId w:val="23"/>
        </w:numPr>
        <w:rPr>
          <w:b/>
          <w:bCs/>
        </w:rPr>
      </w:pPr>
      <w:proofErr w:type="spellStart"/>
      <w:r w:rsidRPr="0019072D">
        <w:rPr>
          <w:b/>
          <w:bCs/>
        </w:rPr>
        <w:t>EasyNote</w:t>
      </w:r>
      <w:proofErr w:type="spellEnd"/>
      <w:r w:rsidR="00527A27">
        <w:t xml:space="preserve">: He utilizado el </w:t>
      </w:r>
      <w:proofErr w:type="spellStart"/>
      <w:r w:rsidR="00527A27">
        <w:t>EasyNote</w:t>
      </w:r>
      <w:proofErr w:type="spellEnd"/>
      <w:r w:rsidR="00527A27">
        <w:t xml:space="preserve"> para la sincronización entre las notas tomadas en clase y en reuniones con tutor y las notas que tengo en mi ordenador de desarrollo, de </w:t>
      </w:r>
      <w:proofErr w:type="gramStart"/>
      <w:r w:rsidR="00527A27">
        <w:t>esta ,</w:t>
      </w:r>
      <w:proofErr w:type="gramEnd"/>
      <w:r w:rsidR="00527A27">
        <w:t xml:space="preserve"> manera puedo disponer de una manera más cómoda de los apuntes y herramientas de desarrollo </w:t>
      </w:r>
      <w:proofErr w:type="spellStart"/>
      <w:r w:rsidR="00527A27">
        <w:t>mas</w:t>
      </w:r>
      <w:proofErr w:type="spellEnd"/>
      <w:r w:rsidR="00527A27">
        <w:t xml:space="preserve"> fácilmente. </w:t>
      </w:r>
    </w:p>
    <w:p w14:paraId="6431BA7E" w14:textId="20B9701B" w:rsidR="0019072D" w:rsidRPr="0019072D" w:rsidRDefault="0019072D" w:rsidP="00527A27">
      <w:pPr>
        <w:pStyle w:val="Prrafodelista"/>
        <w:ind w:left="1427"/>
        <w:rPr>
          <w:b/>
          <w:bCs/>
        </w:rPr>
      </w:pPr>
    </w:p>
    <w:p w14:paraId="4F2A666E" w14:textId="72DE58A9" w:rsidR="005A25B3" w:rsidRDefault="005A25B3" w:rsidP="003E0AC0">
      <w:pPr>
        <w:pStyle w:val="Ttulo3"/>
      </w:pPr>
      <w:bookmarkStart w:id="43" w:name="_Toc111798653"/>
      <w:proofErr w:type="spellStart"/>
      <w:r>
        <w:t>Star</w:t>
      </w:r>
      <w:proofErr w:type="spellEnd"/>
      <w:r>
        <w:t xml:space="preserve"> UML</w:t>
      </w:r>
      <w:bookmarkEnd w:id="43"/>
    </w:p>
    <w:p w14:paraId="37636364" w14:textId="48CCEE53" w:rsidR="008F7DDB" w:rsidRDefault="00DD4D0F" w:rsidP="008F7DDB">
      <w:r>
        <w:t xml:space="preserve">Esta es una herramienta </w:t>
      </w:r>
      <w:r w:rsidR="00702CC6">
        <w:t xml:space="preserve">UML </w:t>
      </w:r>
      <w:r>
        <w:t xml:space="preserve">de desarrollo </w:t>
      </w:r>
      <w:r w:rsidR="00702CC6">
        <w:t xml:space="preserve">que puede generar todo tipo de diagramas UML. En este proyecto </w:t>
      </w:r>
      <w:r w:rsidR="00C65150">
        <w:t>he usado el StarUML para el desarrollo de los siguientes diagramas:</w:t>
      </w:r>
    </w:p>
    <w:p w14:paraId="78DFC0AA" w14:textId="47D1D869" w:rsidR="00C65150" w:rsidRDefault="00C65150" w:rsidP="00C65150">
      <w:pPr>
        <w:pStyle w:val="Prrafodelista"/>
        <w:numPr>
          <w:ilvl w:val="0"/>
          <w:numId w:val="24"/>
        </w:numPr>
      </w:pPr>
      <w:r>
        <w:t>Diagrama de Gantt</w:t>
      </w:r>
    </w:p>
    <w:p w14:paraId="5868001F" w14:textId="28A89372" w:rsidR="00C65150" w:rsidRDefault="00C65150" w:rsidP="00C65150">
      <w:pPr>
        <w:pStyle w:val="Prrafodelista"/>
        <w:numPr>
          <w:ilvl w:val="0"/>
          <w:numId w:val="24"/>
        </w:numPr>
      </w:pPr>
      <w:r>
        <w:t>Diagrama de organización</w:t>
      </w:r>
    </w:p>
    <w:p w14:paraId="696F1F26" w14:textId="51F24B72" w:rsidR="00C65150" w:rsidRDefault="00C65150" w:rsidP="00C65150">
      <w:pPr>
        <w:pStyle w:val="Prrafodelista"/>
        <w:numPr>
          <w:ilvl w:val="0"/>
          <w:numId w:val="24"/>
        </w:numPr>
      </w:pPr>
      <w:r>
        <w:t>Diagrama de desglose de trabajo</w:t>
      </w:r>
    </w:p>
    <w:p w14:paraId="57452CFA" w14:textId="355B5C41" w:rsidR="00C65150" w:rsidRDefault="00C65150" w:rsidP="00C65150">
      <w:pPr>
        <w:pStyle w:val="Prrafodelista"/>
        <w:numPr>
          <w:ilvl w:val="0"/>
          <w:numId w:val="24"/>
        </w:numPr>
      </w:pPr>
      <w:r>
        <w:t>Diagrama de casos de uso</w:t>
      </w:r>
    </w:p>
    <w:p w14:paraId="0CEF045B" w14:textId="0A77257E" w:rsidR="00C65150" w:rsidRDefault="00C65150" w:rsidP="00C65150">
      <w:pPr>
        <w:pStyle w:val="Prrafodelista"/>
        <w:numPr>
          <w:ilvl w:val="0"/>
          <w:numId w:val="24"/>
        </w:numPr>
      </w:pPr>
      <w:r>
        <w:t xml:space="preserve">diagrama de arquitectura del </w:t>
      </w:r>
      <w:r w:rsidR="00CD6E98">
        <w:t>proyecto</w:t>
      </w:r>
    </w:p>
    <w:p w14:paraId="6BCF29BF" w14:textId="77777777" w:rsidR="00C65150" w:rsidRDefault="00C65150" w:rsidP="00C65150"/>
    <w:p w14:paraId="14C50F1C" w14:textId="6C5F22C1" w:rsidR="00C65150" w:rsidRDefault="00C65150" w:rsidP="00C65150">
      <w:pPr>
        <w:spacing w:before="0" w:line="240" w:lineRule="auto"/>
        <w:jc w:val="center"/>
        <w:rPr>
          <w:rFonts w:ascii="Times New Roman" w:hAnsi="Times New Roman"/>
          <w:sz w:val="24"/>
          <w:szCs w:val="24"/>
          <w:lang w:val="es-ES" w:eastAsia="es-ES_tradnl"/>
        </w:rPr>
      </w:pPr>
      <w:r w:rsidRPr="00C65150">
        <w:rPr>
          <w:rFonts w:ascii="Times New Roman" w:hAnsi="Times New Roman"/>
          <w:sz w:val="24"/>
          <w:szCs w:val="24"/>
          <w:lang w:val="es-ES" w:eastAsia="es-ES_tradnl"/>
        </w:rPr>
        <w:fldChar w:fldCharType="begin"/>
      </w:r>
      <w:r w:rsidRPr="00C65150">
        <w:rPr>
          <w:rFonts w:ascii="Times New Roman" w:hAnsi="Times New Roman"/>
          <w:sz w:val="24"/>
          <w:szCs w:val="24"/>
          <w:lang w:val="es-ES" w:eastAsia="es-ES_tradnl"/>
        </w:rPr>
        <w:instrText xml:space="preserve"> INCLUDEPICTURE "/var/folders/mg/htss8t0n0cdcmg3415nsds0w0000gn/T/com.microsoft.Word/WebArchiveCopyPasteTempFiles/StarUML-4.1.6-Crack-With-License-Key-Free-Download-2022.jpg" \* MERGEFORMATINET </w:instrText>
      </w:r>
      <w:r w:rsidRPr="00C65150">
        <w:rPr>
          <w:rFonts w:ascii="Times New Roman" w:hAnsi="Times New Roman"/>
          <w:sz w:val="24"/>
          <w:szCs w:val="24"/>
          <w:lang w:val="es-ES" w:eastAsia="es-ES_tradnl"/>
        </w:rPr>
        <w:fldChar w:fldCharType="separate"/>
      </w:r>
      <w:r>
        <w:rPr>
          <w:noProof/>
          <w:lang w:val="es-ES" w:eastAsia="es-ES_tradnl"/>
        </w:rPr>
        <w:fldChar w:fldCharType="begin"/>
      </w:r>
      <w:r>
        <w:rPr>
          <w:noProof/>
          <w:lang w:val="es-ES" w:eastAsia="es-ES_tradnl"/>
        </w:rPr>
        <w:instrText xml:space="preserve"> INCLUDEPICTURE  "/var/folders/mg/htss8t0n0cdcmg3415nsds0w0000gn/T/com.microsoft.Word/WebArchiveCopyPasteTempFiles/StarUML-4.1.6-Crack-With-License-Key-Free-Download-2022.jpg" \* MERGEFORMATINET </w:instrText>
      </w:r>
      <w:r>
        <w:rPr>
          <w:noProof/>
          <w:lang w:val="es-ES" w:eastAsia="es-ES_tradnl"/>
        </w:rPr>
        <w:fldChar w:fldCharType="separate"/>
      </w:r>
      <w:r w:rsidR="00C8654A" w:rsidRPr="00C8654A">
        <w:rPr>
          <w:noProof/>
          <w:lang w:val="es-ES" w:eastAsia="es-ES_tradnl"/>
        </w:rPr>
        <w:drawing>
          <wp:inline distT="0" distB="0" distL="0" distR="0" wp14:anchorId="48C1BDD3" wp14:editId="7DA73E8E">
            <wp:extent cx="3966845" cy="1589405"/>
            <wp:effectExtent l="0" t="0" r="0" b="0"/>
            <wp:docPr id="105" name="Imagen 101" descr="StarUML 4.1.6 Crack With License Key Free Download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StarUML 4.1.6 Crack With License Key Free Download 20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589405"/>
                    </a:xfrm>
                    <a:prstGeom prst="rect">
                      <a:avLst/>
                    </a:prstGeom>
                    <a:noFill/>
                    <a:ln>
                      <a:noFill/>
                    </a:ln>
                  </pic:spPr>
                </pic:pic>
              </a:graphicData>
            </a:graphic>
          </wp:inline>
        </w:drawing>
      </w:r>
      <w:r>
        <w:rPr>
          <w:noProof/>
          <w:lang w:val="es-ES" w:eastAsia="es-ES_tradnl"/>
        </w:rPr>
        <w:fldChar w:fldCharType="end"/>
      </w:r>
      <w:r w:rsidRPr="00C65150">
        <w:rPr>
          <w:rFonts w:ascii="Times New Roman" w:hAnsi="Times New Roman"/>
          <w:sz w:val="24"/>
          <w:szCs w:val="24"/>
          <w:lang w:val="es-ES" w:eastAsia="es-ES_tradnl"/>
        </w:rPr>
        <w:fldChar w:fldCharType="end"/>
      </w:r>
    </w:p>
    <w:p w14:paraId="18C53C0E" w14:textId="159330C3" w:rsidR="00C65150" w:rsidRPr="00C65150" w:rsidRDefault="00C65150" w:rsidP="00C65150">
      <w:pPr>
        <w:spacing w:before="0" w:line="240" w:lineRule="auto"/>
        <w:jc w:val="center"/>
        <w:rPr>
          <w:rFonts w:ascii="Times New Roman" w:hAnsi="Times New Roman"/>
          <w:i/>
          <w:iCs/>
          <w:lang w:val="es-ES" w:eastAsia="es-ES_tradnl"/>
        </w:rPr>
      </w:pPr>
      <w:r w:rsidRPr="00C65150">
        <w:rPr>
          <w:rFonts w:ascii="Times New Roman" w:hAnsi="Times New Roman"/>
          <w:i/>
          <w:iCs/>
          <w:lang w:val="es-ES" w:eastAsia="es-ES_tradnl"/>
        </w:rPr>
        <w:t>Figura 6.2.6.1 StarUML</w:t>
      </w:r>
    </w:p>
    <w:p w14:paraId="4C6D232F" w14:textId="77777777" w:rsidR="00C65150" w:rsidRPr="008F7DDB" w:rsidRDefault="00C65150" w:rsidP="00C65150"/>
    <w:p w14:paraId="53CFC1B1" w14:textId="172B936D" w:rsidR="005A25B3" w:rsidRDefault="005A25B3" w:rsidP="003E0AC0">
      <w:pPr>
        <w:pStyle w:val="Ttulo3"/>
      </w:pPr>
      <w:bookmarkStart w:id="44" w:name="_Toc111798654"/>
      <w:r>
        <w:t>Google Chrome</w:t>
      </w:r>
      <w:bookmarkEnd w:id="44"/>
    </w:p>
    <w:p w14:paraId="6FF1C6CF" w14:textId="6E8FA8EA" w:rsidR="008F7DDB" w:rsidRDefault="008F7DDB" w:rsidP="008F7DDB">
      <w:r>
        <w:t xml:space="preserve">Google </w:t>
      </w:r>
      <w:r w:rsidR="00CB2612">
        <w:t>Chrome, al ser el navegador para el cual se ha desarrollado la extensión de ACCESSIA, ha sido la herramienta por excelencia de pruebas de la interfaz de usuario y fro</w:t>
      </w:r>
      <w:r w:rsidR="00C6626C">
        <w:t>n</w:t>
      </w:r>
      <w:r w:rsidR="00CB2612">
        <w:t>t-end de esa parte del proyecto.</w:t>
      </w:r>
    </w:p>
    <w:p w14:paraId="32F2F35F" w14:textId="1850165E" w:rsidR="00CB2612" w:rsidRDefault="00CB2612" w:rsidP="008F7DDB">
      <w:r>
        <w:t>Así mismo, también se ha usado para hacer todo tipo de búsquedas de información y documentación para el apoyo al desarrollo de</w:t>
      </w:r>
      <w:r w:rsidR="00C6626C">
        <w:t>l proyecto.</w:t>
      </w:r>
    </w:p>
    <w:p w14:paraId="5376C347" w14:textId="2B4AB25B" w:rsidR="00C6626C" w:rsidRDefault="00C6626C" w:rsidP="008F7DDB">
      <w:r>
        <w:lastRenderedPageBreak/>
        <w:t>Además, el desarrollo de las extensiones para el navegador de Google, a pesar de estar escritas en Java Script, esta estructuradas de una manera muy concreta y requieren de una configuración especial, por eso creo que es importante mencionar Google Chrome en este apartado.</w:t>
      </w:r>
    </w:p>
    <w:p w14:paraId="6BA925D9" w14:textId="77777777" w:rsidR="00C6626C" w:rsidRPr="008F7DDB" w:rsidRDefault="00C6626C" w:rsidP="008F7DDB"/>
    <w:p w14:paraId="4056D611" w14:textId="3B1C1AFE" w:rsidR="005A25B3" w:rsidRDefault="00C65150" w:rsidP="003E0AC0">
      <w:pPr>
        <w:pStyle w:val="Ttulo3"/>
      </w:pPr>
      <w:bookmarkStart w:id="45" w:name="_Toc111798655"/>
      <w:r>
        <w:t xml:space="preserve">Lenguajes de </w:t>
      </w:r>
      <w:r w:rsidR="00C6626C">
        <w:t>programación</w:t>
      </w:r>
      <w:bookmarkEnd w:id="45"/>
    </w:p>
    <w:p w14:paraId="1707D34F" w14:textId="3E480933" w:rsidR="00C6626C" w:rsidRDefault="00C6626C" w:rsidP="008F7DDB">
      <w:pPr>
        <w:rPr>
          <w:lang w:val="es-ES"/>
        </w:rPr>
      </w:pPr>
      <w:r w:rsidRPr="00C6626C">
        <w:rPr>
          <w:lang w:val="es-ES"/>
        </w:rPr>
        <w:t>Para el Desarrollo de este proye</w:t>
      </w:r>
      <w:r>
        <w:rPr>
          <w:lang w:val="es-ES"/>
        </w:rPr>
        <w:t>cto se han usado una seria de lenguajes diferentes para cada funcionalidad del producto final. Los lenguajes usados han sido:</w:t>
      </w:r>
    </w:p>
    <w:p w14:paraId="34014DFE" w14:textId="560AEB18" w:rsidR="00C6626C" w:rsidRDefault="00C6626C" w:rsidP="00C6626C">
      <w:pPr>
        <w:pStyle w:val="Prrafodelista"/>
        <w:numPr>
          <w:ilvl w:val="0"/>
          <w:numId w:val="25"/>
        </w:numPr>
        <w:rPr>
          <w:lang w:val="es-ES"/>
        </w:rPr>
      </w:pPr>
      <w:r w:rsidRPr="00C6626C">
        <w:rPr>
          <w:b/>
          <w:bCs/>
          <w:lang w:val="es-ES"/>
        </w:rPr>
        <w:t>Java</w:t>
      </w:r>
      <w:r>
        <w:rPr>
          <w:lang w:val="es-ES"/>
        </w:rPr>
        <w:t xml:space="preserve">: Se ha usado el lenguaje de Java para la parte de auditoría de datos del escritorio, la conexión de la interfaz de este con el back-end y el tratamiento de datos, además del diseño de la interfaz de usuario del escritorio. </w:t>
      </w:r>
    </w:p>
    <w:p w14:paraId="7BE9EDBA" w14:textId="77777777" w:rsidR="00BB25A1" w:rsidRPr="00C6626C" w:rsidRDefault="00BB25A1" w:rsidP="00BB25A1">
      <w:pPr>
        <w:pStyle w:val="Prrafodelista"/>
        <w:ind w:left="1427"/>
        <w:rPr>
          <w:lang w:val="es-ES"/>
        </w:rPr>
      </w:pPr>
    </w:p>
    <w:p w14:paraId="5EAB65B1" w14:textId="162B89FD" w:rsidR="00C6626C" w:rsidRDefault="00C6626C" w:rsidP="00C6626C">
      <w:pPr>
        <w:pStyle w:val="Prrafodelista"/>
        <w:numPr>
          <w:ilvl w:val="0"/>
          <w:numId w:val="25"/>
        </w:numPr>
        <w:rPr>
          <w:lang w:val="es-ES"/>
        </w:rPr>
      </w:pPr>
      <w:r w:rsidRPr="00BB25A1">
        <w:rPr>
          <w:b/>
          <w:bCs/>
          <w:lang w:val="es-ES"/>
        </w:rPr>
        <w:t>JavaScript</w:t>
      </w:r>
      <w:r>
        <w:rPr>
          <w:lang w:val="es-ES"/>
        </w:rPr>
        <w:t xml:space="preserve">: </w:t>
      </w:r>
      <w:r w:rsidR="00F870F2">
        <w:rPr>
          <w:lang w:val="es-ES"/>
        </w:rPr>
        <w:t>Este lenguaje de programación ha sido usado para el desarrollo integro de programación de las funciones de las interfaces web, tanto la de la extensión como la de</w:t>
      </w:r>
      <w:r w:rsidR="00BB25A1">
        <w:rPr>
          <w:lang w:val="es-ES"/>
        </w:rPr>
        <w:t xml:space="preserve"> la página web de usuario.</w:t>
      </w:r>
    </w:p>
    <w:p w14:paraId="326E9760" w14:textId="77777777" w:rsidR="00BB25A1" w:rsidRPr="00BB25A1" w:rsidRDefault="00BB25A1" w:rsidP="00BB25A1">
      <w:pPr>
        <w:pStyle w:val="Prrafodelista"/>
        <w:rPr>
          <w:lang w:val="es-ES"/>
        </w:rPr>
      </w:pPr>
    </w:p>
    <w:p w14:paraId="5C3D3030" w14:textId="77777777" w:rsidR="00BB25A1" w:rsidRDefault="00BB25A1" w:rsidP="00BB25A1">
      <w:pPr>
        <w:pStyle w:val="Prrafodelista"/>
        <w:ind w:left="1427"/>
        <w:rPr>
          <w:lang w:val="es-ES"/>
        </w:rPr>
      </w:pPr>
    </w:p>
    <w:p w14:paraId="067CE454" w14:textId="4E80C2AE" w:rsidR="00C6626C" w:rsidRDefault="00C6626C" w:rsidP="00C6626C">
      <w:pPr>
        <w:pStyle w:val="Prrafodelista"/>
        <w:numPr>
          <w:ilvl w:val="0"/>
          <w:numId w:val="25"/>
        </w:numPr>
        <w:rPr>
          <w:lang w:val="es-ES"/>
        </w:rPr>
      </w:pPr>
      <w:r w:rsidRPr="00BB25A1">
        <w:rPr>
          <w:b/>
          <w:bCs/>
          <w:lang w:val="es-ES"/>
        </w:rPr>
        <w:t>PhP</w:t>
      </w:r>
      <w:r>
        <w:rPr>
          <w:lang w:val="es-ES"/>
        </w:rPr>
        <w:t>:</w:t>
      </w:r>
      <w:r w:rsidR="00BB25A1">
        <w:rPr>
          <w:lang w:val="es-ES"/>
        </w:rPr>
        <w:t xml:space="preserve"> Este lenguaje de programación se ha usado para enviar y recibir los datos desde el back-end a base de datos mediante el uso de la funcionalidad que otorga AJAX. </w:t>
      </w:r>
    </w:p>
    <w:p w14:paraId="3CB97549" w14:textId="6070A64E" w:rsidR="00BB25A1" w:rsidRDefault="00BB25A1" w:rsidP="00BB25A1">
      <w:pPr>
        <w:pStyle w:val="Prrafodelista"/>
        <w:ind w:left="1427"/>
        <w:rPr>
          <w:lang w:val="es-ES"/>
        </w:rPr>
      </w:pPr>
    </w:p>
    <w:p w14:paraId="29025DC8" w14:textId="25818D03" w:rsidR="00C6626C" w:rsidRDefault="00C6626C" w:rsidP="00C6626C">
      <w:pPr>
        <w:pStyle w:val="Prrafodelista"/>
        <w:numPr>
          <w:ilvl w:val="0"/>
          <w:numId w:val="25"/>
        </w:numPr>
        <w:rPr>
          <w:lang w:val="es-ES"/>
        </w:rPr>
      </w:pPr>
      <w:r w:rsidRPr="00BB25A1">
        <w:rPr>
          <w:b/>
          <w:bCs/>
          <w:lang w:val="es-ES"/>
        </w:rPr>
        <w:t>SQL</w:t>
      </w:r>
      <w:r>
        <w:rPr>
          <w:lang w:val="es-ES"/>
        </w:rPr>
        <w:t>:</w:t>
      </w:r>
      <w:r w:rsidR="00BB25A1">
        <w:rPr>
          <w:lang w:val="es-ES"/>
        </w:rPr>
        <w:t xml:space="preserve"> Este lenguaje de programación se ha implementado para crear los procedimientos de almacenado de datos en base de datos, las consultas que extraen información de la base de datos y de la creación de las propias tablas de información. </w:t>
      </w:r>
    </w:p>
    <w:p w14:paraId="3151E1D3" w14:textId="77777777" w:rsidR="00BB25A1" w:rsidRPr="00BB25A1" w:rsidRDefault="00BB25A1" w:rsidP="00BB25A1">
      <w:pPr>
        <w:pStyle w:val="Prrafodelista"/>
        <w:rPr>
          <w:lang w:val="es-ES"/>
        </w:rPr>
      </w:pPr>
    </w:p>
    <w:p w14:paraId="760B79F0" w14:textId="77777777" w:rsidR="00BB25A1" w:rsidRDefault="00BB25A1" w:rsidP="00BB25A1">
      <w:pPr>
        <w:pStyle w:val="Prrafodelista"/>
        <w:ind w:left="1427"/>
        <w:rPr>
          <w:lang w:val="es-ES"/>
        </w:rPr>
      </w:pPr>
    </w:p>
    <w:p w14:paraId="758725F7" w14:textId="639FF31A" w:rsidR="00C6626C" w:rsidRDefault="00C6626C" w:rsidP="00C6626C">
      <w:pPr>
        <w:pStyle w:val="Prrafodelista"/>
        <w:numPr>
          <w:ilvl w:val="0"/>
          <w:numId w:val="25"/>
        </w:numPr>
        <w:rPr>
          <w:lang w:val="es-ES"/>
        </w:rPr>
      </w:pPr>
      <w:r w:rsidRPr="00A112E3">
        <w:rPr>
          <w:b/>
          <w:bCs/>
          <w:lang w:val="es-ES"/>
        </w:rPr>
        <w:t>CSS</w:t>
      </w:r>
      <w:r>
        <w:rPr>
          <w:lang w:val="es-ES"/>
        </w:rPr>
        <w:t>:</w:t>
      </w:r>
      <w:r w:rsidR="00BB25A1">
        <w:rPr>
          <w:lang w:val="es-ES"/>
        </w:rPr>
        <w:t xml:space="preserve"> Este lenguaje de programación se ha </w:t>
      </w:r>
      <w:r w:rsidR="00A112E3">
        <w:rPr>
          <w:lang w:val="es-ES"/>
        </w:rPr>
        <w:t xml:space="preserve">implementado para el desarrollo de los estilos que dan forma a las dos interfaces web. </w:t>
      </w:r>
    </w:p>
    <w:p w14:paraId="0A3E0696" w14:textId="77777777" w:rsidR="00A112E3" w:rsidRDefault="00A112E3" w:rsidP="00A112E3">
      <w:pPr>
        <w:pStyle w:val="Prrafodelista"/>
        <w:ind w:left="1427"/>
        <w:rPr>
          <w:lang w:val="es-ES"/>
        </w:rPr>
      </w:pPr>
    </w:p>
    <w:p w14:paraId="55CD072B" w14:textId="4B408B73" w:rsidR="00A112E3" w:rsidRDefault="00C6626C" w:rsidP="00A112E3">
      <w:pPr>
        <w:pStyle w:val="Prrafodelista"/>
        <w:numPr>
          <w:ilvl w:val="0"/>
          <w:numId w:val="25"/>
        </w:numPr>
        <w:rPr>
          <w:lang w:val="es-ES"/>
        </w:rPr>
      </w:pPr>
      <w:r w:rsidRPr="00A112E3">
        <w:rPr>
          <w:b/>
          <w:bCs/>
          <w:lang w:val="es-ES"/>
        </w:rPr>
        <w:t>HTML</w:t>
      </w:r>
      <w:r>
        <w:rPr>
          <w:lang w:val="es-ES"/>
        </w:rPr>
        <w:t>:</w:t>
      </w:r>
      <w:r w:rsidR="00A112E3">
        <w:rPr>
          <w:lang w:val="es-ES"/>
        </w:rPr>
        <w:t xml:space="preserve"> Este lenguaje de programación se ha implementado para el desarrollo de la arquitectura de las dos interfaces web, es decir, para definir la arquitectura y los elementos que la van a conformar. </w:t>
      </w:r>
    </w:p>
    <w:p w14:paraId="5BAD77E4" w14:textId="77777777" w:rsidR="00FF0D98" w:rsidRPr="00FF0D98" w:rsidRDefault="00FF0D98" w:rsidP="00FF0D98">
      <w:pPr>
        <w:pStyle w:val="Prrafodelista"/>
        <w:rPr>
          <w:lang w:val="es-ES"/>
        </w:rPr>
      </w:pPr>
    </w:p>
    <w:p w14:paraId="0632888F" w14:textId="5484E665" w:rsidR="00FF0D98" w:rsidRDefault="00FF0D98" w:rsidP="00FF0D98">
      <w:pPr>
        <w:rPr>
          <w:lang w:val="es-ES"/>
        </w:rPr>
      </w:pPr>
    </w:p>
    <w:p w14:paraId="09879EB1" w14:textId="32DF924A" w:rsidR="00FF0D98" w:rsidRDefault="00FF0D98" w:rsidP="00FF0D98">
      <w:pPr>
        <w:rPr>
          <w:lang w:val="es-ES"/>
        </w:rPr>
      </w:pPr>
    </w:p>
    <w:p w14:paraId="45FBFE3E" w14:textId="77777777" w:rsidR="00FF0D98" w:rsidRPr="00FF0D98" w:rsidRDefault="00FF0D98" w:rsidP="00FF0D98">
      <w:pPr>
        <w:rPr>
          <w:lang w:val="es-ES"/>
        </w:rPr>
      </w:pPr>
    </w:p>
    <w:p w14:paraId="386828E0" w14:textId="77777777" w:rsidR="00C6626C" w:rsidRPr="00C6626C" w:rsidRDefault="00C6626C" w:rsidP="00C6626C">
      <w:pPr>
        <w:pStyle w:val="Prrafodelista"/>
        <w:ind w:left="1427"/>
        <w:rPr>
          <w:lang w:val="es-ES"/>
        </w:rPr>
      </w:pPr>
    </w:p>
    <w:p w14:paraId="3B3C9770" w14:textId="38B9B5E6" w:rsidR="005A25B3" w:rsidRDefault="005A25B3" w:rsidP="003E0AC0">
      <w:pPr>
        <w:pStyle w:val="Ttulo3"/>
      </w:pPr>
      <w:bookmarkStart w:id="46" w:name="_Toc111798656"/>
      <w:r>
        <w:lastRenderedPageBreak/>
        <w:t>MySQLWorkbench</w:t>
      </w:r>
      <w:bookmarkEnd w:id="46"/>
    </w:p>
    <w:p w14:paraId="47840655" w14:textId="5C794CCE" w:rsidR="008F7DDB" w:rsidRDefault="00113882" w:rsidP="008F7DDB">
      <w:r>
        <w:t xml:space="preserve">Como he comentado en anteriores puntos, la base de datos </w:t>
      </w:r>
      <w:r w:rsidR="002F5A48">
        <w:t>está</w:t>
      </w:r>
      <w:r>
        <w:t xml:space="preserve"> en la nube,</w:t>
      </w:r>
      <w:r w:rsidR="002F5A48">
        <w:t xml:space="preserve"> más</w:t>
      </w:r>
      <w:r w:rsidR="00533F98">
        <w:t xml:space="preserve"> concretamente en la nube de </w:t>
      </w:r>
      <w:r w:rsidR="002F5A48">
        <w:t>Amazon</w:t>
      </w:r>
      <w:r w:rsidR="00533F98">
        <w:t>. Debido a esto y a que el servicio de gestión de la base de datos</w:t>
      </w:r>
      <w:r w:rsidR="002F5A48">
        <w:t xml:space="preserve"> que ofrece Amazon es de pago, he tenido que hacer uso de una herramienta gratuita que ofrece MySQL llamada MySQLWorkbench.</w:t>
      </w:r>
    </w:p>
    <w:p w14:paraId="3484587F" w14:textId="369B9CD4" w:rsidR="002F5A48" w:rsidRDefault="002F5A48" w:rsidP="008F7DDB">
      <w:r>
        <w:t>Mediante esta herramienta puedo acceder a dicha base de datos para crear tablas, procedimientos y funciones de extracción e insertado de información.</w:t>
      </w:r>
    </w:p>
    <w:p w14:paraId="0ADC2ED6" w14:textId="198A823B" w:rsidR="002F5A48" w:rsidRDefault="002F5A48" w:rsidP="008F7DDB">
      <w:r>
        <w:t xml:space="preserve">Además, esta herramienta también permite la creación de diagramas de flujo y arquitectura de la base de datos. </w:t>
      </w:r>
    </w:p>
    <w:p w14:paraId="71B2D158" w14:textId="74161AD8" w:rsidR="002F5A48" w:rsidRDefault="002F5A48" w:rsidP="008F7DDB"/>
    <w:p w14:paraId="127C32EA" w14:textId="1E7089B3" w:rsidR="002F5A48" w:rsidRPr="002F5A48" w:rsidRDefault="002F5A48" w:rsidP="002F5A48">
      <w:pPr>
        <w:spacing w:before="0" w:line="240" w:lineRule="auto"/>
        <w:jc w:val="left"/>
        <w:rPr>
          <w:rFonts w:ascii="Times New Roman" w:hAnsi="Times New Roman"/>
          <w:sz w:val="24"/>
          <w:szCs w:val="24"/>
          <w:lang w:val="es-ES" w:eastAsia="es-ES_tradnl"/>
        </w:rPr>
      </w:pPr>
      <w:r w:rsidRPr="002F5A48">
        <w:rPr>
          <w:rFonts w:ascii="Times New Roman" w:hAnsi="Times New Roman"/>
          <w:sz w:val="24"/>
          <w:szCs w:val="24"/>
          <w:lang w:val="es-ES" w:eastAsia="es-ES_tradnl"/>
        </w:rPr>
        <w:fldChar w:fldCharType="begin"/>
      </w:r>
      <w:r w:rsidRPr="002F5A48">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2F5A48">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1A83B51" wp14:editId="0951A45E">
            <wp:extent cx="5415915" cy="3038475"/>
            <wp:effectExtent l="0" t="0" r="0" b="0"/>
            <wp:docPr id="104" name="Imagen 100" descr="🐬 Tutorial Como Utilizar MySQL Workbench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 Tutorial Como Utilizar MySQL Workbench - YouTub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915" cy="3038475"/>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2F5A48">
        <w:rPr>
          <w:rFonts w:ascii="Times New Roman" w:hAnsi="Times New Roman"/>
          <w:sz w:val="24"/>
          <w:szCs w:val="24"/>
          <w:lang w:val="es-ES" w:eastAsia="es-ES_tradnl"/>
        </w:rPr>
        <w:fldChar w:fldCharType="end"/>
      </w:r>
    </w:p>
    <w:p w14:paraId="0F10D6AB" w14:textId="52D43353" w:rsidR="002F5A48" w:rsidRPr="002F5A48" w:rsidRDefault="002F5A48" w:rsidP="002F5A48">
      <w:pPr>
        <w:jc w:val="center"/>
        <w:rPr>
          <w:rFonts w:ascii="Times New Roman" w:hAnsi="Times New Roman"/>
          <w:i/>
          <w:iCs/>
        </w:rPr>
      </w:pPr>
      <w:r w:rsidRPr="002F5A48">
        <w:rPr>
          <w:rFonts w:ascii="Times New Roman" w:hAnsi="Times New Roman"/>
          <w:i/>
          <w:iCs/>
        </w:rPr>
        <w:t>Figura 6.2.9.1 MySQLWorkbench</w:t>
      </w:r>
    </w:p>
    <w:p w14:paraId="515A1D64" w14:textId="5CFD7763" w:rsidR="005A25B3" w:rsidRDefault="00B53E98" w:rsidP="003E0AC0">
      <w:pPr>
        <w:pStyle w:val="Ttulo3"/>
      </w:pPr>
      <w:bookmarkStart w:id="47" w:name="_Toc111798657"/>
      <w:r>
        <w:t>Servicios en la nube</w:t>
      </w:r>
      <w:bookmarkEnd w:id="47"/>
    </w:p>
    <w:p w14:paraId="02D9EE7B" w14:textId="330A312B" w:rsidR="002F5A48" w:rsidRDefault="002F5A48" w:rsidP="002F5A48">
      <w:r>
        <w:t>En este apartado detallo los diferentes servicios en la nube de los que hago uso.</w:t>
      </w:r>
    </w:p>
    <w:p w14:paraId="290D0DD2" w14:textId="77777777" w:rsidR="002F5A48" w:rsidRPr="002F5A48" w:rsidRDefault="002F5A48" w:rsidP="002F5A48"/>
    <w:p w14:paraId="3CBB6DFD" w14:textId="74D80AE7" w:rsidR="00FF0D98" w:rsidRDefault="008F7DDB" w:rsidP="00FF0D98">
      <w:pPr>
        <w:pStyle w:val="Ttulo4"/>
      </w:pPr>
      <w:r>
        <w:t>EC2</w:t>
      </w:r>
    </w:p>
    <w:p w14:paraId="1F27230D" w14:textId="723C01B8" w:rsidR="002F5A48" w:rsidRDefault="00A26F5D" w:rsidP="002F5A48">
      <w:r>
        <w:t xml:space="preserve">Amazon </w:t>
      </w:r>
      <w:proofErr w:type="spellStart"/>
      <w:r>
        <w:t>Elastic</w:t>
      </w:r>
      <w:proofErr w:type="spellEnd"/>
      <w:r>
        <w:t xml:space="preserve"> Compute Cloud, </w:t>
      </w:r>
      <w:proofErr w:type="spellStart"/>
      <w:r>
        <w:t>mas</w:t>
      </w:r>
      <w:proofErr w:type="spellEnd"/>
      <w:r>
        <w:t xml:space="preserve"> conocido como Amazon EC2 es una plataforma de computación online que permite la creación y alquiler de computadores privados virtuales, </w:t>
      </w:r>
      <w:proofErr w:type="spellStart"/>
      <w:r>
        <w:t>mas</w:t>
      </w:r>
      <w:proofErr w:type="spellEnd"/>
      <w:r>
        <w:t xml:space="preserve"> conocidos como VPC. </w:t>
      </w:r>
    </w:p>
    <w:p w14:paraId="031AEF60" w14:textId="51F209EF" w:rsidR="00A26F5D" w:rsidRDefault="00A26F5D" w:rsidP="002F5A48">
      <w:r>
        <w:lastRenderedPageBreak/>
        <w:t xml:space="preserve">Mediante esta herramienta he podido crear un servidor con el sistema operativo propio de Amazon, el cual está basado en Linux. </w:t>
      </w:r>
    </w:p>
    <w:p w14:paraId="034A1009" w14:textId="1D46C28E" w:rsidR="00A26F5D" w:rsidRDefault="00A26F5D" w:rsidP="002F5A48">
      <w:r>
        <w:t>El uso que le he dado a este servidor es de albergar todo el back-end del proyecto además de poder albergar también toda la lógica de la página web de usuario.</w:t>
      </w:r>
    </w:p>
    <w:p w14:paraId="34DDD294" w14:textId="77777777" w:rsidR="00A26F5D" w:rsidRPr="002F5A48" w:rsidRDefault="00A26F5D" w:rsidP="002F5A48"/>
    <w:p w14:paraId="7BE868BF" w14:textId="42C4AAF0" w:rsidR="00FF0D98" w:rsidRDefault="00B53E98" w:rsidP="00FF0D98">
      <w:pPr>
        <w:pStyle w:val="Ttulo4"/>
      </w:pPr>
      <w:r>
        <w:t>RDS</w:t>
      </w:r>
    </w:p>
    <w:p w14:paraId="0DDEA34A" w14:textId="412B1F02" w:rsidR="002F5A48" w:rsidRDefault="00A26F5D" w:rsidP="002F5A48">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w:t>
      </w:r>
      <w:proofErr w:type="spellStart"/>
      <w:r>
        <w:t>mas</w:t>
      </w:r>
      <w:proofErr w:type="spellEnd"/>
      <w:r>
        <w:t xml:space="preserve"> conocido como Amazon RDS, es un servicio de</w:t>
      </w:r>
      <w:r w:rsidR="003430FB">
        <w:t xml:space="preserve"> computación en la nube de bases de datos, el cual he usado para poder albergar toda la información del proyecto. </w:t>
      </w:r>
    </w:p>
    <w:p w14:paraId="7B7588A3" w14:textId="45A92FAB" w:rsidR="003430FB" w:rsidRPr="002F5A48" w:rsidRDefault="003430FB" w:rsidP="002F5A48">
      <w:r>
        <w:t xml:space="preserve">Como se ha comentado en el anterior apartado, el 6.2.9, este servicio de Amazon incluye una opción de gestión de la base de datos, pero este es de pago con lo </w:t>
      </w:r>
      <w:proofErr w:type="gramStart"/>
      <w:r>
        <w:t>que</w:t>
      </w:r>
      <w:proofErr w:type="gramEnd"/>
      <w:r>
        <w:t xml:space="preserve"> para poder tener acceso a dicha base, he tenido que configurar una serie de directrices de seguridad para permitir el acceso y gestión remota, para que con la herramienta del apartado 6.2.9 pueda diseñar y desarrollar dicha base. </w:t>
      </w:r>
    </w:p>
    <w:p w14:paraId="671461CF" w14:textId="0632F324" w:rsidR="005A25B3" w:rsidRDefault="005A25B3" w:rsidP="003E0AC0">
      <w:pPr>
        <w:pStyle w:val="Ttulo3"/>
      </w:pPr>
      <w:bookmarkStart w:id="48" w:name="_Toc111798658"/>
      <w:proofErr w:type="spellStart"/>
      <w:r>
        <w:t>Logmein</w:t>
      </w:r>
      <w:proofErr w:type="spellEnd"/>
      <w:r>
        <w:t xml:space="preserve"> </w:t>
      </w:r>
      <w:proofErr w:type="spellStart"/>
      <w:r>
        <w:t>hamachi</w:t>
      </w:r>
      <w:bookmarkEnd w:id="48"/>
      <w:proofErr w:type="spellEnd"/>
    </w:p>
    <w:p w14:paraId="6C070299" w14:textId="11439D62" w:rsidR="005A25B3" w:rsidRDefault="004C365A" w:rsidP="00B53E98">
      <w:r>
        <w:t xml:space="preserve">Esta herramienta, entre otras funcionalidades, ofrece la posibilidad de crear una red privada virtual, </w:t>
      </w:r>
      <w:proofErr w:type="spellStart"/>
      <w:r>
        <w:t>mas</w:t>
      </w:r>
      <w:proofErr w:type="spellEnd"/>
      <w:r>
        <w:t xml:space="preserve"> conocida como VPN en tu equipo de desarrollo, para que otros usuarios desde otros puntos de ubicación, indiferentemente de la posición o lejanía, se puedan conectar a dicha red y acceder a tus archivos locales.</w:t>
      </w:r>
    </w:p>
    <w:p w14:paraId="231A50E0" w14:textId="5EF4737A" w:rsidR="004C365A" w:rsidRDefault="004C365A" w:rsidP="00B53E98">
      <w:r>
        <w:t xml:space="preserve">Esta herramienta la he usado para que, después de configurar mi localhost mediante la herramienta XAMPP, descrita en el punto 6.2.4, otros usuarios desde otros equipos puedan acceder a dicho localhost y probar el proyecto sin tener que subirlo a la nube no siendo una versión final o un prototipo. </w:t>
      </w:r>
    </w:p>
    <w:p w14:paraId="62FEFFB6" w14:textId="77777777" w:rsidR="004C365A" w:rsidRDefault="004C365A" w:rsidP="00B53E98"/>
    <w:p w14:paraId="5C86CC9E" w14:textId="6BA4D4A3" w:rsidR="004C365A" w:rsidRDefault="004C365A" w:rsidP="004C365A">
      <w:pPr>
        <w:spacing w:before="0" w:line="240" w:lineRule="auto"/>
        <w:jc w:val="center"/>
        <w:rPr>
          <w:rFonts w:ascii="Times New Roman" w:hAnsi="Times New Roman"/>
          <w:sz w:val="24"/>
          <w:szCs w:val="24"/>
          <w:lang w:val="es-ES" w:eastAsia="es-ES_tradnl"/>
        </w:rPr>
      </w:pPr>
      <w:r w:rsidRPr="004C365A">
        <w:rPr>
          <w:rFonts w:ascii="Times New Roman" w:hAnsi="Times New Roman"/>
          <w:sz w:val="24"/>
          <w:szCs w:val="24"/>
          <w:lang w:val="es-ES" w:eastAsia="es-ES_tradnl"/>
        </w:rPr>
        <w:fldChar w:fldCharType="begin"/>
      </w:r>
      <w:r w:rsidRPr="004C365A">
        <w:rPr>
          <w:rFonts w:ascii="Times New Roman" w:hAnsi="Times New Roman"/>
          <w:sz w:val="24"/>
          <w:szCs w:val="24"/>
          <w:lang w:val="es-ES" w:eastAsia="es-ES_tradnl"/>
        </w:rPr>
        <w:instrText xml:space="preserve"> INCLUDEPICTURE "/var/folders/mg/htss8t0n0cdcmg3415nsds0w0000gn/T/com.microsoft.Word/WebArchiveCopyPasteTempFiles/hamachi-1.jpeg" \* MERGEFORMATINET </w:instrText>
      </w:r>
      <w:r w:rsidRPr="004C365A">
        <w:rPr>
          <w:rFonts w:ascii="Times New Roman" w:hAnsi="Times New Roman"/>
          <w:sz w:val="24"/>
          <w:szCs w:val="24"/>
          <w:lang w:val="es-ES" w:eastAsia="es-ES_tradnl"/>
        </w:rPr>
        <w:fldChar w:fldCharType="separate"/>
      </w:r>
      <w:r>
        <w:rPr>
          <w:rFonts w:ascii="Times New Roman" w:hAnsi="Times New Roman"/>
          <w:noProof/>
          <w:sz w:val="24"/>
          <w:szCs w:val="24"/>
          <w:lang w:val="es-ES" w:eastAsia="es-ES_tradnl"/>
        </w:rPr>
        <w:fldChar w:fldCharType="begin"/>
      </w:r>
      <w:r>
        <w:rPr>
          <w:rFonts w:ascii="Times New Roman" w:hAnsi="Times New Roman"/>
          <w:noProof/>
          <w:sz w:val="24"/>
          <w:szCs w:val="24"/>
          <w:lang w:val="es-ES" w:eastAsia="es-ES_tradnl"/>
        </w:rPr>
        <w:instrText xml:space="preserve"> INCLUDEPICTURE  "/var/folders/mg/htss8t0n0cdcmg3415nsds0w0000gn/T/com.microsoft.Word/WebArchiveCopyPasteTempFiles/hamachi-1.jpeg" \* MERGEFORMATINET </w:instrText>
      </w:r>
      <w:r>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FAB8B5B" wp14:editId="32FEB0B2">
            <wp:extent cx="3735070" cy="2299970"/>
            <wp:effectExtent l="0" t="0" r="0" b="0"/>
            <wp:docPr id="103" name="Imagen 99" descr="Las 5 mejores alternativas a Hamachi | Móvil For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as 5 mejores alternativas a Hamachi | Móvil Forum"/>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5070" cy="2299970"/>
                    </a:xfrm>
                    <a:prstGeom prst="rect">
                      <a:avLst/>
                    </a:prstGeom>
                    <a:noFill/>
                    <a:ln>
                      <a:noFill/>
                    </a:ln>
                  </pic:spPr>
                </pic:pic>
              </a:graphicData>
            </a:graphic>
          </wp:inline>
        </w:drawing>
      </w:r>
      <w:r>
        <w:rPr>
          <w:rFonts w:ascii="Times New Roman" w:hAnsi="Times New Roman"/>
          <w:noProof/>
          <w:sz w:val="24"/>
          <w:szCs w:val="24"/>
          <w:lang w:val="es-ES" w:eastAsia="es-ES_tradnl"/>
        </w:rPr>
        <w:fldChar w:fldCharType="end"/>
      </w:r>
      <w:r w:rsidRPr="004C365A">
        <w:rPr>
          <w:rFonts w:ascii="Times New Roman" w:hAnsi="Times New Roman"/>
          <w:sz w:val="24"/>
          <w:szCs w:val="24"/>
          <w:lang w:val="es-ES" w:eastAsia="es-ES_tradnl"/>
        </w:rPr>
        <w:fldChar w:fldCharType="end"/>
      </w:r>
    </w:p>
    <w:p w14:paraId="0EC4261B" w14:textId="222BADD5" w:rsidR="00B2731E" w:rsidRPr="004C365A" w:rsidRDefault="004C365A" w:rsidP="004C365A">
      <w:pPr>
        <w:spacing w:before="0" w:line="240" w:lineRule="auto"/>
        <w:jc w:val="center"/>
        <w:rPr>
          <w:rFonts w:ascii="Times New Roman" w:hAnsi="Times New Roman"/>
          <w:i/>
          <w:iCs/>
          <w:lang w:val="es-ES" w:eastAsia="es-ES_tradnl"/>
        </w:rPr>
      </w:pPr>
      <w:r w:rsidRPr="004C365A">
        <w:rPr>
          <w:rFonts w:ascii="Times New Roman" w:hAnsi="Times New Roman"/>
          <w:i/>
          <w:iCs/>
          <w:lang w:val="es-ES" w:eastAsia="es-ES_tradnl"/>
        </w:rPr>
        <w:t xml:space="preserve">Figura 6.2.11.1 </w:t>
      </w:r>
      <w:proofErr w:type="spellStart"/>
      <w:r w:rsidRPr="004C365A">
        <w:rPr>
          <w:rFonts w:ascii="Times New Roman" w:hAnsi="Times New Roman"/>
          <w:i/>
          <w:iCs/>
          <w:lang w:val="es-ES" w:eastAsia="es-ES_tradnl"/>
        </w:rPr>
        <w:t>LogMein</w:t>
      </w:r>
      <w:proofErr w:type="spellEnd"/>
      <w:r w:rsidRPr="004C365A">
        <w:rPr>
          <w:rFonts w:ascii="Times New Roman" w:hAnsi="Times New Roman"/>
          <w:i/>
          <w:iCs/>
          <w:lang w:val="es-ES" w:eastAsia="es-ES_tradnl"/>
        </w:rPr>
        <w:t xml:space="preserve"> </w:t>
      </w:r>
      <w:proofErr w:type="spellStart"/>
      <w:r w:rsidRPr="004C365A">
        <w:rPr>
          <w:rFonts w:ascii="Times New Roman" w:hAnsi="Times New Roman"/>
          <w:i/>
          <w:iCs/>
          <w:lang w:val="es-ES" w:eastAsia="es-ES_tradnl"/>
        </w:rPr>
        <w:t>Hamachi</w:t>
      </w:r>
      <w:proofErr w:type="spellEnd"/>
      <w:r w:rsidR="00B2731E">
        <w:br w:type="page"/>
      </w:r>
    </w:p>
    <w:p w14:paraId="60492B2D" w14:textId="7E7335AF" w:rsidR="00DC689C" w:rsidRDefault="00B31091" w:rsidP="00B31091">
      <w:pPr>
        <w:pStyle w:val="Ttulo1"/>
      </w:pPr>
      <w:bookmarkStart w:id="49" w:name="_Toc111798659"/>
      <w:r>
        <w:lastRenderedPageBreak/>
        <w:t>Planificación</w:t>
      </w:r>
      <w:bookmarkEnd w:id="49"/>
    </w:p>
    <w:p w14:paraId="46427748" w14:textId="5A3335B0" w:rsidR="00675A3A" w:rsidRDefault="00675A3A" w:rsidP="00301C53">
      <w:pPr>
        <w:pStyle w:val="Ttulo2"/>
      </w:pPr>
      <w:bookmarkStart w:id="50" w:name="_Toc111798660"/>
      <w:r>
        <w:t>Diagrama de precedencias</w:t>
      </w:r>
      <w:bookmarkEnd w:id="50"/>
    </w:p>
    <w:p w14:paraId="1FB3DC5E" w14:textId="1F6C9B2A" w:rsidR="00BB5040" w:rsidRPr="00BB5040" w:rsidRDefault="00BB5040" w:rsidP="00BB5040">
      <w:pPr>
        <w:jc w:val="center"/>
      </w:pPr>
      <w:r w:rsidRPr="00764F76">
        <w:rPr>
          <w:noProof/>
        </w:rPr>
        <w:drawing>
          <wp:anchor distT="0" distB="0" distL="114300" distR="114300" simplePos="0" relativeHeight="251665408" behindDoc="0" locked="0" layoutInCell="1" allowOverlap="1" wp14:anchorId="6049044F" wp14:editId="6C37455B">
            <wp:simplePos x="0" y="0"/>
            <wp:positionH relativeFrom="column">
              <wp:posOffset>0</wp:posOffset>
            </wp:positionH>
            <wp:positionV relativeFrom="page">
              <wp:posOffset>2139315</wp:posOffset>
            </wp:positionV>
            <wp:extent cx="5399405" cy="1637665"/>
            <wp:effectExtent l="0" t="0" r="0" b="0"/>
            <wp:wrapSquare wrapText="bothSides"/>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1637665"/>
                    </a:xfrm>
                    <a:prstGeom prst="rect">
                      <a:avLst/>
                    </a:prstGeom>
                  </pic:spPr>
                </pic:pic>
              </a:graphicData>
            </a:graphic>
            <wp14:sizeRelH relativeFrom="page">
              <wp14:pctWidth>0</wp14:pctWidth>
            </wp14:sizeRelH>
            <wp14:sizeRelV relativeFrom="page">
              <wp14:pctHeight>0</wp14:pctHeight>
            </wp14:sizeRelV>
          </wp:anchor>
        </w:drawing>
      </w:r>
      <w:r w:rsidRPr="00764F76">
        <w:rPr>
          <w:rFonts w:ascii="Times New Roman" w:hAnsi="Times New Roman"/>
          <w:i/>
          <w:iCs/>
        </w:rPr>
        <w:t>Figura 7.1.1 Diagrama de precedencias</w:t>
      </w:r>
    </w:p>
    <w:p w14:paraId="16AC2E7D" w14:textId="047872EE" w:rsidR="00BB5040" w:rsidRDefault="008C6CB0" w:rsidP="00BB5040">
      <w:r>
        <w:t>Nombres de las tareas:</w:t>
      </w:r>
    </w:p>
    <w:p w14:paraId="1BDDC8B0" w14:textId="02307179" w:rsidR="008C6CB0" w:rsidRDefault="008C6CB0" w:rsidP="008C6CB0">
      <w:pPr>
        <w:pStyle w:val="Prrafodelista"/>
        <w:numPr>
          <w:ilvl w:val="0"/>
          <w:numId w:val="27"/>
        </w:numPr>
      </w:pPr>
      <w:r>
        <w:t>Definición del proyecto</w:t>
      </w:r>
    </w:p>
    <w:p w14:paraId="177DE2A9" w14:textId="42D5E2EC" w:rsidR="008C6CB0" w:rsidRDefault="008C6CB0" w:rsidP="008C6CB0">
      <w:pPr>
        <w:pStyle w:val="Prrafodelista"/>
        <w:numPr>
          <w:ilvl w:val="0"/>
          <w:numId w:val="27"/>
        </w:numPr>
      </w:pPr>
      <w:r>
        <w:t>Planificación del proyecto</w:t>
      </w:r>
    </w:p>
    <w:p w14:paraId="226F589E" w14:textId="0BBF31EA" w:rsidR="008C6CB0" w:rsidRDefault="008C6CB0" w:rsidP="008C6CB0">
      <w:pPr>
        <w:pStyle w:val="Prrafodelista"/>
        <w:numPr>
          <w:ilvl w:val="0"/>
          <w:numId w:val="27"/>
        </w:numPr>
      </w:pPr>
      <w:r>
        <w:t>Obtención de requisitos</w:t>
      </w:r>
    </w:p>
    <w:p w14:paraId="40EA9634" w14:textId="759CF2A3" w:rsidR="008C6CB0" w:rsidRDefault="008C6CB0" w:rsidP="008C6CB0">
      <w:pPr>
        <w:pStyle w:val="Prrafodelista"/>
        <w:numPr>
          <w:ilvl w:val="0"/>
          <w:numId w:val="27"/>
        </w:numPr>
      </w:pPr>
      <w:r>
        <w:t>Diseño y desarrollo de la base de datos</w:t>
      </w:r>
    </w:p>
    <w:p w14:paraId="2115541F" w14:textId="428EAC95" w:rsidR="008C6CB0" w:rsidRDefault="008C6CB0" w:rsidP="008C6CB0">
      <w:pPr>
        <w:pStyle w:val="Prrafodelista"/>
        <w:numPr>
          <w:ilvl w:val="0"/>
          <w:numId w:val="27"/>
        </w:numPr>
      </w:pPr>
      <w:r>
        <w:t>Diseño y desarrollo del back-end</w:t>
      </w:r>
    </w:p>
    <w:p w14:paraId="767F9FC6" w14:textId="71D97ED9" w:rsidR="008C6CB0" w:rsidRDefault="008C6CB0" w:rsidP="008C6CB0">
      <w:pPr>
        <w:pStyle w:val="Prrafodelista"/>
        <w:numPr>
          <w:ilvl w:val="0"/>
          <w:numId w:val="27"/>
        </w:numPr>
      </w:pPr>
      <w:r>
        <w:t>Diseño y desarrollo del front-end</w:t>
      </w:r>
    </w:p>
    <w:p w14:paraId="3FE44B56" w14:textId="4BC193D6" w:rsidR="008C6CB0" w:rsidRDefault="008C6CB0" w:rsidP="008C6CB0">
      <w:pPr>
        <w:pStyle w:val="Prrafodelista"/>
        <w:numPr>
          <w:ilvl w:val="0"/>
          <w:numId w:val="27"/>
        </w:numPr>
      </w:pPr>
      <w:r>
        <w:t>Diseño y desarrollo del cliente</w:t>
      </w:r>
    </w:p>
    <w:p w14:paraId="5C5148EA" w14:textId="03210A1B" w:rsidR="008C6CB0" w:rsidRDefault="008C6CB0" w:rsidP="008C6CB0">
      <w:pPr>
        <w:pStyle w:val="Prrafodelista"/>
        <w:numPr>
          <w:ilvl w:val="0"/>
          <w:numId w:val="27"/>
        </w:numPr>
      </w:pPr>
      <w:r>
        <w:t>Pruebas</w:t>
      </w:r>
    </w:p>
    <w:p w14:paraId="258D664E" w14:textId="523D8431" w:rsidR="008C6CB0" w:rsidRPr="00764F76" w:rsidRDefault="008C6CB0" w:rsidP="008C6CB0">
      <w:pPr>
        <w:pStyle w:val="Prrafodelista"/>
        <w:numPr>
          <w:ilvl w:val="0"/>
          <w:numId w:val="27"/>
        </w:numPr>
      </w:pPr>
      <w:r>
        <w:t>Cierre del proyecto</w:t>
      </w:r>
    </w:p>
    <w:p w14:paraId="7096129A" w14:textId="2BCC4B36" w:rsidR="00764F76" w:rsidRPr="0053461D" w:rsidRDefault="00764F76" w:rsidP="0053461D"/>
    <w:p w14:paraId="464F7DE8" w14:textId="151CC487" w:rsidR="00675A3A" w:rsidRDefault="00624039" w:rsidP="00301C53">
      <w:pPr>
        <w:pStyle w:val="Ttulo2"/>
      </w:pPr>
      <w:r>
        <w:t xml:space="preserve"> </w:t>
      </w:r>
      <w:bookmarkStart w:id="51" w:name="_Toc111798661"/>
      <w:r w:rsidR="00675A3A">
        <w:t>Equipo real</w:t>
      </w:r>
      <w:bookmarkEnd w:id="51"/>
    </w:p>
    <w:p w14:paraId="245AD445" w14:textId="6920875A" w:rsidR="00FC5F0A" w:rsidRDefault="0053461D" w:rsidP="0053461D">
      <w:r>
        <w:t>E</w:t>
      </w:r>
      <w:r w:rsidR="00FC5F0A">
        <w:t xml:space="preserve">n los puntos anteriores se ha como es el esquema de trabajo y la organización ideal del proyecto, con el director y todos los especialistas, cada uno en su campo y con sus respectivas tareas. Sin embargo, no siempre todos los proyectos tienen las mismas </w:t>
      </w:r>
      <w:r w:rsidR="00B11D75">
        <w:t>posibilidades</w:t>
      </w:r>
      <w:r w:rsidR="00FC5F0A">
        <w:t xml:space="preserve"> de desarrollo y siempre ocurren </w:t>
      </w:r>
      <w:r w:rsidR="00B11D75">
        <w:t>contratiempos</w:t>
      </w:r>
      <w:r w:rsidR="00FC5F0A">
        <w:t xml:space="preserve"> que delimitan el propio desarrollo </w:t>
      </w:r>
      <w:proofErr w:type="gramStart"/>
      <w:r w:rsidR="00FC5F0A">
        <w:t>del mismo</w:t>
      </w:r>
      <w:proofErr w:type="gramEnd"/>
      <w:r w:rsidR="00FC5F0A">
        <w:t xml:space="preserve">. En este caso, al ser un proyecto de fin de grado de un alumno, no se ha podido contar con todos los especialistas </w:t>
      </w:r>
      <w:r w:rsidR="00B11D75">
        <w:t>requeridos</w:t>
      </w:r>
      <w:r w:rsidR="00FC5F0A">
        <w:t xml:space="preserve">, es decir, que </w:t>
      </w:r>
      <w:r w:rsidR="00B11D75">
        <w:t>solo han trabajo dos personas en proyecto.</w:t>
      </w:r>
    </w:p>
    <w:p w14:paraId="042DFAFE" w14:textId="727C4C60" w:rsidR="00B11D75" w:rsidRPr="0053461D" w:rsidRDefault="00B11D75" w:rsidP="0053461D">
      <w:r>
        <w:t xml:space="preserve">Para el desarrollo de ACCESSIA, las personas que hemos estado trabajando hemos sido el director del proyecto, David Bujan y el ingeniero informático Aitor Piris. El director ha hecho las funciones de tutor, sin embargo, Aitor Piris ha hecho todos los papeles de los diferentes perfiles en uno solo. </w:t>
      </w:r>
    </w:p>
    <w:p w14:paraId="1553E942" w14:textId="77777777" w:rsidR="000C6289" w:rsidRDefault="00624039" w:rsidP="000C6289">
      <w:pPr>
        <w:pStyle w:val="Ttulo2"/>
      </w:pPr>
      <w:r w:rsidRPr="000C6289">
        <w:lastRenderedPageBreak/>
        <w:t xml:space="preserve"> </w:t>
      </w:r>
      <w:bookmarkStart w:id="52" w:name="_Toc111798662"/>
      <w:r w:rsidR="00675A3A" w:rsidRPr="000C6289">
        <w:t>Plan de trabajo real</w:t>
      </w:r>
      <w:bookmarkEnd w:id="52"/>
    </w:p>
    <w:p w14:paraId="42983DE1" w14:textId="52E35C4D" w:rsidR="00F14554" w:rsidRDefault="000C6289" w:rsidP="000C6289">
      <w:r w:rsidRPr="000C6289">
        <w:rPr>
          <w:noProof/>
        </w:rPr>
        <w:drawing>
          <wp:anchor distT="0" distB="0" distL="114300" distR="114300" simplePos="0" relativeHeight="251682816" behindDoc="0" locked="0" layoutInCell="1" allowOverlap="0" wp14:anchorId="26F72BCA" wp14:editId="2592CE5E">
            <wp:simplePos x="0" y="0"/>
            <wp:positionH relativeFrom="column">
              <wp:posOffset>159385</wp:posOffset>
            </wp:positionH>
            <wp:positionV relativeFrom="paragraph">
              <wp:posOffset>2621915</wp:posOffset>
            </wp:positionV>
            <wp:extent cx="5615305" cy="1472565"/>
            <wp:effectExtent l="1270" t="0" r="0" b="0"/>
            <wp:wrapTopAndBottom/>
            <wp:docPr id="115" name="Imagen 1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5615305" cy="1472565"/>
                    </a:xfrm>
                    <a:prstGeom prst="rect">
                      <a:avLst/>
                    </a:prstGeom>
                  </pic:spPr>
                </pic:pic>
              </a:graphicData>
            </a:graphic>
            <wp14:sizeRelH relativeFrom="margin">
              <wp14:pctWidth>0</wp14:pctWidth>
            </wp14:sizeRelH>
            <wp14:sizeRelV relativeFrom="margin">
              <wp14:pctHeight>0</wp14:pctHeight>
            </wp14:sizeRelV>
          </wp:anchor>
        </w:drawing>
      </w:r>
      <w:r w:rsidR="00F14554" w:rsidRPr="000C6289">
        <w:t xml:space="preserve">A </w:t>
      </w:r>
      <w:r w:rsidR="00624039" w:rsidRPr="000C6289">
        <w:t>continuación,</w:t>
      </w:r>
      <w:r w:rsidR="00F14554" w:rsidRPr="000C6289">
        <w:t xml:space="preserve"> se</w:t>
      </w:r>
      <w:r w:rsidR="00F14554">
        <w:t xml:space="preserve"> </w:t>
      </w:r>
      <w:r w:rsidR="00F14554" w:rsidRPr="000C6289">
        <w:t>adjunta la figura 7.3.1 la cual detalla el plan de trabajo real que se ha llevado a cabo.</w:t>
      </w:r>
    </w:p>
    <w:p w14:paraId="3F2FE56F" w14:textId="72FD2FCD" w:rsidR="000C6289" w:rsidRPr="0053461D" w:rsidRDefault="000C6289" w:rsidP="000C6289"/>
    <w:p w14:paraId="4F005A54" w14:textId="7758DA60" w:rsidR="00F14554" w:rsidRDefault="00F14554" w:rsidP="00F14554">
      <w:pPr>
        <w:jc w:val="center"/>
        <w:rPr>
          <w:rFonts w:ascii="Times New Roman" w:hAnsi="Times New Roman"/>
          <w:i/>
          <w:iCs/>
        </w:rPr>
      </w:pPr>
      <w:r w:rsidRPr="00F14554">
        <w:rPr>
          <w:rFonts w:ascii="Times New Roman" w:hAnsi="Times New Roman"/>
          <w:i/>
          <w:iCs/>
        </w:rPr>
        <w:t>Figura 7.3.1 Diagrama de trabajo real</w:t>
      </w:r>
    </w:p>
    <w:p w14:paraId="26BE7E00" w14:textId="6AFB8AF0" w:rsidR="000C6289" w:rsidRDefault="000C6289" w:rsidP="00F14554">
      <w:pPr>
        <w:jc w:val="center"/>
        <w:rPr>
          <w:rFonts w:ascii="Times New Roman" w:hAnsi="Times New Roman"/>
          <w:i/>
          <w:iCs/>
        </w:rPr>
      </w:pPr>
    </w:p>
    <w:p w14:paraId="4F0DF69F" w14:textId="77777777" w:rsidR="000C6289" w:rsidRPr="00F14554" w:rsidRDefault="000C6289" w:rsidP="00F14554">
      <w:pPr>
        <w:jc w:val="center"/>
        <w:rPr>
          <w:rFonts w:ascii="Times New Roman" w:hAnsi="Times New Roman"/>
          <w:i/>
          <w:iCs/>
        </w:rPr>
      </w:pPr>
    </w:p>
    <w:p w14:paraId="671125D1" w14:textId="49C634E1" w:rsidR="00675A3A" w:rsidRPr="00F14554" w:rsidRDefault="00624039" w:rsidP="00301C53">
      <w:pPr>
        <w:pStyle w:val="Ttulo2"/>
      </w:pPr>
      <w:r>
        <w:lastRenderedPageBreak/>
        <w:t xml:space="preserve"> </w:t>
      </w:r>
      <w:bookmarkStart w:id="53" w:name="_Toc111798663"/>
      <w:r w:rsidR="00675A3A" w:rsidRPr="00F14554">
        <w:t>Diagrama de Gantt</w:t>
      </w:r>
      <w:bookmarkEnd w:id="53"/>
    </w:p>
    <w:p w14:paraId="3F045CFA" w14:textId="6196024E" w:rsidR="0053461D" w:rsidRPr="0053461D" w:rsidRDefault="0053461D" w:rsidP="0053461D">
      <w:r>
        <w:t xml:space="preserve">Diagrama de </w:t>
      </w:r>
      <w:proofErr w:type="spellStart"/>
      <w:r>
        <w:t>gantt</w:t>
      </w:r>
      <w:proofErr w:type="spellEnd"/>
    </w:p>
    <w:p w14:paraId="24A258A9" w14:textId="378C7716" w:rsidR="00675A3A" w:rsidRDefault="00624039" w:rsidP="00301C53">
      <w:pPr>
        <w:pStyle w:val="Ttulo2"/>
      </w:pPr>
      <w:r>
        <w:t xml:space="preserve"> </w:t>
      </w:r>
      <w:bookmarkStart w:id="54" w:name="_Toc111798664"/>
      <w:r w:rsidR="00675A3A">
        <w:t>Estimación de carga de trabajo por tarea</w:t>
      </w:r>
      <w:bookmarkEnd w:id="54"/>
    </w:p>
    <w:p w14:paraId="2CBF7B3E" w14:textId="380C026E" w:rsidR="0053461D" w:rsidRDefault="006962D0" w:rsidP="0053461D">
      <w:r w:rsidRPr="006962D0">
        <w:rPr>
          <w:noProof/>
        </w:rPr>
        <w:drawing>
          <wp:anchor distT="0" distB="0" distL="114300" distR="114300" simplePos="0" relativeHeight="251667456" behindDoc="0" locked="0" layoutInCell="1" allowOverlap="1" wp14:anchorId="3724B061" wp14:editId="2A145745">
            <wp:simplePos x="0" y="0"/>
            <wp:positionH relativeFrom="column">
              <wp:posOffset>-168275</wp:posOffset>
            </wp:positionH>
            <wp:positionV relativeFrom="paragraph">
              <wp:posOffset>651087</wp:posOffset>
            </wp:positionV>
            <wp:extent cx="5400040" cy="1350010"/>
            <wp:effectExtent l="0" t="0" r="0" b="0"/>
            <wp:wrapTopAndBottom/>
            <wp:docPr id="116" name="Imagen 1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14:sizeRelH relativeFrom="page">
              <wp14:pctWidth>0</wp14:pctWidth>
            </wp14:sizeRelH>
            <wp14:sizeRelV relativeFrom="page">
              <wp14:pctHeight>0</wp14:pctHeight>
            </wp14:sizeRelV>
          </wp:anchor>
        </w:drawing>
      </w:r>
      <w:r>
        <w:t>A continuación, se adjunta la figura 7.5.1 la cual detalla el plan de trabajo real por tarea que se ha llevado a cabo</w:t>
      </w:r>
      <w:r w:rsidR="00AA06C1">
        <w:t>.</w:t>
      </w:r>
    </w:p>
    <w:p w14:paraId="6454249E" w14:textId="4E451446" w:rsidR="006962D0" w:rsidRDefault="00D41517" w:rsidP="005C2B25">
      <w:pPr>
        <w:jc w:val="center"/>
        <w:rPr>
          <w:rFonts w:ascii="Times New Roman" w:hAnsi="Times New Roman"/>
          <w:i/>
          <w:iCs/>
        </w:rPr>
      </w:pPr>
      <w:r w:rsidRPr="00D41517">
        <w:rPr>
          <w:rFonts w:ascii="Times New Roman" w:hAnsi="Times New Roman"/>
          <w:i/>
          <w:iCs/>
        </w:rPr>
        <w:t>Figura 7.5.1 Diagrama de carga de trabajo por tarea</w:t>
      </w:r>
    </w:p>
    <w:p w14:paraId="4B27ABFB" w14:textId="77777777" w:rsidR="005C2B25" w:rsidRPr="005C2B25" w:rsidRDefault="005C2B25" w:rsidP="005C2B25">
      <w:pPr>
        <w:jc w:val="center"/>
        <w:rPr>
          <w:rFonts w:ascii="Times New Roman" w:hAnsi="Times New Roman"/>
          <w:i/>
          <w:iCs/>
        </w:rPr>
      </w:pPr>
    </w:p>
    <w:p w14:paraId="6F7A91A2" w14:textId="33F602C6" w:rsidR="00675A3A" w:rsidRDefault="00624039" w:rsidP="00301C53">
      <w:pPr>
        <w:pStyle w:val="Ttulo2"/>
      </w:pPr>
      <w:r>
        <w:t xml:space="preserve"> </w:t>
      </w:r>
      <w:bookmarkStart w:id="55" w:name="_Toc111798665"/>
      <w:r w:rsidR="00675A3A">
        <w:t xml:space="preserve">Estimación de cargas de </w:t>
      </w:r>
      <w:r w:rsidR="0053461D">
        <w:t>trabajo</w:t>
      </w:r>
      <w:r w:rsidR="00675A3A">
        <w:t xml:space="preserve"> por perfil</w:t>
      </w:r>
      <w:bookmarkEnd w:id="55"/>
    </w:p>
    <w:p w14:paraId="51F37AAB" w14:textId="0F01010A" w:rsidR="00AF3D51" w:rsidRDefault="00076288" w:rsidP="00AF3D51">
      <w:r w:rsidRPr="00AF3D51">
        <w:rPr>
          <w:noProof/>
        </w:rPr>
        <w:drawing>
          <wp:anchor distT="0" distB="0" distL="114300" distR="114300" simplePos="0" relativeHeight="251668480" behindDoc="0" locked="0" layoutInCell="1" allowOverlap="1" wp14:anchorId="160BD203" wp14:editId="7C7A3A36">
            <wp:simplePos x="0" y="0"/>
            <wp:positionH relativeFrom="column">
              <wp:posOffset>554990</wp:posOffset>
            </wp:positionH>
            <wp:positionV relativeFrom="paragraph">
              <wp:posOffset>744220</wp:posOffset>
            </wp:positionV>
            <wp:extent cx="4236720" cy="1876425"/>
            <wp:effectExtent l="0" t="0" r="5080" b="3175"/>
            <wp:wrapTopAndBottom/>
            <wp:docPr id="119" name="Imagen 1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36720" cy="1876425"/>
                    </a:xfrm>
                    <a:prstGeom prst="rect">
                      <a:avLst/>
                    </a:prstGeom>
                  </pic:spPr>
                </pic:pic>
              </a:graphicData>
            </a:graphic>
            <wp14:sizeRelH relativeFrom="page">
              <wp14:pctWidth>0</wp14:pctWidth>
            </wp14:sizeRelH>
            <wp14:sizeRelV relativeFrom="page">
              <wp14:pctHeight>0</wp14:pctHeight>
            </wp14:sizeRelV>
          </wp:anchor>
        </w:drawing>
      </w:r>
      <w:r w:rsidR="00AF3D51">
        <w:t>A continuación, se adjunta la figura 7.6.1 la cual detalla el plan de trabajo real por perfil que se ha llevado a cabo.</w:t>
      </w:r>
    </w:p>
    <w:p w14:paraId="09BFB48F" w14:textId="1133B543" w:rsidR="00B31091" w:rsidRDefault="00076288" w:rsidP="005C2B25">
      <w:pPr>
        <w:jc w:val="center"/>
        <w:rPr>
          <w:rFonts w:ascii="Times New Roman" w:hAnsi="Times New Roman"/>
          <w:i/>
          <w:iCs/>
        </w:rPr>
      </w:pPr>
      <w:r w:rsidRPr="00076288">
        <w:rPr>
          <w:rFonts w:ascii="Times New Roman" w:hAnsi="Times New Roman"/>
          <w:i/>
          <w:iCs/>
        </w:rPr>
        <w:t>Figura 7.6.1 Diagrama de carga de trabajo por perfil</w:t>
      </w:r>
    </w:p>
    <w:p w14:paraId="07BD742E" w14:textId="4B40BBC7" w:rsidR="0036203E" w:rsidRDefault="0036203E" w:rsidP="005C2B25">
      <w:pPr>
        <w:jc w:val="center"/>
        <w:rPr>
          <w:rFonts w:ascii="Times New Roman" w:hAnsi="Times New Roman"/>
          <w:i/>
          <w:iCs/>
        </w:rPr>
      </w:pPr>
    </w:p>
    <w:p w14:paraId="0D70A4BA" w14:textId="46C5FF81" w:rsidR="0036203E" w:rsidRDefault="0036203E">
      <w:pPr>
        <w:spacing w:before="0" w:line="240" w:lineRule="auto"/>
        <w:jc w:val="left"/>
        <w:rPr>
          <w:rFonts w:ascii="Times New Roman" w:hAnsi="Times New Roman"/>
          <w:i/>
          <w:iCs/>
        </w:rPr>
      </w:pPr>
      <w:r>
        <w:rPr>
          <w:rFonts w:ascii="Times New Roman" w:hAnsi="Times New Roman"/>
          <w:i/>
          <w:iCs/>
        </w:rPr>
        <w:br w:type="page"/>
      </w:r>
    </w:p>
    <w:p w14:paraId="4F5B651D" w14:textId="6DE529F8" w:rsidR="0036203E" w:rsidRPr="005C2B25" w:rsidRDefault="0036203E" w:rsidP="0036203E">
      <w:pPr>
        <w:spacing w:before="0" w:line="240" w:lineRule="auto"/>
        <w:jc w:val="left"/>
        <w:rPr>
          <w:rFonts w:ascii="Times New Roman" w:hAnsi="Times New Roman"/>
          <w:i/>
          <w:iCs/>
        </w:rPr>
      </w:pPr>
      <w:r>
        <w:rPr>
          <w:rFonts w:ascii="Times New Roman" w:hAnsi="Times New Roman"/>
          <w:i/>
          <w:iCs/>
        </w:rPr>
        <w:lastRenderedPageBreak/>
        <w:br w:type="page"/>
      </w:r>
    </w:p>
    <w:p w14:paraId="4440F29C" w14:textId="7FDC2219" w:rsidR="00AA2932" w:rsidRDefault="00AA2932" w:rsidP="00B31091">
      <w:pPr>
        <w:pStyle w:val="Ttulo1"/>
      </w:pPr>
      <w:bookmarkStart w:id="56" w:name="_Toc111798666"/>
      <w:r>
        <w:lastRenderedPageBreak/>
        <w:t>Desarrollo</w:t>
      </w:r>
      <w:bookmarkEnd w:id="56"/>
    </w:p>
    <w:p w14:paraId="02F19E3D" w14:textId="0B200860" w:rsidR="00651351" w:rsidRDefault="00C37F05" w:rsidP="00C37F05">
      <w:pPr>
        <w:pStyle w:val="Ttulo2"/>
      </w:pPr>
      <w:bookmarkStart w:id="57" w:name="_Toc111798667"/>
      <w:r>
        <w:t>Desarrollo</w:t>
      </w:r>
      <w:bookmarkEnd w:id="57"/>
      <w:r>
        <w:t xml:space="preserve"> </w:t>
      </w:r>
    </w:p>
    <w:p w14:paraId="33EAD218" w14:textId="77777777" w:rsidR="00EB39FE" w:rsidRDefault="00EB39FE" w:rsidP="00651351">
      <w:pPr>
        <w:spacing w:before="0" w:line="240" w:lineRule="auto"/>
        <w:jc w:val="left"/>
      </w:pPr>
    </w:p>
    <w:p w14:paraId="700DA7D4" w14:textId="73647C27" w:rsidR="00EB39FE" w:rsidRDefault="00EB39FE" w:rsidP="00651351">
      <w:pPr>
        <w:spacing w:before="0" w:line="240" w:lineRule="auto"/>
        <w:jc w:val="left"/>
      </w:pPr>
      <w:r>
        <w:t xml:space="preserve">En este </w:t>
      </w:r>
      <w:r w:rsidR="005B4445">
        <w:t>capítulo</w:t>
      </w:r>
      <w:r>
        <w:t xml:space="preserve">, se </w:t>
      </w:r>
      <w:r w:rsidR="005B4445">
        <w:t>definen</w:t>
      </w:r>
      <w:r>
        <w:t xml:space="preserve"> el uso de todas las tecnologías utilizadas para el desarrollo de las diferentes aplicaciones que componen la solución tecnológica. Así mismo, también se especifican los procesos de desarrollo de los mismo.</w:t>
      </w:r>
    </w:p>
    <w:p w14:paraId="3401DE1B" w14:textId="7F434ED4" w:rsidR="00EB39FE" w:rsidRDefault="00EB39FE" w:rsidP="00651351">
      <w:pPr>
        <w:spacing w:before="0" w:line="240" w:lineRule="auto"/>
        <w:jc w:val="left"/>
      </w:pPr>
    </w:p>
    <w:p w14:paraId="543420B0" w14:textId="5B4F039B" w:rsidR="00EB39FE" w:rsidRDefault="00EB39FE" w:rsidP="00651351">
      <w:pPr>
        <w:spacing w:before="0" w:line="240" w:lineRule="auto"/>
        <w:jc w:val="left"/>
      </w:pPr>
      <w:r>
        <w:t xml:space="preserve">Con el fin de que el documento no quede demasiado extenso, </w:t>
      </w:r>
      <w:r w:rsidR="005B4445">
        <w:t xml:space="preserve">se procede a relatar los puntos clave y los procesos </w:t>
      </w:r>
      <w:proofErr w:type="spellStart"/>
      <w:r w:rsidR="005B4445">
        <w:t>mas</w:t>
      </w:r>
      <w:proofErr w:type="spellEnd"/>
      <w:r w:rsidR="005B4445">
        <w:t xml:space="preserve"> importantes de la solución. </w:t>
      </w:r>
    </w:p>
    <w:p w14:paraId="6345D0B3" w14:textId="3AE20A0A" w:rsidR="00EB39FE" w:rsidRDefault="00EB39FE" w:rsidP="00EB39FE">
      <w:pPr>
        <w:pStyle w:val="Ttulo3"/>
      </w:pPr>
      <w:bookmarkStart w:id="58" w:name="_Toc111798668"/>
      <w:r>
        <w:t>Entorno</w:t>
      </w:r>
      <w:bookmarkEnd w:id="58"/>
    </w:p>
    <w:p w14:paraId="0CA7FBB3" w14:textId="7A3CDFBB" w:rsidR="004D49CE" w:rsidRDefault="004D49CE" w:rsidP="004D49CE">
      <w:r>
        <w:t>Como punto de partida del desarrollo de esta solución, el primer paso ha sido configurar el entorno de desarrollo, es decir, se ha procedido a configurar los servicios web que van a dar soporte.</w:t>
      </w:r>
    </w:p>
    <w:p w14:paraId="0C600EAF" w14:textId="7AF8D996" w:rsidR="004D49CE" w:rsidRDefault="004D49CE" w:rsidP="004D49CE">
      <w:r>
        <w:t>Los servicios web son dos:</w:t>
      </w:r>
    </w:p>
    <w:p w14:paraId="37C05A43" w14:textId="05AF8110" w:rsidR="004D49CE" w:rsidRDefault="004D49CE" w:rsidP="004D49CE">
      <w:pPr>
        <w:pStyle w:val="Ttulo4"/>
      </w:pPr>
      <w:r>
        <w:t>AWS EC2</w:t>
      </w:r>
    </w:p>
    <w:p w14:paraId="38F6EEA5" w14:textId="34C51B60" w:rsidR="004D49CE" w:rsidRDefault="004D49CE" w:rsidP="004D49CE">
      <w:r>
        <w:t xml:space="preserve">Este servicio pertenece al ecosistema de Amazon web </w:t>
      </w:r>
      <w:proofErr w:type="spellStart"/>
      <w:r>
        <w:t>Services</w:t>
      </w:r>
      <w:proofErr w:type="spellEnd"/>
      <w:r>
        <w:t xml:space="preserve">. El llamado Amazon EC2, es un servicio de creación, diseño y desarrollo de instancias de </w:t>
      </w:r>
      <w:proofErr w:type="spellStart"/>
      <w:r>
        <w:t>VPCs</w:t>
      </w:r>
      <w:proofErr w:type="spellEnd"/>
      <w:r>
        <w:t>.</w:t>
      </w:r>
    </w:p>
    <w:p w14:paraId="08B811C9" w14:textId="74E964E5" w:rsidR="004D49CE" w:rsidRDefault="004D49CE" w:rsidP="004D49CE">
      <w:r>
        <w:t xml:space="preserve">Una VPC, por sus siglas del inglés ‘Virtual </w:t>
      </w:r>
      <w:proofErr w:type="spellStart"/>
      <w:r>
        <w:t>Private</w:t>
      </w:r>
      <w:proofErr w:type="spellEnd"/>
      <w:r>
        <w:t xml:space="preserve"> </w:t>
      </w:r>
      <w:proofErr w:type="spellStart"/>
      <w:r>
        <w:t>Computer</w:t>
      </w:r>
      <w:proofErr w:type="spellEnd"/>
      <w:r>
        <w:t xml:space="preserve">’ o en castellano, computador virtual privado, tiene como </w:t>
      </w:r>
      <w:r w:rsidR="00356528">
        <w:t>cometido</w:t>
      </w:r>
      <w:r>
        <w:t xml:space="preserve"> dotar a esta solución de un servidor web, basado en la propia versión de Linux de Amazon. </w:t>
      </w:r>
    </w:p>
    <w:p w14:paraId="0C8A1BE0" w14:textId="2BDE033F" w:rsidR="004D49CE" w:rsidRPr="004D49CE" w:rsidRDefault="004D49CE" w:rsidP="004D49CE">
      <w:r>
        <w:t xml:space="preserve">Una vez creada la instancia de EC2, se ha tenido que configurar el acceso remoto por </w:t>
      </w:r>
      <w:proofErr w:type="spellStart"/>
      <w:r>
        <w:t>ssh</w:t>
      </w:r>
      <w:proofErr w:type="spellEnd"/>
      <w:r>
        <w:t>, se ha instalado apache2 y configurado un servidor, los puertos de escucha y el esqueleto del proyecto web.</w:t>
      </w:r>
    </w:p>
    <w:p w14:paraId="48F578E0" w14:textId="38D0A386" w:rsidR="004D49CE" w:rsidRDefault="004D49CE" w:rsidP="004D49CE">
      <w:pPr>
        <w:pStyle w:val="Ttulo4"/>
      </w:pPr>
      <w:r>
        <w:t>AWS RD2</w:t>
      </w:r>
    </w:p>
    <w:p w14:paraId="05D4001F" w14:textId="1CA7124D" w:rsidR="0024751A" w:rsidRDefault="0024751A" w:rsidP="0024751A">
      <w:r>
        <w:t xml:space="preserve">Este servicio pertenece al ecosistema de Amazon web </w:t>
      </w:r>
      <w:proofErr w:type="spellStart"/>
      <w:r>
        <w:t>Services</w:t>
      </w:r>
      <w:proofErr w:type="spellEnd"/>
      <w:r>
        <w:t>. El llamado Amazon RD2, es un servicio de creación, diseño y desarrollo de instancias de bases de datos.</w:t>
      </w:r>
    </w:p>
    <w:p w14:paraId="5075D562" w14:textId="2DB81AAC" w:rsidR="0024751A" w:rsidRDefault="0024751A" w:rsidP="0024751A">
      <w:r>
        <w:t xml:space="preserve">El principal cometido de la esta base de datos es de almacenar toda la información de los usuarios registrados y los datos que estos generen mediante el uso de </w:t>
      </w:r>
      <w:r w:rsidR="009F521D">
        <w:t>las diferentes aplicaciones</w:t>
      </w:r>
      <w:r>
        <w:t xml:space="preserve"> de la solución.</w:t>
      </w:r>
    </w:p>
    <w:p w14:paraId="5C373017" w14:textId="43FA9DF5" w:rsidR="0024751A" w:rsidRDefault="0024751A" w:rsidP="0024751A">
      <w:r>
        <w:t>Siguiendo el esquema de tablas, previamente diseñado, se ha procedido a su creación. Las relaciones entre las tablas, se puede ver en la figura 8.1.1.2.1</w:t>
      </w:r>
      <w:r w:rsidR="006F1B4F">
        <w:t xml:space="preserve"> y 8.1.1.2.2.</w:t>
      </w:r>
    </w:p>
    <w:p w14:paraId="1CE349DF" w14:textId="5695BA1D" w:rsidR="0024751A" w:rsidRDefault="0024751A" w:rsidP="0024751A"/>
    <w:p w14:paraId="4911DD06" w14:textId="4D591E00" w:rsidR="0024751A" w:rsidRDefault="0024751A" w:rsidP="0024751A"/>
    <w:p w14:paraId="6EE0B246" w14:textId="5F5BCD4B" w:rsidR="0024751A" w:rsidRPr="009F521D" w:rsidRDefault="009F521D" w:rsidP="009F521D">
      <w:pPr>
        <w:jc w:val="center"/>
        <w:rPr>
          <w:rFonts w:ascii="Times New Roman" w:hAnsi="Times New Roman"/>
          <w:i/>
          <w:iCs/>
        </w:rPr>
      </w:pPr>
      <w:r w:rsidRPr="009F521D">
        <w:rPr>
          <w:rFonts w:ascii="Times New Roman" w:hAnsi="Times New Roman"/>
          <w:i/>
          <w:iCs/>
          <w:noProof/>
        </w:rPr>
        <w:lastRenderedPageBreak/>
        <w:drawing>
          <wp:anchor distT="0" distB="0" distL="114300" distR="114300" simplePos="0" relativeHeight="251689984" behindDoc="0" locked="0" layoutInCell="1" allowOverlap="1" wp14:anchorId="24DBC84B" wp14:editId="26F4F5FD">
            <wp:simplePos x="0" y="0"/>
            <wp:positionH relativeFrom="margin">
              <wp:align>right</wp:align>
            </wp:positionH>
            <wp:positionV relativeFrom="paragraph">
              <wp:posOffset>5360256</wp:posOffset>
            </wp:positionV>
            <wp:extent cx="5400040" cy="2738755"/>
            <wp:effectExtent l="0" t="0" r="0" b="4445"/>
            <wp:wrapTopAndBottom/>
            <wp:docPr id="9" name="Imagen 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738755"/>
                    </a:xfrm>
                    <a:prstGeom prst="rect">
                      <a:avLst/>
                    </a:prstGeom>
                  </pic:spPr>
                </pic:pic>
              </a:graphicData>
            </a:graphic>
          </wp:anchor>
        </w:drawing>
      </w:r>
      <w:r w:rsidR="006F1B4F" w:rsidRPr="009F521D">
        <w:rPr>
          <w:rFonts w:ascii="Times New Roman" w:hAnsi="Times New Roman"/>
          <w:i/>
          <w:iCs/>
          <w:noProof/>
        </w:rPr>
        <w:drawing>
          <wp:anchor distT="0" distB="0" distL="114300" distR="114300" simplePos="0" relativeHeight="251688960" behindDoc="0" locked="0" layoutInCell="1" allowOverlap="1" wp14:anchorId="409FC9BB" wp14:editId="3BD80BBE">
            <wp:simplePos x="0" y="0"/>
            <wp:positionH relativeFrom="column">
              <wp:posOffset>-1933</wp:posOffset>
            </wp:positionH>
            <wp:positionV relativeFrom="paragraph">
              <wp:posOffset>-110</wp:posOffset>
            </wp:positionV>
            <wp:extent cx="5400040" cy="4769485"/>
            <wp:effectExtent l="0" t="0" r="0" b="0"/>
            <wp:wrapTopAndBottom/>
            <wp:docPr id="8" name="Imagen 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4769485"/>
                    </a:xfrm>
                    <a:prstGeom prst="rect">
                      <a:avLst/>
                    </a:prstGeom>
                  </pic:spPr>
                </pic:pic>
              </a:graphicData>
            </a:graphic>
          </wp:anchor>
        </w:drawing>
      </w:r>
      <w:r w:rsidRPr="009F521D">
        <w:rPr>
          <w:rFonts w:ascii="Times New Roman" w:hAnsi="Times New Roman"/>
          <w:i/>
          <w:iCs/>
        </w:rPr>
        <w:t>Figura 8.1.1.2.1 Primera parte del diagrama ER de la BBDD</w:t>
      </w:r>
    </w:p>
    <w:p w14:paraId="371E1FAD" w14:textId="5F7B9B23" w:rsidR="00356528" w:rsidRPr="009F521D" w:rsidRDefault="009F521D" w:rsidP="009F521D">
      <w:pPr>
        <w:jc w:val="center"/>
        <w:rPr>
          <w:rFonts w:ascii="Times New Roman" w:hAnsi="Times New Roman"/>
          <w:i/>
          <w:iCs/>
        </w:rPr>
      </w:pPr>
      <w:r w:rsidRPr="009F521D">
        <w:rPr>
          <w:rFonts w:ascii="Times New Roman" w:hAnsi="Times New Roman"/>
          <w:i/>
          <w:iCs/>
        </w:rPr>
        <w:t>Figura 8.1.1.2.1 Segunda parte del diagrama ER de la BBDD</w:t>
      </w:r>
    </w:p>
    <w:p w14:paraId="663CDEB3" w14:textId="3D351762" w:rsidR="00EB39FE" w:rsidRDefault="00EB39FE" w:rsidP="00EB39FE">
      <w:pPr>
        <w:pStyle w:val="Ttulo3"/>
      </w:pPr>
      <w:bookmarkStart w:id="59" w:name="_Toc111798669"/>
      <w:r>
        <w:lastRenderedPageBreak/>
        <w:t>Aplicación de escritorio</w:t>
      </w:r>
      <w:bookmarkEnd w:id="59"/>
    </w:p>
    <w:p w14:paraId="001974BE" w14:textId="3C535A50" w:rsidR="009F521D" w:rsidRDefault="003B5078" w:rsidP="009F521D">
      <w:r>
        <w:t xml:space="preserve">Para el desarrollo de la aplicación de escritorio se ha utilizado el IDE Eclipse. Así mismo, para crear el proyecto de la aplicación y su desarrollo se ha usado el </w:t>
      </w:r>
      <w:proofErr w:type="spellStart"/>
      <w:r>
        <w:t>framework</w:t>
      </w:r>
      <w:proofErr w:type="spellEnd"/>
      <w:r>
        <w:t xml:space="preserve"> de Maven. </w:t>
      </w:r>
    </w:p>
    <w:p w14:paraId="5EEA1F44" w14:textId="23D71B9D" w:rsidR="003B5078" w:rsidRDefault="003B5078" w:rsidP="009F521D">
      <w:r>
        <w:t xml:space="preserve">Maven es una tecnología, la cual permite gestionar y construir proyectos de java. Esta está utiliza un POM, que por sus siglas del inglés ‘Project </w:t>
      </w:r>
      <w:proofErr w:type="spellStart"/>
      <w:r>
        <w:t>Object</w:t>
      </w:r>
      <w:proofErr w:type="spellEnd"/>
      <w:r>
        <w:t xml:space="preserve"> </w:t>
      </w:r>
      <w:proofErr w:type="spellStart"/>
      <w:r>
        <w:t>Model</w:t>
      </w:r>
      <w:proofErr w:type="spellEnd"/>
      <w:r>
        <w:t>’, el cual define la estructura del proyecto, su esqueleto, las dependencias de las librerías que utiliza</w:t>
      </w:r>
      <w:r w:rsidR="00114731">
        <w:t xml:space="preserve"> y todos los repositorios. </w:t>
      </w:r>
    </w:p>
    <w:p w14:paraId="4E39C3D6" w14:textId="121B96FA" w:rsidR="00114731" w:rsidRDefault="00114731" w:rsidP="009F521D">
      <w:r w:rsidRPr="00114731">
        <w:rPr>
          <w:noProof/>
        </w:rPr>
        <w:drawing>
          <wp:anchor distT="0" distB="0" distL="114300" distR="114300" simplePos="0" relativeHeight="251691008" behindDoc="0" locked="0" layoutInCell="1" allowOverlap="1" wp14:anchorId="422425B8" wp14:editId="0E6ED18F">
            <wp:simplePos x="0" y="0"/>
            <wp:positionH relativeFrom="margin">
              <wp:align>center</wp:align>
            </wp:positionH>
            <wp:positionV relativeFrom="paragraph">
              <wp:posOffset>526415</wp:posOffset>
            </wp:positionV>
            <wp:extent cx="1595120" cy="5986780"/>
            <wp:effectExtent l="0" t="0" r="5080" b="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595120" cy="5986780"/>
                    </a:xfrm>
                    <a:prstGeom prst="rect">
                      <a:avLst/>
                    </a:prstGeom>
                  </pic:spPr>
                </pic:pic>
              </a:graphicData>
            </a:graphic>
            <wp14:sizeRelH relativeFrom="margin">
              <wp14:pctWidth>0</wp14:pctWidth>
            </wp14:sizeRelH>
            <wp14:sizeRelV relativeFrom="margin">
              <wp14:pctHeight>0</wp14:pctHeight>
            </wp14:sizeRelV>
          </wp:anchor>
        </w:drawing>
      </w:r>
      <w:r>
        <w:t>La estructura del proyecto se puede apreciar en la figura 8.1.2.</w:t>
      </w:r>
    </w:p>
    <w:p w14:paraId="6B4AF7CF" w14:textId="477B9FFB" w:rsidR="00114731" w:rsidRDefault="00114731" w:rsidP="00114731">
      <w:pPr>
        <w:jc w:val="center"/>
        <w:rPr>
          <w:rFonts w:ascii="Times New Roman" w:hAnsi="Times New Roman"/>
          <w:i/>
          <w:iCs/>
        </w:rPr>
      </w:pPr>
      <w:r w:rsidRPr="00114731">
        <w:rPr>
          <w:rFonts w:ascii="Times New Roman" w:hAnsi="Times New Roman"/>
          <w:i/>
          <w:iCs/>
        </w:rPr>
        <w:t>Figura 8.1.2 Estructura del proyecto de ACCESSIA Desktop</w:t>
      </w:r>
    </w:p>
    <w:p w14:paraId="6CB52BA2" w14:textId="6F1993E7" w:rsidR="00114731" w:rsidRDefault="00114731" w:rsidP="00114731">
      <w:r>
        <w:lastRenderedPageBreak/>
        <w:t xml:space="preserve">Para la construcción de la ventana principal y todos los paneles que componen las diferentes ventanas, por las cuales el usuario puede navegar, se ha utilizado la tecnología de Java Swing. Este es un software nativo de Oracle, el cual permite la </w:t>
      </w:r>
      <w:r w:rsidR="004D0025">
        <w:t>configuración</w:t>
      </w:r>
      <w:r>
        <w:t xml:space="preserve"> de las mismas ventanas. </w:t>
      </w:r>
    </w:p>
    <w:p w14:paraId="304AE261" w14:textId="434C0AAA" w:rsidR="00114731" w:rsidRDefault="00114731" w:rsidP="00114731">
      <w:r>
        <w:t xml:space="preserve">Además, cabe destacar que uno de los principales motivos de usar Eclipse ha sido la posibilidad de usar el </w:t>
      </w:r>
      <w:proofErr w:type="spellStart"/>
      <w:r>
        <w:t>Window</w:t>
      </w:r>
      <w:proofErr w:type="spellEnd"/>
      <w:r>
        <w:t xml:space="preserve"> </w:t>
      </w:r>
      <w:proofErr w:type="spellStart"/>
      <w:r>
        <w:t>Builder</w:t>
      </w:r>
      <w:proofErr w:type="spellEnd"/>
      <w:r>
        <w:t>, el cual es un</w:t>
      </w:r>
      <w:r w:rsidR="004D0025">
        <w:t>a librería que permite el diseño visual de los componentes en vez de la tradicional configuración a mano.</w:t>
      </w:r>
    </w:p>
    <w:p w14:paraId="1445A5B1" w14:textId="4EF22455" w:rsidR="00D719C7" w:rsidRDefault="004D0025" w:rsidP="00114731">
      <w:r>
        <w:t xml:space="preserve">Una vez escrito todo el proyecto, se han desarrollado los teses unitarios y los teses </w:t>
      </w:r>
      <w:proofErr w:type="spellStart"/>
      <w:r>
        <w:t>mock</w:t>
      </w:r>
      <w:proofErr w:type="spellEnd"/>
      <w:r>
        <w:t xml:space="preserve">, los cuales tienen por cometido comprobar que se usan todas las funciones </w:t>
      </w:r>
      <w:r w:rsidR="00827D28">
        <w:t xml:space="preserve">lógicas y que no hay ninguna innecesaria, así mismo, los teses </w:t>
      </w:r>
      <w:proofErr w:type="spellStart"/>
      <w:r w:rsidR="00827D28">
        <w:t>mock</w:t>
      </w:r>
      <w:proofErr w:type="spellEnd"/>
      <w:r w:rsidR="00827D28">
        <w:t xml:space="preserve"> tienen por cometido desarrollar simulaciones y clases de pruebas que simulan el comportamiento de las clases del proyecto. Al simular el comportamiento, se compara los resultados de estas clases </w:t>
      </w:r>
      <w:proofErr w:type="spellStart"/>
      <w:r w:rsidR="00827D28">
        <w:t>mock</w:t>
      </w:r>
      <w:proofErr w:type="spellEnd"/>
      <w:r w:rsidR="00827D28">
        <w:t xml:space="preserve"> con lo que deberían devolver, y si es igual, pasaría la prueba.</w:t>
      </w:r>
    </w:p>
    <w:p w14:paraId="5D5E7B85" w14:textId="4E86CF90" w:rsidR="00D719C7" w:rsidRDefault="00D719C7" w:rsidP="00114731">
      <w:r>
        <w:t>Una vez que los teses están hechos, se debe documentar el código, es decir, por cada función lógica de cada archivo que componen los paquetes del proyecto, se debe explicar que parámetros recoge, que tipo de objeto devuelve en caso de que lo haga, la lógica interna y el propósito general.</w:t>
      </w:r>
    </w:p>
    <w:p w14:paraId="0DF140DA" w14:textId="3BF71169" w:rsidR="00827D28" w:rsidRDefault="00D719C7" w:rsidP="00114731">
      <w:r>
        <w:t>Una vez documentado el código, mediante la consola de Windows se deben de realizar una serie de comandos de Maven para poder generar el ejecutable del proyecto.</w:t>
      </w:r>
    </w:p>
    <w:p w14:paraId="0E499B2F" w14:textId="4DDF0A7E"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clean</w:t>
      </w:r>
      <w:proofErr w:type="spellEnd"/>
      <w:r>
        <w:t>, borra todos los .</w:t>
      </w:r>
      <w:proofErr w:type="spellStart"/>
      <w:r>
        <w:t>jar</w:t>
      </w:r>
      <w:proofErr w:type="spellEnd"/>
      <w:r>
        <w:t xml:space="preserve"> y .</w:t>
      </w:r>
      <w:proofErr w:type="spellStart"/>
      <w:r>
        <w:t>class</w:t>
      </w:r>
      <w:proofErr w:type="spellEnd"/>
      <w:r>
        <w:t xml:space="preserve"> generados anteriormente</w:t>
      </w:r>
      <w:r w:rsidR="009064CD">
        <w:t>.</w:t>
      </w:r>
    </w:p>
    <w:p w14:paraId="2F99F5B9" w14:textId="66A28754"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compile</w:t>
      </w:r>
      <w:r w:rsidR="009064CD">
        <w:t>, compila el proyecto</w:t>
      </w:r>
    </w:p>
    <w:p w14:paraId="6B760152" w14:textId="2DF808CE"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package</w:t>
      </w:r>
      <w:proofErr w:type="spellEnd"/>
      <w:r w:rsidR="009064CD">
        <w:t>, genera el .</w:t>
      </w:r>
      <w:proofErr w:type="spellStart"/>
      <w:r w:rsidR="009064CD">
        <w:t>jar</w:t>
      </w:r>
      <w:proofErr w:type="spellEnd"/>
    </w:p>
    <w:p w14:paraId="12996AEA" w14:textId="22C74729" w:rsidR="00D719C7" w:rsidRDefault="00D719C7" w:rsidP="009064CD">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install</w:t>
      </w:r>
      <w:proofErr w:type="spellEnd"/>
      <w:r w:rsidR="009064CD">
        <w:t xml:space="preserve">, instala </w:t>
      </w:r>
      <w:proofErr w:type="spellStart"/>
      <w:r w:rsidR="009064CD">
        <w:t>el</w:t>
      </w:r>
      <w:proofErr w:type="spellEnd"/>
      <w:r w:rsidR="009064CD">
        <w:t xml:space="preserve"> .</w:t>
      </w:r>
      <w:proofErr w:type="spellStart"/>
      <w:r w:rsidR="009064CD">
        <w:t>jar</w:t>
      </w:r>
      <w:proofErr w:type="spellEnd"/>
      <w:r w:rsidR="009064CD">
        <w:t xml:space="preserve"> en el repositorio </w:t>
      </w:r>
      <w:proofErr w:type="gramStart"/>
      <w:r w:rsidR="009064CD">
        <w:t>de .</w:t>
      </w:r>
      <w:proofErr w:type="spellStart"/>
      <w:r w:rsidR="009064CD">
        <w:t>jars</w:t>
      </w:r>
      <w:proofErr w:type="spellEnd"/>
      <w:proofErr w:type="gramEnd"/>
      <w:r w:rsidR="009064CD">
        <w:t xml:space="preserve"> de nuestro equipo</w:t>
      </w:r>
    </w:p>
    <w:p w14:paraId="4DCB4363" w14:textId="203E0173" w:rsidR="00D719C7" w:rsidRDefault="00D719C7" w:rsidP="00D719C7">
      <w:pPr>
        <w:pStyle w:val="Prrafodelista"/>
        <w:numPr>
          <w:ilvl w:val="0"/>
          <w:numId w:val="32"/>
        </w:numPr>
      </w:pPr>
      <w:proofErr w:type="spellStart"/>
      <w:r w:rsidRPr="009064CD">
        <w:rPr>
          <w:b/>
          <w:bCs/>
        </w:rPr>
        <w:t>mvn</w:t>
      </w:r>
      <w:proofErr w:type="spellEnd"/>
      <w:r w:rsidRPr="009064CD">
        <w:rPr>
          <w:b/>
          <w:bCs/>
        </w:rPr>
        <w:t xml:space="preserve"> </w:t>
      </w:r>
      <w:proofErr w:type="spellStart"/>
      <w:r w:rsidRPr="009064CD">
        <w:rPr>
          <w:b/>
          <w:bCs/>
        </w:rPr>
        <w:t>javadoc</w:t>
      </w:r>
      <w:proofErr w:type="spellEnd"/>
      <w:r w:rsidR="009064CD">
        <w:t>, genera la documentación del proyecto</w:t>
      </w:r>
    </w:p>
    <w:p w14:paraId="4C5FFEFC" w14:textId="18972285" w:rsidR="00D719C7" w:rsidRPr="00114731" w:rsidRDefault="00D719C7" w:rsidP="00D719C7">
      <w:pPr>
        <w:pStyle w:val="Prrafodelista"/>
        <w:numPr>
          <w:ilvl w:val="0"/>
          <w:numId w:val="32"/>
        </w:numPr>
      </w:pPr>
      <w:proofErr w:type="spellStart"/>
      <w:r w:rsidRPr="009064CD">
        <w:rPr>
          <w:b/>
          <w:bCs/>
        </w:rPr>
        <w:t>mvn</w:t>
      </w:r>
      <w:proofErr w:type="spellEnd"/>
      <w:r w:rsidRPr="009064CD">
        <w:rPr>
          <w:b/>
          <w:bCs/>
        </w:rPr>
        <w:t xml:space="preserve"> site</w:t>
      </w:r>
      <w:r w:rsidR="009064CD">
        <w:t xml:space="preserve">, genera documentación </w:t>
      </w:r>
      <w:proofErr w:type="spellStart"/>
      <w:r w:rsidR="009064CD">
        <w:t>html</w:t>
      </w:r>
      <w:proofErr w:type="spellEnd"/>
      <w:r w:rsidR="009064CD">
        <w:t xml:space="preserve"> del proyecto</w:t>
      </w:r>
    </w:p>
    <w:p w14:paraId="27DF9C00" w14:textId="5C1CC7A9" w:rsidR="00EB39FE" w:rsidRDefault="00EB39FE" w:rsidP="00EB39FE">
      <w:pPr>
        <w:pStyle w:val="Ttulo3"/>
      </w:pPr>
      <w:bookmarkStart w:id="60" w:name="_Toc111798670"/>
      <w:r>
        <w:t>Extensión de Google Chrome</w:t>
      </w:r>
      <w:bookmarkEnd w:id="60"/>
    </w:p>
    <w:p w14:paraId="0D791AC5" w14:textId="7C0BA814" w:rsidR="009F521D" w:rsidRDefault="00515A79" w:rsidP="009F521D">
      <w:r>
        <w:t xml:space="preserve">Para el desarrollo de la extensión de Google Chrome, se ha utilizado el IDE ATOM. Primeramente, cabe destacar que actualmente no existen </w:t>
      </w:r>
      <w:proofErr w:type="spellStart"/>
      <w:r>
        <w:t>frameworks</w:t>
      </w:r>
      <w:proofErr w:type="spellEnd"/>
      <w:r>
        <w:t xml:space="preserve"> totalmente desarrollados como para usarlos cómodamente para el desarrollo </w:t>
      </w:r>
      <w:r w:rsidR="002D7B37">
        <w:t>de las extensiones</w:t>
      </w:r>
      <w:r>
        <w:t xml:space="preserve"> de navegadores.</w:t>
      </w:r>
    </w:p>
    <w:p w14:paraId="0095C2DB" w14:textId="001B2474" w:rsidR="00515A79" w:rsidRDefault="00515A79" w:rsidP="009F521D">
      <w:r>
        <w:t xml:space="preserve">El desarrollo de la extensión sigue el mismo patrón y </w:t>
      </w:r>
      <w:r w:rsidR="002D7B37">
        <w:t>estructura que un proyecto HTML tradicional, es decir, existen las carpetas con los archivos con los estilos, una carpeta para las funciones java script y un índex principal.</w:t>
      </w:r>
    </w:p>
    <w:p w14:paraId="2C5229EB" w14:textId="671EE38D" w:rsidR="002D7B37" w:rsidRDefault="002D7B37" w:rsidP="009F521D"/>
    <w:p w14:paraId="270C95E1" w14:textId="28DEA3AB" w:rsidR="002D7B37" w:rsidRDefault="002D7B37" w:rsidP="009F521D"/>
    <w:p w14:paraId="0039A32D" w14:textId="3E35B6D6" w:rsidR="002D7B37" w:rsidRDefault="002D7B37" w:rsidP="009F521D"/>
    <w:p w14:paraId="2DB40025" w14:textId="04E07658" w:rsidR="002D7B37" w:rsidRPr="002D7B37" w:rsidRDefault="002D7B37" w:rsidP="002D7B37">
      <w:pPr>
        <w:jc w:val="center"/>
        <w:rPr>
          <w:rFonts w:ascii="Times New Roman" w:hAnsi="Times New Roman"/>
          <w:i/>
          <w:iCs/>
        </w:rPr>
      </w:pPr>
      <w:r w:rsidRPr="002D7B37">
        <w:rPr>
          <w:rFonts w:ascii="Times New Roman" w:hAnsi="Times New Roman"/>
          <w:i/>
          <w:iCs/>
          <w:noProof/>
        </w:rPr>
        <w:lastRenderedPageBreak/>
        <w:drawing>
          <wp:anchor distT="0" distB="0" distL="114300" distR="114300" simplePos="0" relativeHeight="251692032" behindDoc="0" locked="0" layoutInCell="1" allowOverlap="1" wp14:anchorId="0F8EFEFD" wp14:editId="7C00FF4C">
            <wp:simplePos x="0" y="0"/>
            <wp:positionH relativeFrom="page">
              <wp:align>center</wp:align>
            </wp:positionH>
            <wp:positionV relativeFrom="paragraph">
              <wp:posOffset>442</wp:posOffset>
            </wp:positionV>
            <wp:extent cx="2734057" cy="3077004"/>
            <wp:effectExtent l="0" t="0" r="9525" b="0"/>
            <wp:wrapTopAndBottom/>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734057" cy="3077004"/>
                    </a:xfrm>
                    <a:prstGeom prst="rect">
                      <a:avLst/>
                    </a:prstGeom>
                  </pic:spPr>
                </pic:pic>
              </a:graphicData>
            </a:graphic>
          </wp:anchor>
        </w:drawing>
      </w:r>
      <w:r w:rsidRPr="002D7B37">
        <w:rPr>
          <w:rFonts w:ascii="Times New Roman" w:hAnsi="Times New Roman"/>
          <w:i/>
          <w:iCs/>
        </w:rPr>
        <w:t>Figura 8.1.3.1 Proyecto de la extensión de Google Chrome</w:t>
      </w:r>
    </w:p>
    <w:p w14:paraId="02212533" w14:textId="77777777" w:rsidR="0013319D" w:rsidRDefault="0013319D" w:rsidP="009F521D"/>
    <w:p w14:paraId="0A1DFDC4" w14:textId="35736191" w:rsidR="002D7B37" w:rsidRDefault="002D7B37" w:rsidP="009F521D">
      <w:r>
        <w:t>Existen tres principales diferencias con un proyecto HTML tradicional.</w:t>
      </w:r>
    </w:p>
    <w:p w14:paraId="2672B87E" w14:textId="77777777" w:rsidR="0013319D" w:rsidRDefault="0013319D" w:rsidP="009F521D"/>
    <w:p w14:paraId="0ECC66C5" w14:textId="3DD19175" w:rsidR="002D7B37" w:rsidRDefault="002D7B37" w:rsidP="002D7B37">
      <w:pPr>
        <w:pStyle w:val="Ttulo4"/>
      </w:pPr>
      <w:r>
        <w:t>Llamadas a funciones de java script</w:t>
      </w:r>
    </w:p>
    <w:p w14:paraId="2BC60A8D" w14:textId="23793CEC" w:rsidR="0013319D" w:rsidRDefault="00873B4B" w:rsidP="0013319D">
      <w:r w:rsidRPr="00873B4B">
        <w:rPr>
          <w:noProof/>
        </w:rPr>
        <w:drawing>
          <wp:anchor distT="0" distB="0" distL="114300" distR="114300" simplePos="0" relativeHeight="251693056" behindDoc="0" locked="0" layoutInCell="1" allowOverlap="1" wp14:anchorId="60EA5756" wp14:editId="268DFEFB">
            <wp:simplePos x="0" y="0"/>
            <wp:positionH relativeFrom="page">
              <wp:align>center</wp:align>
            </wp:positionH>
            <wp:positionV relativeFrom="paragraph">
              <wp:posOffset>1063294</wp:posOffset>
            </wp:positionV>
            <wp:extent cx="4057015" cy="1899920"/>
            <wp:effectExtent l="0" t="0" r="635" b="5080"/>
            <wp:wrapTopAndBottom/>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057015" cy="1899920"/>
                    </a:xfrm>
                    <a:prstGeom prst="rect">
                      <a:avLst/>
                    </a:prstGeom>
                  </pic:spPr>
                </pic:pic>
              </a:graphicData>
            </a:graphic>
            <wp14:sizeRelH relativeFrom="margin">
              <wp14:pctWidth>0</wp14:pctWidth>
            </wp14:sizeRelH>
            <wp14:sizeRelV relativeFrom="margin">
              <wp14:pctHeight>0</wp14:pctHeight>
            </wp14:sizeRelV>
          </wp:anchor>
        </w:drawing>
      </w:r>
      <w:r w:rsidR="0013319D">
        <w:t xml:space="preserve">Tradicionalmente, en un proyecto HTML cuando se le quiere establecer una función de java script a un escuchador de eventos de un elemento, hay propiedades que permiten hacer dicha llamada, además de que, en el propio índex, mediante la etiqueta de &lt;script&gt; se puede introducir código JS, sin </w:t>
      </w:r>
      <w:r w:rsidR="00064113">
        <w:t>embargo,</w:t>
      </w:r>
      <w:r w:rsidR="0013319D">
        <w:t xml:space="preserve"> en esta índole de proyectos, por su configuración y seguridad no se permite.</w:t>
      </w:r>
    </w:p>
    <w:p w14:paraId="0BC6F434" w14:textId="038A6161" w:rsidR="00873B4B" w:rsidRPr="00873B4B" w:rsidRDefault="00873B4B" w:rsidP="00873B4B">
      <w:pPr>
        <w:jc w:val="center"/>
        <w:rPr>
          <w:rFonts w:ascii="Times New Roman" w:hAnsi="Times New Roman"/>
          <w:i/>
          <w:iCs/>
        </w:rPr>
      </w:pPr>
      <w:r w:rsidRPr="00873B4B">
        <w:rPr>
          <w:rFonts w:ascii="Times New Roman" w:hAnsi="Times New Roman"/>
          <w:i/>
          <w:iCs/>
        </w:rPr>
        <w:t>Figura 8.1.3.1 Función de asociación de funciones a elementos al cargar pagina</w:t>
      </w:r>
    </w:p>
    <w:p w14:paraId="583E0BC2" w14:textId="63609600" w:rsidR="0013319D" w:rsidRDefault="0013319D" w:rsidP="0013319D">
      <w:r>
        <w:lastRenderedPageBreak/>
        <w:t>Lo que se debe hacer es que en el archivo de funciones JS, accediendo al escuchador del evento de cargar página, se establezcan manualmente todas las asociaciones de escuchadores a elementos.</w:t>
      </w:r>
    </w:p>
    <w:p w14:paraId="5EAE6F8B" w14:textId="3FE10876" w:rsidR="00873B4B" w:rsidRPr="0013319D" w:rsidRDefault="00873B4B" w:rsidP="0013319D"/>
    <w:p w14:paraId="37B221F5" w14:textId="00BF1041" w:rsidR="002D7B37" w:rsidRDefault="002D7B37" w:rsidP="002D7B37">
      <w:pPr>
        <w:pStyle w:val="Ttulo4"/>
      </w:pPr>
      <w:proofErr w:type="spellStart"/>
      <w:r>
        <w:t>Manifest</w:t>
      </w:r>
      <w:proofErr w:type="spellEnd"/>
    </w:p>
    <w:p w14:paraId="3DE92E27" w14:textId="45653F4A" w:rsidR="00064113" w:rsidRDefault="00064113" w:rsidP="00064113">
      <w:r>
        <w:t xml:space="preserve">Otra de las grandes diferencias es el archivo de </w:t>
      </w:r>
      <w:r w:rsidR="00D46DB0">
        <w:t>configuración</w:t>
      </w:r>
      <w:r>
        <w:t xml:space="preserve"> del </w:t>
      </w:r>
      <w:proofErr w:type="spellStart"/>
      <w:r>
        <w:t>Manifest</w:t>
      </w:r>
      <w:proofErr w:type="spellEnd"/>
      <w:r>
        <w:t xml:space="preserve">. Este archivo es el encargado de establecer todas las referencias y dependencias, desde que direcciones se le puede llamar y a que direcciones pueden hacer referencia las funciones JS del proyecto. </w:t>
      </w:r>
    </w:p>
    <w:p w14:paraId="1AA3DE8D" w14:textId="52179E5A" w:rsidR="00D46DB0" w:rsidRDefault="00D46DB0" w:rsidP="00064113">
      <w:r w:rsidRPr="00D46DB0">
        <w:rPr>
          <w:noProof/>
        </w:rPr>
        <w:drawing>
          <wp:anchor distT="0" distB="0" distL="114300" distR="114300" simplePos="0" relativeHeight="251694080" behindDoc="0" locked="0" layoutInCell="1" allowOverlap="1" wp14:anchorId="1919A755" wp14:editId="106B9BB3">
            <wp:simplePos x="0" y="0"/>
            <wp:positionH relativeFrom="page">
              <wp:align>center</wp:align>
            </wp:positionH>
            <wp:positionV relativeFrom="paragraph">
              <wp:posOffset>1014261</wp:posOffset>
            </wp:positionV>
            <wp:extent cx="5400040" cy="4860290"/>
            <wp:effectExtent l="0" t="0" r="0" b="0"/>
            <wp:wrapTopAndBottom/>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860290"/>
                    </a:xfrm>
                    <a:prstGeom prst="rect">
                      <a:avLst/>
                    </a:prstGeom>
                  </pic:spPr>
                </pic:pic>
              </a:graphicData>
            </a:graphic>
          </wp:anchor>
        </w:drawing>
      </w:r>
      <w:r>
        <w:t xml:space="preserve">Así mismo, también establece los iconos del proyecto, su tamaña y ruta, la descripción, el nombre y la versión. Este archivo también sirve para establecer que archivo va a ser el encargado de gestionar el </w:t>
      </w:r>
      <w:proofErr w:type="spellStart"/>
      <w:r>
        <w:t>Background</w:t>
      </w:r>
      <w:proofErr w:type="spellEnd"/>
      <w:r>
        <w:t>, los permisos y los permisos de host. La configuración de este archivo se puede apreciar en la figura 8.1.3.2.1.</w:t>
      </w:r>
    </w:p>
    <w:p w14:paraId="7827C164" w14:textId="5AAE767B" w:rsidR="00D46DB0" w:rsidRPr="00D46DB0" w:rsidRDefault="00D46DB0" w:rsidP="00D46DB0">
      <w:pPr>
        <w:jc w:val="center"/>
        <w:rPr>
          <w:rFonts w:ascii="Times New Roman" w:hAnsi="Times New Roman"/>
          <w:i/>
          <w:iCs/>
        </w:rPr>
      </w:pPr>
      <w:r>
        <w:rPr>
          <w:rFonts w:ascii="Times New Roman" w:hAnsi="Times New Roman"/>
          <w:i/>
          <w:iCs/>
        </w:rPr>
        <w:t>F</w:t>
      </w:r>
      <w:r w:rsidRPr="00D46DB0">
        <w:rPr>
          <w:rFonts w:ascii="Times New Roman" w:hAnsi="Times New Roman"/>
          <w:i/>
          <w:iCs/>
        </w:rPr>
        <w:t xml:space="preserve">igura 8.1.3.2.1 Archivo </w:t>
      </w:r>
      <w:proofErr w:type="spellStart"/>
      <w:r w:rsidRPr="00D46DB0">
        <w:rPr>
          <w:rFonts w:ascii="Times New Roman" w:hAnsi="Times New Roman"/>
          <w:i/>
          <w:iCs/>
        </w:rPr>
        <w:t>Manifest</w:t>
      </w:r>
      <w:proofErr w:type="spellEnd"/>
      <w:r w:rsidRPr="00D46DB0">
        <w:rPr>
          <w:rFonts w:ascii="Times New Roman" w:hAnsi="Times New Roman"/>
          <w:i/>
          <w:iCs/>
        </w:rPr>
        <w:t xml:space="preserve"> del proyecto.</w:t>
      </w:r>
    </w:p>
    <w:p w14:paraId="0A909D25" w14:textId="51D1000D" w:rsidR="002D7B37" w:rsidRDefault="002D7B37" w:rsidP="002D7B37">
      <w:pPr>
        <w:pStyle w:val="Ttulo4"/>
      </w:pPr>
      <w:proofErr w:type="spellStart"/>
      <w:r>
        <w:lastRenderedPageBreak/>
        <w:t>Background</w:t>
      </w:r>
      <w:proofErr w:type="spellEnd"/>
    </w:p>
    <w:p w14:paraId="50475A08" w14:textId="3269EBBF" w:rsidR="0013319D" w:rsidRDefault="00D62393" w:rsidP="0013319D">
      <w:r w:rsidRPr="00D62393">
        <w:rPr>
          <w:noProof/>
        </w:rPr>
        <w:drawing>
          <wp:anchor distT="0" distB="0" distL="114300" distR="114300" simplePos="0" relativeHeight="251695104" behindDoc="0" locked="0" layoutInCell="1" allowOverlap="1" wp14:anchorId="1F22FB9D" wp14:editId="2485DBD3">
            <wp:simplePos x="0" y="0"/>
            <wp:positionH relativeFrom="page">
              <wp:align>center</wp:align>
            </wp:positionH>
            <wp:positionV relativeFrom="paragraph">
              <wp:posOffset>1624054</wp:posOffset>
            </wp:positionV>
            <wp:extent cx="5268060" cy="4820323"/>
            <wp:effectExtent l="0" t="0" r="8890" b="0"/>
            <wp:wrapTopAndBottom/>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268060" cy="4820323"/>
                    </a:xfrm>
                    <a:prstGeom prst="rect">
                      <a:avLst/>
                    </a:prstGeom>
                  </pic:spPr>
                </pic:pic>
              </a:graphicData>
            </a:graphic>
          </wp:anchor>
        </w:drawing>
      </w:r>
      <w:r w:rsidR="007E219C">
        <w:t>La última de las grandes diferencias con un proyecto HTML tradicional es la existencia de un archivo ‘background.js’. Este archivo, de tipo java script, es el encargado de gestionar todas las funciones que trabajan por detrás de página principal y dan soporte a la aplicación, es decir, a diferencia de un archivo .</w:t>
      </w:r>
      <w:proofErr w:type="spellStart"/>
      <w:r w:rsidR="007E219C">
        <w:t>js</w:t>
      </w:r>
      <w:proofErr w:type="spellEnd"/>
      <w:r w:rsidR="007E219C">
        <w:t xml:space="preserve"> tradicional con funciones que aportan lógica de comportamiento</w:t>
      </w:r>
      <w:r>
        <w:t xml:space="preserve">, el </w:t>
      </w:r>
      <w:proofErr w:type="spellStart"/>
      <w:r>
        <w:t>Background</w:t>
      </w:r>
      <w:proofErr w:type="spellEnd"/>
      <w:r>
        <w:t xml:space="preserve"> se encarga de gestionar el comportamiento de las propias funciones de Google, por ejemplo, del evento de navegador de que abre  una nueva pestaña, el que regula lo que hay que hacer cuando este se lanza, es el Background.js. </w:t>
      </w:r>
    </w:p>
    <w:p w14:paraId="63047A38" w14:textId="6FC972B0" w:rsidR="0013319D" w:rsidRDefault="00D62393" w:rsidP="00D62393">
      <w:pPr>
        <w:jc w:val="center"/>
        <w:rPr>
          <w:rFonts w:ascii="Times New Roman" w:hAnsi="Times New Roman"/>
          <w:i/>
          <w:iCs/>
        </w:rPr>
      </w:pPr>
      <w:r w:rsidRPr="00D62393">
        <w:rPr>
          <w:rFonts w:ascii="Times New Roman" w:hAnsi="Times New Roman"/>
          <w:i/>
          <w:iCs/>
        </w:rPr>
        <w:t>Figura 8.1.3.3 Función con carga lógica al abrir una nueva pestaña</w:t>
      </w:r>
    </w:p>
    <w:p w14:paraId="1E41B0AB" w14:textId="3AD2F85B" w:rsidR="00D62393" w:rsidRDefault="00D62393" w:rsidP="00D62393">
      <w:r>
        <w:t>Como se puede ver en la anterior figura, cuando el evento de navegador se lanza, es el propio Background.js el que se encarga de gestionarlo y no cualquier otro archivo .</w:t>
      </w:r>
      <w:proofErr w:type="spellStart"/>
      <w:r>
        <w:t>js</w:t>
      </w:r>
      <w:proofErr w:type="spellEnd"/>
      <w:r>
        <w:t xml:space="preserve"> del proyecto, como tradicionalmente se haría. </w:t>
      </w:r>
    </w:p>
    <w:p w14:paraId="4A8E871C" w14:textId="77777777" w:rsidR="00D62393" w:rsidRPr="00D62393" w:rsidRDefault="00D62393" w:rsidP="00D62393"/>
    <w:p w14:paraId="4D47D2C8" w14:textId="03755586" w:rsidR="009F521D" w:rsidRDefault="00EB39FE" w:rsidP="009F521D">
      <w:pPr>
        <w:pStyle w:val="Ttulo3"/>
      </w:pPr>
      <w:bookmarkStart w:id="61" w:name="_Toc111798671"/>
      <w:r>
        <w:lastRenderedPageBreak/>
        <w:t>Página Web</w:t>
      </w:r>
      <w:bookmarkEnd w:id="61"/>
    </w:p>
    <w:p w14:paraId="0C63FD68" w14:textId="77777777" w:rsidR="00C227C4" w:rsidRDefault="00C227C4" w:rsidP="00F80E17">
      <w:r>
        <w:t>Para el desarrollo de la página web, se ha implementado el modelo tradicional de páginas web de HTML. Tal y como se ha referenciado en el punto anterior, este modelo consta de varias carpetas y un índex.</w:t>
      </w:r>
    </w:p>
    <w:p w14:paraId="1BB31312" w14:textId="0EB6F762" w:rsidR="00C227C4" w:rsidRPr="00FF6602" w:rsidRDefault="00C227C4" w:rsidP="00C227C4">
      <w:pPr>
        <w:pStyle w:val="Prrafodelista"/>
        <w:numPr>
          <w:ilvl w:val="0"/>
          <w:numId w:val="33"/>
        </w:numPr>
        <w:rPr>
          <w:b/>
          <w:bCs/>
        </w:rPr>
      </w:pPr>
      <w:r w:rsidRPr="00FF6602">
        <w:rPr>
          <w:b/>
          <w:bCs/>
        </w:rPr>
        <w:t>Carpeta para las funciones</w:t>
      </w:r>
    </w:p>
    <w:p w14:paraId="1C3D202E" w14:textId="2E1F5068" w:rsidR="00C227C4" w:rsidRDefault="00C227C4" w:rsidP="00C227C4">
      <w:pPr>
        <w:ind w:left="1060"/>
      </w:pPr>
      <w:r>
        <w:t>En esta carpeta es donde residen los objetos de tipo java script, los cuales contienen las funciones y los métodos que dotan de lógica al proyecto y de funcionalidades, cumpliendo así con los requisitos funcionales del proyecto.</w:t>
      </w:r>
    </w:p>
    <w:p w14:paraId="6ABBCB20" w14:textId="51DAFBE9" w:rsidR="00C227C4" w:rsidRPr="00FF6602" w:rsidRDefault="00C227C4" w:rsidP="00C227C4">
      <w:pPr>
        <w:pStyle w:val="Prrafodelista"/>
        <w:numPr>
          <w:ilvl w:val="0"/>
          <w:numId w:val="33"/>
        </w:numPr>
        <w:rPr>
          <w:b/>
          <w:bCs/>
        </w:rPr>
      </w:pPr>
      <w:r w:rsidRPr="00FF6602">
        <w:rPr>
          <w:b/>
          <w:bCs/>
        </w:rPr>
        <w:t>Carpeta para las hojas de estilos</w:t>
      </w:r>
    </w:p>
    <w:p w14:paraId="58FEFCB3" w14:textId="77777777" w:rsidR="00C227C4" w:rsidRDefault="00C227C4" w:rsidP="00C227C4">
      <w:pPr>
        <w:pStyle w:val="Prrafodelista"/>
        <w:ind w:left="1060"/>
      </w:pPr>
    </w:p>
    <w:p w14:paraId="31622AE4" w14:textId="4317EFA8" w:rsidR="00C227C4" w:rsidRDefault="00C227C4" w:rsidP="00C227C4">
      <w:pPr>
        <w:pStyle w:val="Prrafodelista"/>
        <w:ind w:left="1060"/>
      </w:pPr>
      <w:r>
        <w:t xml:space="preserve">En </w:t>
      </w:r>
      <w:r w:rsidR="00BC0655">
        <w:t>esta carpeta</w:t>
      </w:r>
      <w:r>
        <w:t xml:space="preserve"> residen los archivos CSS o </w:t>
      </w:r>
      <w:r w:rsidR="00BC0655">
        <w:t>más</w:t>
      </w:r>
      <w:r>
        <w:t xml:space="preserve"> conocidos como las hojas de estilos. Los archivos de esta carpeta dotan de estilos y complementan la configuración visual de la </w:t>
      </w:r>
      <w:r w:rsidR="00BC0655">
        <w:t>página</w:t>
      </w:r>
      <w:r>
        <w:t xml:space="preserve"> principal y de todas las </w:t>
      </w:r>
      <w:r w:rsidR="00BC0655">
        <w:t>páginas</w:t>
      </w:r>
      <w:r>
        <w:t xml:space="preserve"> pertenecientes al dominio. </w:t>
      </w:r>
    </w:p>
    <w:p w14:paraId="3CAA5358" w14:textId="77777777" w:rsidR="00C227C4" w:rsidRDefault="00C227C4" w:rsidP="00C227C4">
      <w:pPr>
        <w:pStyle w:val="Prrafodelista"/>
        <w:ind w:left="1060"/>
      </w:pPr>
    </w:p>
    <w:p w14:paraId="199FCBCC" w14:textId="6E00650A" w:rsidR="00FF6602" w:rsidRPr="00FF6602" w:rsidRDefault="00C227C4" w:rsidP="00FF6602">
      <w:pPr>
        <w:pStyle w:val="Prrafodelista"/>
        <w:numPr>
          <w:ilvl w:val="0"/>
          <w:numId w:val="33"/>
        </w:numPr>
        <w:rPr>
          <w:b/>
          <w:bCs/>
        </w:rPr>
      </w:pPr>
      <w:r w:rsidRPr="00FF6602">
        <w:rPr>
          <w:b/>
          <w:bCs/>
        </w:rPr>
        <w:t>Carpeta para los recursos, tanto gráficos como sonoros y de otra índole</w:t>
      </w:r>
    </w:p>
    <w:p w14:paraId="7ED01312" w14:textId="77777777" w:rsidR="00FF6602" w:rsidRDefault="00FF6602" w:rsidP="00FF6602">
      <w:pPr>
        <w:pStyle w:val="Prrafodelista"/>
        <w:ind w:left="1060"/>
      </w:pPr>
    </w:p>
    <w:p w14:paraId="4D261782" w14:textId="5999910A" w:rsidR="00FF6602" w:rsidRDefault="00FF6602" w:rsidP="00FF6602">
      <w:pPr>
        <w:pStyle w:val="Prrafodelista"/>
        <w:ind w:left="1060"/>
      </w:pPr>
      <w:r>
        <w:t>Esta carpeta contiene los recursos gráficos del proyecto, es decir, todas las imágenes, los logos, sonidos, librerías que se usen, en este caso, por ejemplo, la librería de los gráficos etc.…</w:t>
      </w:r>
    </w:p>
    <w:p w14:paraId="433C25CE" w14:textId="77777777" w:rsidR="00FF6602" w:rsidRDefault="00FF6602" w:rsidP="00FF6602">
      <w:pPr>
        <w:pStyle w:val="Prrafodelista"/>
        <w:ind w:left="1060"/>
      </w:pPr>
    </w:p>
    <w:p w14:paraId="7ABBDC7C" w14:textId="21C6C95B" w:rsidR="00C227C4" w:rsidRPr="00FF6602" w:rsidRDefault="00C227C4" w:rsidP="00C227C4">
      <w:pPr>
        <w:pStyle w:val="Prrafodelista"/>
        <w:numPr>
          <w:ilvl w:val="0"/>
          <w:numId w:val="33"/>
        </w:numPr>
        <w:rPr>
          <w:b/>
          <w:bCs/>
        </w:rPr>
      </w:pPr>
      <w:r w:rsidRPr="00FF6602">
        <w:rPr>
          <w:b/>
          <w:bCs/>
        </w:rPr>
        <w:t xml:space="preserve">Carpeta con las </w:t>
      </w:r>
      <w:r w:rsidR="00BC0655" w:rsidRPr="00FF6602">
        <w:rPr>
          <w:b/>
          <w:bCs/>
        </w:rPr>
        <w:t>páginas</w:t>
      </w:r>
      <w:r w:rsidRPr="00FF6602">
        <w:rPr>
          <w:b/>
          <w:bCs/>
        </w:rPr>
        <w:t xml:space="preserve"> pertenecientes al dominio</w:t>
      </w:r>
    </w:p>
    <w:p w14:paraId="622778E8" w14:textId="77777777" w:rsidR="00FF6602" w:rsidRDefault="00FF6602" w:rsidP="00FF6602">
      <w:pPr>
        <w:pStyle w:val="Prrafodelista"/>
        <w:ind w:left="1060"/>
      </w:pPr>
    </w:p>
    <w:p w14:paraId="7C641C82" w14:textId="6A02837E" w:rsidR="00FF6602" w:rsidRDefault="0068174A" w:rsidP="00FF6602">
      <w:pPr>
        <w:pStyle w:val="Prrafodelista"/>
        <w:ind w:left="1060"/>
      </w:pPr>
      <w:r>
        <w:t xml:space="preserve">En esta carpeta residen todas las páginas de tipo HTML, las cuales forman parte del dominio, en este </w:t>
      </w:r>
      <w:proofErr w:type="gramStart"/>
      <w:r>
        <w:t>caso</w:t>
      </w:r>
      <w:proofErr w:type="gramEnd"/>
      <w:r>
        <w:t xml:space="preserve"> por ejemplo, las páginas iniciar sesión, de registro de usuarios, la de usuario, TFG y ACCESSIA, residen en esta carpeta.</w:t>
      </w:r>
    </w:p>
    <w:p w14:paraId="67C003AF" w14:textId="77777777" w:rsidR="00FF6602" w:rsidRDefault="00FF6602" w:rsidP="00FF6602">
      <w:pPr>
        <w:pStyle w:val="Prrafodelista"/>
        <w:ind w:left="1060"/>
      </w:pPr>
    </w:p>
    <w:p w14:paraId="76D72CDE" w14:textId="04D24FB7" w:rsidR="0068174A" w:rsidRDefault="00C227C4" w:rsidP="0068174A">
      <w:pPr>
        <w:pStyle w:val="Prrafodelista"/>
        <w:numPr>
          <w:ilvl w:val="0"/>
          <w:numId w:val="33"/>
        </w:numPr>
        <w:rPr>
          <w:b/>
          <w:bCs/>
        </w:rPr>
      </w:pPr>
      <w:r w:rsidRPr="00FF6602">
        <w:rPr>
          <w:b/>
          <w:bCs/>
        </w:rPr>
        <w:t>Carpeta con los objetos PhP</w:t>
      </w:r>
    </w:p>
    <w:p w14:paraId="1348C1A7" w14:textId="78BA558F" w:rsidR="0068174A" w:rsidRDefault="0068174A" w:rsidP="0068174A">
      <w:pPr>
        <w:pStyle w:val="Prrafodelista"/>
        <w:ind w:left="1060"/>
        <w:rPr>
          <w:b/>
          <w:bCs/>
        </w:rPr>
      </w:pPr>
    </w:p>
    <w:p w14:paraId="1329BFEA" w14:textId="2320450A" w:rsidR="0068174A" w:rsidRDefault="0068174A" w:rsidP="0068174A">
      <w:pPr>
        <w:pStyle w:val="Prrafodelista"/>
        <w:ind w:left="1060"/>
      </w:pPr>
      <w:r>
        <w:t>Finalmente, en esta carpeta residen los objetos de tipo PHP, es decir, todos aquellos que se encargan de conectar con la base de datos, además de enviar y recibir peticiones GET y POST.</w:t>
      </w:r>
    </w:p>
    <w:p w14:paraId="678E28D8" w14:textId="03F84EEC" w:rsidR="000F0563" w:rsidRDefault="000F0563" w:rsidP="000F0563">
      <w:pPr>
        <w:pStyle w:val="Prrafodelista"/>
        <w:ind w:left="1060"/>
        <w:rPr>
          <w:rFonts w:ascii="Times New Roman" w:hAnsi="Times New Roman"/>
          <w:i/>
          <w:iCs/>
        </w:rPr>
      </w:pPr>
      <w:r w:rsidRPr="000F0563">
        <w:rPr>
          <w:rFonts w:ascii="Times New Roman" w:hAnsi="Times New Roman"/>
          <w:b/>
          <w:bCs/>
          <w:i/>
          <w:iCs/>
          <w:noProof/>
        </w:rPr>
        <w:lastRenderedPageBreak/>
        <w:drawing>
          <wp:anchor distT="0" distB="0" distL="114300" distR="114300" simplePos="0" relativeHeight="251696128" behindDoc="0" locked="0" layoutInCell="1" allowOverlap="1" wp14:anchorId="3475DF2C" wp14:editId="62C8F0AA">
            <wp:simplePos x="0" y="0"/>
            <wp:positionH relativeFrom="column">
              <wp:posOffset>1246505</wp:posOffset>
            </wp:positionH>
            <wp:positionV relativeFrom="paragraph">
              <wp:posOffset>0</wp:posOffset>
            </wp:positionV>
            <wp:extent cx="2308860" cy="3366135"/>
            <wp:effectExtent l="0" t="0" r="2540" b="0"/>
            <wp:wrapTopAndBottom/>
            <wp:docPr id="15" name="Imagen 1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2308860" cy="3366135"/>
                    </a:xfrm>
                    <a:prstGeom prst="rect">
                      <a:avLst/>
                    </a:prstGeom>
                  </pic:spPr>
                </pic:pic>
              </a:graphicData>
            </a:graphic>
            <wp14:sizeRelH relativeFrom="page">
              <wp14:pctWidth>0</wp14:pctWidth>
            </wp14:sizeRelH>
            <wp14:sizeRelV relativeFrom="page">
              <wp14:pctHeight>0</wp14:pctHeight>
            </wp14:sizeRelV>
          </wp:anchor>
        </w:drawing>
      </w:r>
      <w:r w:rsidRPr="000F0563">
        <w:rPr>
          <w:rFonts w:ascii="Times New Roman" w:hAnsi="Times New Roman"/>
          <w:i/>
          <w:iCs/>
        </w:rPr>
        <w:t>Figura 8.1.4.1 Estructura del proyecto de ACCESSIA W</w:t>
      </w:r>
      <w:r>
        <w:rPr>
          <w:rFonts w:ascii="Times New Roman" w:hAnsi="Times New Roman"/>
          <w:i/>
          <w:iCs/>
        </w:rPr>
        <w:t>eb</w:t>
      </w:r>
    </w:p>
    <w:p w14:paraId="67F86FE6" w14:textId="77777777" w:rsidR="000F0563" w:rsidRDefault="000F0563">
      <w:pPr>
        <w:spacing w:before="0" w:line="240" w:lineRule="auto"/>
        <w:jc w:val="left"/>
        <w:rPr>
          <w:rFonts w:ascii="Times New Roman" w:hAnsi="Times New Roman"/>
          <w:i/>
          <w:iCs/>
        </w:rPr>
      </w:pPr>
      <w:r>
        <w:rPr>
          <w:rFonts w:ascii="Times New Roman" w:hAnsi="Times New Roman"/>
          <w:i/>
          <w:iCs/>
        </w:rPr>
        <w:br w:type="page"/>
      </w:r>
    </w:p>
    <w:p w14:paraId="77DA122D" w14:textId="77777777" w:rsidR="000F0563" w:rsidRPr="0068174A" w:rsidRDefault="000F0563" w:rsidP="000F0563">
      <w:pPr>
        <w:pStyle w:val="Prrafodelista"/>
        <w:ind w:left="1060"/>
      </w:pPr>
    </w:p>
    <w:p w14:paraId="7A405881" w14:textId="3495AC84" w:rsidR="0068174A" w:rsidRPr="0068174A" w:rsidRDefault="0068174A" w:rsidP="0068174A">
      <w:pPr>
        <w:pStyle w:val="Prrafodelista"/>
        <w:ind w:left="1060"/>
        <w:rPr>
          <w:b/>
          <w:bCs/>
        </w:rPr>
      </w:pPr>
    </w:p>
    <w:p w14:paraId="74170BC9" w14:textId="14F22E2C" w:rsidR="00B31091" w:rsidRPr="00FF6602" w:rsidRDefault="00651351" w:rsidP="0068174A">
      <w:r w:rsidRPr="00FF6602">
        <w:br w:type="page"/>
      </w:r>
    </w:p>
    <w:p w14:paraId="637C46BB" w14:textId="2AC45BF6" w:rsidR="00AA2932" w:rsidRDefault="00AA2932" w:rsidP="00B31091">
      <w:pPr>
        <w:pStyle w:val="Ttulo1"/>
      </w:pPr>
      <w:bookmarkStart w:id="62" w:name="_Toc111798672"/>
      <w:r>
        <w:lastRenderedPageBreak/>
        <w:t>Requisitos</w:t>
      </w:r>
      <w:bookmarkEnd w:id="62"/>
    </w:p>
    <w:p w14:paraId="4A08AA42" w14:textId="51292066" w:rsidR="00651351" w:rsidRDefault="00651351" w:rsidP="00B31091">
      <w:r>
        <w:t xml:space="preserve">El cliente final y el </w:t>
      </w:r>
      <w:r w:rsidR="00103296">
        <w:t>público</w:t>
      </w:r>
      <w:r>
        <w:t xml:space="preserve"> objetivo son el conjunto de personas adultas con menores a su cargo. Ya que no se puede entrevistar a todo el conjunto, se ha decido hacer un </w:t>
      </w:r>
      <w:r w:rsidR="00103296">
        <w:t>subgrupo</w:t>
      </w:r>
      <w:r>
        <w:t xml:space="preserve"> de 15 personas, con características e </w:t>
      </w:r>
      <w:r w:rsidR="00103296">
        <w:t>ideologías</w:t>
      </w:r>
      <w:r>
        <w:t xml:space="preserve"> de toda </w:t>
      </w:r>
      <w:r w:rsidR="00103296">
        <w:t>índole</w:t>
      </w:r>
      <w:r>
        <w:t>, y van a ser las personas de este subgrupo las que propongan los requisitos que deberá cumplir esta solución tecnológica.</w:t>
      </w:r>
    </w:p>
    <w:p w14:paraId="268C9128" w14:textId="44CDBA2E" w:rsidR="00651351" w:rsidRDefault="00651351" w:rsidP="00B31091">
      <w:r>
        <w:t>Los requisitos de dividen en dos categorías, funcionales y no funcionales.</w:t>
      </w:r>
    </w:p>
    <w:p w14:paraId="236C434A" w14:textId="570E2B47" w:rsidR="00A44F1E" w:rsidRDefault="00A44F1E" w:rsidP="00B31091">
      <w:r>
        <w:t xml:space="preserve">Antes de especificar los dos tipos de requisitos existentes en esta solución tecnológica, es necesaria aclarar en que se diferencian ambos. </w:t>
      </w:r>
    </w:p>
    <w:p w14:paraId="559F1DE8" w14:textId="51D18F4D" w:rsidR="00A44F1E" w:rsidRDefault="00A44F1E" w:rsidP="00B31091">
      <w:r>
        <w:t>Los requisitos funcionales son aquellos que están propuestos por los usuarios o el cliente final, mientras que los requisitos no funcionales son aquellos que están especificados por el personal técnico o por las propias necesidades del proyecto.</w:t>
      </w:r>
    </w:p>
    <w:p w14:paraId="3E3E347E" w14:textId="50585FE9" w:rsidR="00651351" w:rsidRDefault="00651351" w:rsidP="00301C53">
      <w:pPr>
        <w:pStyle w:val="Ttulo2"/>
      </w:pPr>
      <w:bookmarkStart w:id="63" w:name="_Toc111798673"/>
      <w:r>
        <w:t>Requisitos funcionales</w:t>
      </w:r>
      <w:bookmarkEnd w:id="63"/>
    </w:p>
    <w:p w14:paraId="14FD3148" w14:textId="02E3C062" w:rsidR="00651351" w:rsidRDefault="00A44F1E" w:rsidP="00A44F1E">
      <w:r>
        <w:t>A continuación, se procede a enumerar los requisitos funcionales propuestos.</w:t>
      </w:r>
      <w:r w:rsidR="00103296">
        <w:t xml:space="preserve"> Se dividen por tres categorías, cada una relacionada a cada proyecto</w:t>
      </w:r>
    </w:p>
    <w:p w14:paraId="38F51B8D" w14:textId="4D29A3BF" w:rsidR="00103296" w:rsidRDefault="00103296" w:rsidP="00103296">
      <w:pPr>
        <w:pStyle w:val="Ttulo3"/>
      </w:pPr>
      <w:bookmarkStart w:id="64" w:name="_Toc111798674"/>
      <w:r>
        <w:t>ACCESSIA DESKTOP</w:t>
      </w:r>
      <w:bookmarkEnd w:id="64"/>
    </w:p>
    <w:p w14:paraId="517BB9E4" w14:textId="1F573444" w:rsidR="00103296" w:rsidRPr="00103296" w:rsidRDefault="00103296" w:rsidP="00103296">
      <w:r>
        <w:t>Aplicación de escritorio de ACCESSIA</w:t>
      </w:r>
    </w:p>
    <w:p w14:paraId="2B5849B2" w14:textId="6F7CCE9F" w:rsidR="00103296" w:rsidRPr="00484F22" w:rsidRDefault="00103296" w:rsidP="00484F22">
      <w:pPr>
        <w:pStyle w:val="Ttulo4"/>
      </w:pPr>
      <w:r w:rsidRPr="00484F22">
        <w:t>Seguridad de la aplicación</w:t>
      </w:r>
    </w:p>
    <w:p w14:paraId="5D1C8781" w14:textId="4BD65E92" w:rsidR="0095139B" w:rsidRDefault="00103296" w:rsidP="0095139B">
      <w:r>
        <w:t>Uno de los putos donde más se ha reflejado la preocupación de los usuarios finales ha sido en la propia seg</w:t>
      </w:r>
      <w:r w:rsidR="0095139B">
        <w:t xml:space="preserve">uridad y robustez de la aplicación, es decir, en el caso de una vez encendida la aplicación y el capturador, si se desea apagar dicho capturador o cualquiera de los parámetros que conforman la configuración de la aplicación, se deba introducir un pin o contraseña para poder hacerlo. </w:t>
      </w:r>
    </w:p>
    <w:p w14:paraId="11333946" w14:textId="176F20CD" w:rsidR="00103296" w:rsidRPr="00484F22" w:rsidRDefault="00103296" w:rsidP="00484F22">
      <w:pPr>
        <w:pStyle w:val="Ttulo4"/>
      </w:pPr>
      <w:r w:rsidRPr="00484F22">
        <w:t>Posibilidad de iniciar sesión</w:t>
      </w:r>
    </w:p>
    <w:p w14:paraId="1D4A1551" w14:textId="6BF71AD6" w:rsidR="0095139B" w:rsidRDefault="0095139B" w:rsidP="00484F22">
      <w:r>
        <w:t>Otro de los requisitos propuesto por el subgrupo de estudio era el de poder iniciar sesión desde cualquier equipo, es decir,</w:t>
      </w:r>
      <w:r w:rsidR="003652EF">
        <w:t xml:space="preserve"> si el usuario cambio de estación de trabajo, que pueda iniciar sesión desde la otra y pueda seguir viendo los datos ya guardados y poder tener la posibilidad que desde su cuenta pueda seguir enviando datos a la base de datos de ACCESSIA.</w:t>
      </w:r>
    </w:p>
    <w:p w14:paraId="01CD7018" w14:textId="77777777" w:rsidR="00743CA9" w:rsidRDefault="00743CA9" w:rsidP="00AA5D72">
      <w:pPr>
        <w:ind w:left="567"/>
      </w:pPr>
    </w:p>
    <w:p w14:paraId="4A652E43" w14:textId="0080A1A7" w:rsidR="00103296" w:rsidRPr="00484F22" w:rsidRDefault="00103296" w:rsidP="00484F22">
      <w:pPr>
        <w:pStyle w:val="Ttulo4"/>
      </w:pPr>
      <w:r w:rsidRPr="00484F22">
        <w:lastRenderedPageBreak/>
        <w:t>Posibilidad de encender y apagar el capturador de aplicaciones</w:t>
      </w:r>
    </w:p>
    <w:p w14:paraId="64EE030C" w14:textId="4151EF02" w:rsidR="00A2596D" w:rsidRDefault="00A2596D" w:rsidP="00484F22">
      <w:r>
        <w:t>Otro requisito propuesto por el subgrupo de estudio es de poder encender y apagar el capturador de aplicaciones. Es decir, que el usuario tenga posibilidad de elegir en todo momento cuando si y cuando no está encendido el capturador y se hagan las capturas de aplicaciones.</w:t>
      </w:r>
    </w:p>
    <w:p w14:paraId="7F4AF299" w14:textId="77777777" w:rsidR="00743CA9" w:rsidRDefault="00743CA9" w:rsidP="00AA5D72">
      <w:pPr>
        <w:ind w:left="567"/>
      </w:pPr>
    </w:p>
    <w:p w14:paraId="79078BD2" w14:textId="051BEDFE" w:rsidR="00103296" w:rsidRPr="00301C53" w:rsidRDefault="00103296" w:rsidP="00484F22">
      <w:pPr>
        <w:pStyle w:val="Ttulo4"/>
      </w:pPr>
      <w:r w:rsidRPr="00301C53">
        <w:t>Posibilidad de vetar aplicaciones</w:t>
      </w:r>
    </w:p>
    <w:p w14:paraId="1B85DC14" w14:textId="7949C460" w:rsidR="00A2596D" w:rsidRDefault="00A2596D" w:rsidP="00484F22">
      <w:r>
        <w:t xml:space="preserve">Así mismo, otro de los requisitos propuestos es el de poder vetar aplicaciones, es decir, que el usuario tenga la posibilidad de </w:t>
      </w:r>
      <w:r w:rsidR="00C8654A">
        <w:t>introducir el nombre de una aplicación, la cual no quiere que el menor tutelado pueda usar.</w:t>
      </w:r>
    </w:p>
    <w:p w14:paraId="1DFF8D30" w14:textId="77777777" w:rsidR="00743CA9" w:rsidRDefault="00743CA9" w:rsidP="00AA5D72">
      <w:pPr>
        <w:ind w:left="567"/>
      </w:pPr>
    </w:p>
    <w:p w14:paraId="61D0D469" w14:textId="654DF898" w:rsidR="00103296" w:rsidRPr="00301C53" w:rsidRDefault="00103296" w:rsidP="00484F22">
      <w:pPr>
        <w:pStyle w:val="Ttulo4"/>
      </w:pPr>
      <w:r w:rsidRPr="00301C53">
        <w:t>Posibilidad de guardado de datos en la nube</w:t>
      </w:r>
    </w:p>
    <w:p w14:paraId="79DA0144" w14:textId="11493362" w:rsidR="00743CA9" w:rsidRDefault="00C8654A" w:rsidP="00484F22">
      <w:r>
        <w:t>Otra de l</w:t>
      </w:r>
      <w:r w:rsidR="00855EC0">
        <w:t>o</w:t>
      </w:r>
      <w:r>
        <w:t xml:space="preserve">s </w:t>
      </w:r>
      <w:r w:rsidR="00855EC0">
        <w:t>requisitos</w:t>
      </w:r>
      <w:r>
        <w:t xml:space="preserve"> en la cual el subgrupo de estudio ha hecho mucho </w:t>
      </w:r>
      <w:r w:rsidR="00E263F3">
        <w:t>hincapié</w:t>
      </w:r>
      <w:r>
        <w:t>, es en la de poder guardar los datos generados en la nube para poder acceder a ellos cada vez que les sea posible.</w:t>
      </w:r>
    </w:p>
    <w:p w14:paraId="4044E0DD" w14:textId="77777777" w:rsidR="00484F22" w:rsidRDefault="00484F22" w:rsidP="00484F22"/>
    <w:p w14:paraId="1B7B28F3" w14:textId="450CA600" w:rsidR="00103296" w:rsidRPr="00743CA9" w:rsidRDefault="00103296" w:rsidP="00484F22">
      <w:pPr>
        <w:pStyle w:val="Ttulo4"/>
      </w:pPr>
      <w:r w:rsidRPr="00743CA9">
        <w:t>Posibilidad de regular la cadencia de captura de aplicaciones</w:t>
      </w:r>
    </w:p>
    <w:p w14:paraId="748B9FE8" w14:textId="727E75CE" w:rsidR="00A2596D" w:rsidRDefault="00E263F3" w:rsidP="00A2596D">
      <w:r>
        <w:t>Finalmente, el último de los requisitos que debe cumplir la versión de escritorio de ACCESSIA, es que esta debe de ofrecer al usuario la posibilidad de regular la cadencia con la que se generan las capturas de las aplicaciones.</w:t>
      </w:r>
    </w:p>
    <w:p w14:paraId="3F9EAE28" w14:textId="77777777" w:rsidR="00E263F3" w:rsidRDefault="00E263F3" w:rsidP="00A2596D"/>
    <w:p w14:paraId="44B31F6F" w14:textId="28AE6895" w:rsidR="00A2596D" w:rsidRPr="00A2596D" w:rsidRDefault="00A2596D" w:rsidP="00E263F3">
      <w:pPr>
        <w:spacing w:before="0" w:line="240" w:lineRule="auto"/>
        <w:jc w:val="left"/>
      </w:pPr>
    </w:p>
    <w:p w14:paraId="1DCB3E29" w14:textId="13C414B4" w:rsidR="00103296" w:rsidRDefault="00103296" w:rsidP="00103296">
      <w:pPr>
        <w:pStyle w:val="Ttulo3"/>
      </w:pPr>
      <w:bookmarkStart w:id="65" w:name="_Toc111798675"/>
      <w:r>
        <w:t>ACCESSIA WEB</w:t>
      </w:r>
      <w:bookmarkEnd w:id="65"/>
    </w:p>
    <w:p w14:paraId="645AF80F" w14:textId="37CDC64C" w:rsidR="00B57C5D" w:rsidRPr="00B57C5D" w:rsidRDefault="00B57C5D" w:rsidP="00B57C5D">
      <w:r>
        <w:t>Página web de ACCESSIA</w:t>
      </w:r>
    </w:p>
    <w:p w14:paraId="7DCF3C16" w14:textId="020B16F7" w:rsidR="00103296" w:rsidRDefault="00EA210F" w:rsidP="00EA210F">
      <w:pPr>
        <w:pStyle w:val="Ttulo4"/>
      </w:pPr>
      <w:r>
        <w:t>Posibilidad de ver el historial del usuario</w:t>
      </w:r>
    </w:p>
    <w:p w14:paraId="7E7CAB89" w14:textId="5B30A391" w:rsidR="00B57C5D" w:rsidRPr="00B57C5D" w:rsidRDefault="00B57C5D" w:rsidP="00B57C5D">
      <w:r>
        <w:t>Una de las posibilidades que se ha exigido para la versión web de ACCESSIA es que se pueda visualizar el historial de navegación del menor tutelado, es decir, mostrar una tabla con las páginas que ha visitado.</w:t>
      </w:r>
    </w:p>
    <w:p w14:paraId="2C2FECD0" w14:textId="5F64EAB8" w:rsidR="00EA210F" w:rsidRDefault="00EA210F" w:rsidP="00484F22">
      <w:pPr>
        <w:pStyle w:val="Ttulo4"/>
      </w:pPr>
      <w:r>
        <w:lastRenderedPageBreak/>
        <w:t>Posibilidad de ver el número de accesos a páginas pornográficas, drogas o RRSS</w:t>
      </w:r>
    </w:p>
    <w:p w14:paraId="3D8D9113" w14:textId="23D55316" w:rsidR="00743CA9" w:rsidRDefault="00C976D0" w:rsidP="00484F22">
      <w:r>
        <w:t xml:space="preserve">Otro de los requisitos que se exige que tenga la aplicación web es que se pueda ver el </w:t>
      </w:r>
      <w:r w:rsidR="00EB4093">
        <w:t>número</w:t>
      </w:r>
      <w:r>
        <w:t xml:space="preserve"> de accesos a páginas pornográficas, paginas compraventa de drogas y redes sociales.</w:t>
      </w:r>
    </w:p>
    <w:p w14:paraId="49E138E6" w14:textId="77777777" w:rsidR="00217A72" w:rsidRPr="00743CA9" w:rsidRDefault="00217A72" w:rsidP="00484F22"/>
    <w:p w14:paraId="323F23C2" w14:textId="7F4D4E76" w:rsidR="00EA210F" w:rsidRDefault="00EA210F" w:rsidP="00EA210F">
      <w:pPr>
        <w:pStyle w:val="Ttulo4"/>
      </w:pPr>
      <w:r>
        <w:t>Posibilidad de ver las páginas más visitadas</w:t>
      </w:r>
    </w:p>
    <w:p w14:paraId="53C80DAF" w14:textId="1D692142" w:rsidR="00743CA9" w:rsidRDefault="00C976D0" w:rsidP="00743CA9">
      <w:r>
        <w:t>Así mismo, el subgrupo de estudio también ha exigido que exista un apartado en la aplicación web que muestre cuales son las páginas web más visitadas.</w:t>
      </w:r>
    </w:p>
    <w:p w14:paraId="652DA9BB" w14:textId="77777777" w:rsidR="00217A72" w:rsidRPr="00743CA9" w:rsidRDefault="00217A72" w:rsidP="00743CA9"/>
    <w:p w14:paraId="5B07CF7B" w14:textId="0F69A48E" w:rsidR="00EA210F" w:rsidRDefault="00EA210F" w:rsidP="00EA210F">
      <w:pPr>
        <w:pStyle w:val="Ttulo4"/>
      </w:pPr>
      <w:r>
        <w:t>Posibilidad de visualizar las capturas generadas con la aplicación de escritorio de ACCESSIA y toda su información</w:t>
      </w:r>
    </w:p>
    <w:p w14:paraId="62DA90B5" w14:textId="630EAA85" w:rsidR="00743CA9" w:rsidRDefault="00EB4093" w:rsidP="00743CA9">
      <w:r>
        <w:t xml:space="preserve">Por último, el grupo de estudio también ha considerado importante que la aplicación web cuente con la posibilidad de poder mostrar todas las capturas generadas por el usuario </w:t>
      </w:r>
      <w:r w:rsidR="00217A72">
        <w:t>iniciado</w:t>
      </w:r>
      <w:r>
        <w:t xml:space="preserve">, </w:t>
      </w:r>
      <w:r w:rsidR="00217A72">
        <w:t>así</w:t>
      </w:r>
      <w:r>
        <w:t xml:space="preserve"> mismo, que la tabla que contiene </w:t>
      </w:r>
      <w:r w:rsidR="00217A72">
        <w:t xml:space="preserve">las filas con las aplicaciones capturadas cuente con un botón para poder acceder a otra página que muestre el detalle completo para dicha captura. </w:t>
      </w:r>
    </w:p>
    <w:p w14:paraId="3354F137" w14:textId="39686C0B" w:rsidR="00EB4093" w:rsidRDefault="00EB4093" w:rsidP="00743CA9"/>
    <w:p w14:paraId="7605BB88" w14:textId="77777777" w:rsidR="00EB4093" w:rsidRPr="00743CA9" w:rsidRDefault="00EB4093" w:rsidP="00743CA9"/>
    <w:p w14:paraId="22ADA9C0" w14:textId="6C3D10D9" w:rsidR="00103296" w:rsidRDefault="00103296" w:rsidP="00103296">
      <w:pPr>
        <w:pStyle w:val="Ttulo3"/>
      </w:pPr>
      <w:bookmarkStart w:id="66" w:name="_Toc111798676"/>
      <w:r>
        <w:t>ACCESSIA CHROME EXTENSION</w:t>
      </w:r>
      <w:bookmarkEnd w:id="66"/>
    </w:p>
    <w:p w14:paraId="7DBC3A5B" w14:textId="120C6F00" w:rsidR="00B57C5D" w:rsidRPr="00B57C5D" w:rsidRDefault="00B57C5D" w:rsidP="00B57C5D">
      <w:r>
        <w:t>Extensión de ACCESSIA para el navegador CHROME</w:t>
      </w:r>
    </w:p>
    <w:p w14:paraId="4999A243" w14:textId="44B0AC8C" w:rsidR="00103296" w:rsidRDefault="00E263F3" w:rsidP="00EA210F">
      <w:pPr>
        <w:pStyle w:val="Ttulo4"/>
      </w:pPr>
      <w:r>
        <w:t>Posibilidad de generar un historial y guardarlo en la nube</w:t>
      </w:r>
    </w:p>
    <w:p w14:paraId="48D856D8" w14:textId="1995239B" w:rsidR="00217A72" w:rsidRDefault="00217A72" w:rsidP="00217A72">
      <w:r>
        <w:t xml:space="preserve">El subgrupo de estudio ha considerado como primordial la funcionalidad de poder generar un historial de todas las páginas vistas en el periodo en el que el filtro del historial esta activa, además de poder guardar dicho historial en la nube para poder acceder a él más tarde. </w:t>
      </w:r>
    </w:p>
    <w:p w14:paraId="0983B951" w14:textId="77777777" w:rsidR="00217A72" w:rsidRPr="00217A72" w:rsidRDefault="00217A72" w:rsidP="00217A72"/>
    <w:p w14:paraId="6A810EB2" w14:textId="6050BB73" w:rsidR="00E263F3" w:rsidRDefault="00E263F3" w:rsidP="00EA210F">
      <w:pPr>
        <w:pStyle w:val="Ttulo4"/>
      </w:pPr>
      <w:r>
        <w:t>Posibilidad de vetar la entrada a las URLs proporcionadas</w:t>
      </w:r>
    </w:p>
    <w:p w14:paraId="14341A33" w14:textId="13BDA07A" w:rsidR="00217A72" w:rsidRPr="00217A72" w:rsidRDefault="00217A72" w:rsidP="00217A72">
      <w:r>
        <w:t xml:space="preserve">Otra de las funcionalidades fundamentales deliberadas por el subgrupo de estudio es la capacidad de poder vetar una URL, es decir, que el usuario iniciado pueda introducir una URL a la cual la extensión no deje entrar, que en el momento en el que se intente acceder a dicha URL, la pestaña que trata de </w:t>
      </w:r>
      <w:r w:rsidR="00697FC5">
        <w:t>abrirla</w:t>
      </w:r>
      <w:r>
        <w:t xml:space="preserve"> se cierre.</w:t>
      </w:r>
    </w:p>
    <w:p w14:paraId="00B7A931" w14:textId="4F6099CC" w:rsidR="00E263F3" w:rsidRDefault="00E263F3" w:rsidP="00EA210F">
      <w:pPr>
        <w:pStyle w:val="Ttulo4"/>
      </w:pPr>
      <w:r>
        <w:lastRenderedPageBreak/>
        <w:t xml:space="preserve">Posibilidad de excluir el acceso de </w:t>
      </w:r>
      <w:r w:rsidR="00EA210F">
        <w:t>páginas</w:t>
      </w:r>
      <w:r>
        <w:t xml:space="preserve"> pornográficas, redes sociales y drogas</w:t>
      </w:r>
    </w:p>
    <w:p w14:paraId="47F91315" w14:textId="57C808B2" w:rsidR="00217A72" w:rsidRPr="00217A72" w:rsidRDefault="00697FC5" w:rsidP="00217A72">
      <w:r>
        <w:t xml:space="preserve">Otra funcionalidad, también considerada muy importante es la de poder excluir el acceso a las páginas pornográficas, de compraventa de drogas y redes sociales, es decir, que cuando se quiera acceder a una página de cualquier índole anteriormente mencionada, la pestaña que trata de abrirla se cierre. Cabe destacar, que se ha mencionado la relevancia de poder activar y desactivar dichos filtros. </w:t>
      </w:r>
    </w:p>
    <w:p w14:paraId="20829672" w14:textId="300279E5" w:rsidR="00EA210F" w:rsidRDefault="00EA210F" w:rsidP="00EA210F">
      <w:pPr>
        <w:pStyle w:val="Ttulo4"/>
      </w:pPr>
      <w:r>
        <w:t>Posibilidad de gestión de usuarios</w:t>
      </w:r>
    </w:p>
    <w:p w14:paraId="38BD511D" w14:textId="18D07762" w:rsidR="00697FC5" w:rsidRDefault="00697FC5" w:rsidP="00697FC5">
      <w:r>
        <w:t xml:space="preserve">Finalmente, los usuarios del subgrupo de estudio también desean poder iniciar y cerrar sesión, además de poder registrarse y tener un botón, fácilmente accesible, para acceder al panel de control principal. Además, el subgrupo de estudio ha mencionado la relevancia de poder poner una clave a la hora de activar o desactivar un filtro. </w:t>
      </w:r>
    </w:p>
    <w:p w14:paraId="262924B9" w14:textId="789FB692" w:rsidR="00651351" w:rsidRPr="0034299C" w:rsidRDefault="00651351" w:rsidP="0034299C">
      <w:pPr>
        <w:pStyle w:val="Ttulo2"/>
      </w:pPr>
      <w:bookmarkStart w:id="67" w:name="_Toc111798677"/>
      <w:r w:rsidRPr="0034299C">
        <w:t>Requisitos no funcionales</w:t>
      </w:r>
      <w:bookmarkEnd w:id="67"/>
    </w:p>
    <w:p w14:paraId="2C827276" w14:textId="04134C33" w:rsidR="00651351" w:rsidRDefault="00A44F1E" w:rsidP="00B31091">
      <w:r>
        <w:t>A continuación, se procede a enumerar los requisitos no funcionales de la solución tecnológica</w:t>
      </w:r>
      <w:r w:rsidR="0034299C">
        <w:t>.</w:t>
      </w:r>
    </w:p>
    <w:p w14:paraId="735EEFE2" w14:textId="77777777" w:rsidR="00893A04" w:rsidRDefault="00893A04" w:rsidP="00B31091"/>
    <w:p w14:paraId="57D849D2" w14:textId="54163D34" w:rsidR="000429EF" w:rsidRDefault="000429EF" w:rsidP="0034299C">
      <w:pPr>
        <w:pStyle w:val="Ttulo3"/>
      </w:pPr>
      <w:bookmarkStart w:id="68" w:name="_Toc111798678"/>
      <w:r w:rsidRPr="0034299C">
        <w:t>Navegador</w:t>
      </w:r>
      <w:bookmarkEnd w:id="68"/>
    </w:p>
    <w:p w14:paraId="7436C556" w14:textId="2EE1A802" w:rsidR="0034299C" w:rsidRDefault="0034299C" w:rsidP="0034299C">
      <w:r>
        <w:t>Para poder hacer uso tanto de la extensión de ACCESSIA como de la página principal, es necesario acceder mediante el navegador de Google Chrome.</w:t>
      </w:r>
    </w:p>
    <w:p w14:paraId="21F726ED" w14:textId="77777777" w:rsidR="0034299C" w:rsidRPr="0034299C" w:rsidRDefault="0034299C" w:rsidP="0034299C"/>
    <w:p w14:paraId="7D598BEB" w14:textId="219D0F8B" w:rsidR="000429EF" w:rsidRDefault="000429EF" w:rsidP="0034299C">
      <w:pPr>
        <w:pStyle w:val="Ttulo3"/>
      </w:pPr>
      <w:bookmarkStart w:id="69" w:name="_Toc111798679"/>
      <w:r w:rsidRPr="0034299C">
        <w:t>Versión de Java</w:t>
      </w:r>
      <w:bookmarkEnd w:id="69"/>
    </w:p>
    <w:p w14:paraId="2169F8E0" w14:textId="2CFE3374" w:rsidR="0034299C" w:rsidRDefault="0034299C" w:rsidP="0034299C">
      <w:r>
        <w:t>Para poder hacer uso de la aplicación de escritorio de ACCESSIA, es necesario tener la última versión de Java instalada.</w:t>
      </w:r>
    </w:p>
    <w:p w14:paraId="6F1A19FD" w14:textId="77777777" w:rsidR="0034299C" w:rsidRDefault="0034299C" w:rsidP="0034299C"/>
    <w:p w14:paraId="4CDAE4ED" w14:textId="4AF4FBB1" w:rsidR="0034299C" w:rsidRDefault="0034299C" w:rsidP="0034299C">
      <w:pPr>
        <w:pStyle w:val="Ttulo3"/>
      </w:pPr>
      <w:bookmarkStart w:id="70" w:name="_Toc111798680"/>
      <w:r>
        <w:t>Sistema Operativo</w:t>
      </w:r>
      <w:bookmarkEnd w:id="70"/>
    </w:p>
    <w:p w14:paraId="3368A4A5" w14:textId="2F08A23D" w:rsidR="0034299C" w:rsidRDefault="0034299C" w:rsidP="0034299C">
      <w:r>
        <w:t>Para poder hacer uso de la aplicación de escritorio de ACCESSIA, es necesario ejecutarlo en un sistema operativo de Windows 10 o superior. Actualmente ACCESSIA Desktop solo está disponible para Windows.</w:t>
      </w:r>
    </w:p>
    <w:p w14:paraId="7944C15E" w14:textId="5DBB30BA" w:rsidR="0034299C" w:rsidRDefault="0034299C" w:rsidP="0034299C"/>
    <w:p w14:paraId="714939E4" w14:textId="77777777" w:rsidR="0034299C" w:rsidRPr="0034299C" w:rsidRDefault="0034299C" w:rsidP="0034299C"/>
    <w:p w14:paraId="0BC4B228" w14:textId="280A1978" w:rsidR="000429EF" w:rsidRDefault="000429EF" w:rsidP="0034299C">
      <w:pPr>
        <w:pStyle w:val="Ttulo3"/>
      </w:pPr>
      <w:bookmarkStart w:id="71" w:name="_Toc111798681"/>
      <w:r>
        <w:lastRenderedPageBreak/>
        <w:t>Instalación de la extensión</w:t>
      </w:r>
      <w:bookmarkEnd w:id="71"/>
    </w:p>
    <w:p w14:paraId="7482A68F" w14:textId="66702BF9" w:rsidR="000429EF" w:rsidRDefault="0034299C" w:rsidP="00B31091">
      <w:r>
        <w:t>Para poder hacer uso de la extensión de ACCESSIA, es necesario seguir las instrucciones de instalación, las cuales se especifican en el manual de usuario.</w:t>
      </w:r>
    </w:p>
    <w:p w14:paraId="7853CE03" w14:textId="77777777" w:rsidR="00893A04" w:rsidRDefault="00893A04" w:rsidP="00B31091"/>
    <w:p w14:paraId="4C2BAF30" w14:textId="66B45CFB" w:rsidR="000429EF" w:rsidRPr="0034299C" w:rsidRDefault="000429EF" w:rsidP="0034299C">
      <w:pPr>
        <w:pStyle w:val="Ttulo2"/>
      </w:pPr>
      <w:bookmarkStart w:id="72" w:name="_Toc111798682"/>
      <w:r w:rsidRPr="0034299C">
        <w:t>Restricciones de la aplicación</w:t>
      </w:r>
      <w:bookmarkEnd w:id="72"/>
    </w:p>
    <w:p w14:paraId="65369D7E" w14:textId="673F47F1" w:rsidR="000429EF" w:rsidRDefault="000429EF" w:rsidP="000429EF">
      <w:r>
        <w:t>A continuación de enumeran las restricciones que debe cumplir toda la solución tecnológica</w:t>
      </w:r>
      <w:r w:rsidR="00893A04">
        <w:t>.</w:t>
      </w:r>
    </w:p>
    <w:p w14:paraId="01B7D281" w14:textId="77777777" w:rsidR="00893A04" w:rsidRDefault="00893A04" w:rsidP="000429EF"/>
    <w:p w14:paraId="7A42C4BB" w14:textId="1C259A25" w:rsidR="00893A04" w:rsidRDefault="00893A04" w:rsidP="00893A04">
      <w:pPr>
        <w:pStyle w:val="Ttulo3"/>
      </w:pPr>
      <w:bookmarkStart w:id="73" w:name="_Toc111798683"/>
      <w:r>
        <w:t>Precio</w:t>
      </w:r>
      <w:bookmarkEnd w:id="73"/>
    </w:p>
    <w:p w14:paraId="69973B1B" w14:textId="76B18AB4" w:rsidR="00893A04" w:rsidRDefault="00893A04" w:rsidP="00893A04">
      <w:r>
        <w:t>Una de las mayores restricciones de toda la solución de ACCESSIA, es que sea gratuita, es decir, que no se contemple la posibilidad de hacer pagar a los usuarios finales por ninguna de las funcionalidades ofrecidas por ACCESSIA.</w:t>
      </w:r>
    </w:p>
    <w:p w14:paraId="14230CD6" w14:textId="77777777" w:rsidR="00893A04" w:rsidRPr="00893A04" w:rsidRDefault="00893A04" w:rsidP="00893A04"/>
    <w:p w14:paraId="0CE078FE" w14:textId="1FB02185" w:rsidR="00893A04" w:rsidRDefault="00893A04" w:rsidP="00893A04">
      <w:pPr>
        <w:pStyle w:val="Ttulo3"/>
      </w:pPr>
      <w:bookmarkStart w:id="74" w:name="_Toc111798684"/>
      <w:r>
        <w:t>Disponibilidad</w:t>
      </w:r>
      <w:bookmarkEnd w:id="74"/>
    </w:p>
    <w:p w14:paraId="4302B280" w14:textId="0DF3D422" w:rsidR="00893A04" w:rsidRDefault="00893A04" w:rsidP="00893A04">
      <w:r>
        <w:t>Otra de las mayores restricciones de ACCESSIA es que debe estar disponible desde todas las partes del globo, es decir, que independientemente del país o región desde el cual se ejecuta, pueda funcionar correctamente.</w:t>
      </w:r>
    </w:p>
    <w:p w14:paraId="5E1DE302" w14:textId="77777777" w:rsidR="00893A04" w:rsidRPr="00893A04" w:rsidRDefault="00893A04" w:rsidP="00893A04"/>
    <w:p w14:paraId="6E7ACC41" w14:textId="3B9AA895" w:rsidR="00893A04" w:rsidRDefault="00893A04" w:rsidP="00893A04">
      <w:pPr>
        <w:pStyle w:val="Ttulo3"/>
      </w:pPr>
      <w:bookmarkStart w:id="75" w:name="_Toc111798685"/>
      <w:r>
        <w:t>Facilidad de uso</w:t>
      </w:r>
      <w:bookmarkEnd w:id="75"/>
    </w:p>
    <w:p w14:paraId="37422256" w14:textId="5D146F8D" w:rsidR="00893A04" w:rsidRPr="00893A04" w:rsidRDefault="00893A04" w:rsidP="00893A04">
      <w:r>
        <w:t xml:space="preserve">Finalmente, la última mayor restricción de ACCESSIA, es que esta debe ser de un uso amigable para el usuario final, es decir, que no sea nada compleja, ni use complicados comandos o pantallas, ya que la van a usar usuarios de indoles muy distintas. </w:t>
      </w:r>
    </w:p>
    <w:p w14:paraId="1BA2B843" w14:textId="2B2C9109" w:rsidR="000D68AA" w:rsidRPr="004611A0" w:rsidRDefault="00BC374B">
      <w:pPr>
        <w:spacing w:before="0" w:line="240" w:lineRule="auto"/>
        <w:jc w:val="left"/>
      </w:pPr>
      <w:r>
        <w:br w:type="page"/>
      </w:r>
      <w:r w:rsidR="000D68AA">
        <w:lastRenderedPageBreak/>
        <w:br w:type="page"/>
      </w:r>
    </w:p>
    <w:p w14:paraId="3F35A5C1" w14:textId="1656D128" w:rsidR="00AA2932" w:rsidRDefault="00AA2932" w:rsidP="00F51073">
      <w:pPr>
        <w:pStyle w:val="Ttulo1"/>
      </w:pPr>
      <w:bookmarkStart w:id="76" w:name="_Toc111798687"/>
      <w:r>
        <w:lastRenderedPageBreak/>
        <w:t>Diseño</w:t>
      </w:r>
      <w:bookmarkEnd w:id="76"/>
    </w:p>
    <w:p w14:paraId="6D175CAB" w14:textId="06611569" w:rsidR="007F317D" w:rsidRDefault="00F51073" w:rsidP="00B31091">
      <w:r>
        <w:t xml:space="preserve">En este apartado se tratan los aspectos más importantes relativos al diseño de la solución tecnológica. </w:t>
      </w:r>
      <w:r w:rsidR="000D68AA">
        <w:t>Se divide en tres apartados, uno por cada aplicación que compone la solución tecnológica. Cada apartado relata el diseño de las interfaces, los componentes y las herramientas usadas para el desarrollo de dicho diseño.</w:t>
      </w:r>
    </w:p>
    <w:p w14:paraId="050041E0" w14:textId="61B03975" w:rsidR="000D68AA" w:rsidRDefault="000D68AA" w:rsidP="000D68AA">
      <w:pPr>
        <w:pStyle w:val="Ttulo2"/>
      </w:pPr>
      <w:bookmarkStart w:id="77" w:name="_Toc111798688"/>
      <w:r>
        <w:t>ACCESSIA WEB</w:t>
      </w:r>
      <w:bookmarkEnd w:id="77"/>
    </w:p>
    <w:p w14:paraId="6087F261" w14:textId="270B8E5E" w:rsidR="000017FC" w:rsidRDefault="000017FC" w:rsidP="000017FC">
      <w:r>
        <w:t xml:space="preserve">Para el desarrollo de la página web de ACCESSIA se ha usado un IDE especial y en concreto, ATOM. </w:t>
      </w:r>
      <w:r w:rsidR="005B58AE">
        <w:t xml:space="preserve">Se ha decidido usar esta tecnología ya que ofrece un marco de desarrollo, el cual facilita la tarea de diseño de interfaz. </w:t>
      </w:r>
    </w:p>
    <w:p w14:paraId="6A413FF3" w14:textId="23A884CD" w:rsidR="005B58AE" w:rsidRPr="000017FC" w:rsidRDefault="005B58AE" w:rsidP="000017FC">
      <w:r>
        <w:t>El proyecto lo compone una seria de archivos de tipo HTML, CSS y JavaScript, los cuales contienen toda la configuración, estilos y lógica de la aplicación.</w:t>
      </w:r>
    </w:p>
    <w:p w14:paraId="46E04D02" w14:textId="4845B5D0" w:rsidR="000D68AA" w:rsidRDefault="000D68AA" w:rsidP="000D68AA">
      <w:r>
        <w:t>Los elementos que componen la interfaz de ACCESSIA WEB son:</w:t>
      </w:r>
    </w:p>
    <w:p w14:paraId="355CB82B" w14:textId="77777777" w:rsidR="0037397A" w:rsidRDefault="0037397A" w:rsidP="000D68AA"/>
    <w:p w14:paraId="7A37E284" w14:textId="6B5CFAD3" w:rsidR="000D68AA" w:rsidRDefault="00A52101" w:rsidP="000017FC">
      <w:pPr>
        <w:pStyle w:val="Ttulo3"/>
      </w:pPr>
      <w:bookmarkStart w:id="78" w:name="_Toc111798689"/>
      <w:r>
        <w:rPr>
          <w:noProof/>
        </w:rPr>
        <w:drawing>
          <wp:anchor distT="0" distB="0" distL="114300" distR="114300" simplePos="0" relativeHeight="251670528" behindDoc="0" locked="0" layoutInCell="1" allowOverlap="1" wp14:anchorId="69797969" wp14:editId="7132AC11">
            <wp:simplePos x="0" y="0"/>
            <wp:positionH relativeFrom="column">
              <wp:posOffset>-251460</wp:posOffset>
            </wp:positionH>
            <wp:positionV relativeFrom="paragraph">
              <wp:posOffset>508000</wp:posOffset>
            </wp:positionV>
            <wp:extent cx="5400040" cy="3085465"/>
            <wp:effectExtent l="0" t="0" r="0" b="635"/>
            <wp:wrapSquare wrapText="bothSides"/>
            <wp:docPr id="121" name="Imagen 12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Escala de tiempo&#10;&#10;Descripción generada automáticamente con confianza medi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D68AA">
        <w:t>Página principal</w:t>
      </w:r>
      <w:bookmarkEnd w:id="78"/>
    </w:p>
    <w:p w14:paraId="622AF32E" w14:textId="31516F9A" w:rsidR="00F766DE" w:rsidRDefault="00A52101" w:rsidP="00980F7C">
      <w:pPr>
        <w:jc w:val="center"/>
        <w:rPr>
          <w:rFonts w:ascii="Times New Roman" w:hAnsi="Times New Roman"/>
          <w:i/>
          <w:iCs/>
        </w:rPr>
      </w:pPr>
      <w:r w:rsidRPr="00980F7C">
        <w:rPr>
          <w:rFonts w:ascii="Times New Roman" w:hAnsi="Times New Roman"/>
          <w:i/>
          <w:iCs/>
        </w:rPr>
        <w:t>Figura 11.1.1 Pantalla principal de ACCESSIA Web</w:t>
      </w:r>
    </w:p>
    <w:p w14:paraId="1C333CD1" w14:textId="11ECA262" w:rsidR="00980F7C" w:rsidRDefault="00980F7C" w:rsidP="00980F7C">
      <w:r>
        <w:t>En la pantalla principal se puede observar que es un diseño minimalista, sencillo, amigable y con pocos elementos, y los existentes, son bastantes claros y concisos. Esto se ha diseñado de este modo para cumplir con unos de los requisitos funcionales descritos en los anteriores capítulos.</w:t>
      </w:r>
    </w:p>
    <w:p w14:paraId="3E1E4851" w14:textId="36D5C0C0" w:rsidR="00980F7C" w:rsidRDefault="00980F7C" w:rsidP="00980F7C">
      <w:r>
        <w:lastRenderedPageBreak/>
        <w:t xml:space="preserve">Se puede observar un </w:t>
      </w:r>
      <w:r w:rsidR="0037397A">
        <w:t>menú en la cabecera con los tres botones, cuya función es la de permitir la navegación entre las distintas páginas de la web.</w:t>
      </w:r>
    </w:p>
    <w:p w14:paraId="5BC675EA" w14:textId="5528504E" w:rsidR="0037397A" w:rsidRDefault="0037397A" w:rsidP="00980F7C">
      <w:r>
        <w:t xml:space="preserve">Así mismo, también se pueden observar dos tablas, la primera de ellas contiene las descargas necesarias para poder ejecutar la solución de ACCESSIA. Así mismo, en la segunda tabla, residen los documentos necesarios para entender la solución y su manejo, así como los enlaces para poder descargarlos. </w:t>
      </w:r>
    </w:p>
    <w:p w14:paraId="069DA604" w14:textId="77777777" w:rsidR="00AE184D" w:rsidRPr="00980F7C" w:rsidRDefault="00AE184D" w:rsidP="00980F7C"/>
    <w:p w14:paraId="32E438D6" w14:textId="775EE3E6" w:rsidR="000D68AA" w:rsidRDefault="000017FC" w:rsidP="000017FC">
      <w:pPr>
        <w:pStyle w:val="Ttulo3"/>
      </w:pPr>
      <w:bookmarkStart w:id="79" w:name="_Toc111798690"/>
      <w:r>
        <w:t>¿Qué es Accessia?</w:t>
      </w:r>
      <w:bookmarkEnd w:id="79"/>
    </w:p>
    <w:p w14:paraId="1D5C5FBF" w14:textId="197B1917" w:rsidR="000017FC" w:rsidRDefault="00742490" w:rsidP="000017FC">
      <w:pPr>
        <w:pStyle w:val="Ttulo3"/>
      </w:pPr>
      <w:bookmarkStart w:id="80" w:name="_Toc111798691"/>
      <w:r>
        <w:rPr>
          <w:noProof/>
        </w:rPr>
        <w:drawing>
          <wp:anchor distT="0" distB="0" distL="114300" distR="114300" simplePos="0" relativeHeight="251671552" behindDoc="0" locked="0" layoutInCell="1" allowOverlap="1" wp14:anchorId="24261998" wp14:editId="07567CAA">
            <wp:simplePos x="0" y="0"/>
            <wp:positionH relativeFrom="column">
              <wp:posOffset>0</wp:posOffset>
            </wp:positionH>
            <wp:positionV relativeFrom="paragraph">
              <wp:posOffset>487680</wp:posOffset>
            </wp:positionV>
            <wp:extent cx="5400040" cy="3085465"/>
            <wp:effectExtent l="0" t="0" r="0" b="635"/>
            <wp:wrapSquare wrapText="bothSides"/>
            <wp:docPr id="122" name="Imagen 1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nterfaz de usuario gráfica, Texto,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017FC">
        <w:t>Trabajo fin de grado</w:t>
      </w:r>
      <w:bookmarkEnd w:id="80"/>
    </w:p>
    <w:p w14:paraId="4DBE2B55" w14:textId="36FB9780" w:rsidR="00742490" w:rsidRDefault="00742490" w:rsidP="00742490">
      <w:pPr>
        <w:jc w:val="center"/>
        <w:rPr>
          <w:rFonts w:ascii="Times New Roman" w:hAnsi="Times New Roman"/>
          <w:i/>
          <w:iCs/>
        </w:rPr>
      </w:pPr>
      <w:r w:rsidRPr="00980F7C">
        <w:rPr>
          <w:rFonts w:ascii="Times New Roman" w:hAnsi="Times New Roman"/>
          <w:i/>
          <w:iCs/>
        </w:rPr>
        <w:t>Figura 11.1.</w:t>
      </w:r>
      <w:r>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TFG</w:t>
      </w:r>
      <w:r w:rsidRPr="00980F7C">
        <w:rPr>
          <w:rFonts w:ascii="Times New Roman" w:hAnsi="Times New Roman"/>
          <w:i/>
          <w:iCs/>
        </w:rPr>
        <w:t xml:space="preserve"> de ACCESSIA Web</w:t>
      </w:r>
    </w:p>
    <w:p w14:paraId="6CEFE12A" w14:textId="31E26423" w:rsidR="00742490" w:rsidRDefault="00742490" w:rsidP="00742490">
      <w:r>
        <w:t xml:space="preserve">En la pantalla de TFG se pueden observar dos elementos principales, el </w:t>
      </w:r>
      <w:r w:rsidR="00AE184D">
        <w:t>título</w:t>
      </w:r>
      <w:r>
        <w:t xml:space="preserve"> del proyecto y el PDF del proyecto de fin de </w:t>
      </w:r>
      <w:r w:rsidR="00AE184D">
        <w:t>grado embebido.</w:t>
      </w:r>
    </w:p>
    <w:p w14:paraId="6671E33C" w14:textId="6D4BE533" w:rsidR="00AE184D" w:rsidRDefault="00AE184D" w:rsidP="00742490">
      <w:r>
        <w:t>Como se puede observar, el diseño sigue la misma línea de sencillez y amigabilidad hacia el usuario, cumpliendo así con el requisito funcional de sencillez.</w:t>
      </w:r>
    </w:p>
    <w:p w14:paraId="21834D69" w14:textId="11598C32" w:rsidR="00F766DE" w:rsidRDefault="00F766DE" w:rsidP="00F766DE"/>
    <w:p w14:paraId="33641150" w14:textId="50DA64D5" w:rsidR="005D13F3" w:rsidRDefault="005D13F3" w:rsidP="00F766DE"/>
    <w:p w14:paraId="655B1818" w14:textId="77777777" w:rsidR="005D13F3" w:rsidRPr="00F766DE" w:rsidRDefault="005D13F3" w:rsidP="00F766DE"/>
    <w:p w14:paraId="2669E9D5" w14:textId="550D90FB" w:rsidR="005D13F3" w:rsidRPr="005D13F3" w:rsidRDefault="005D13F3" w:rsidP="005D13F3">
      <w:pPr>
        <w:pStyle w:val="Ttulo3"/>
      </w:pPr>
      <w:bookmarkStart w:id="81" w:name="_Toc111798692"/>
      <w:r>
        <w:rPr>
          <w:noProof/>
        </w:rPr>
        <w:lastRenderedPageBreak/>
        <w:drawing>
          <wp:anchor distT="0" distB="0" distL="114300" distR="114300" simplePos="0" relativeHeight="251674624" behindDoc="0" locked="0" layoutInCell="1" allowOverlap="1" wp14:anchorId="3E936754" wp14:editId="24E30085">
            <wp:simplePos x="0" y="0"/>
            <wp:positionH relativeFrom="column">
              <wp:posOffset>-205740</wp:posOffset>
            </wp:positionH>
            <wp:positionV relativeFrom="paragraph">
              <wp:posOffset>358140</wp:posOffset>
            </wp:positionV>
            <wp:extent cx="5400040" cy="3082290"/>
            <wp:effectExtent l="0" t="0" r="0" b="3810"/>
            <wp:wrapSquare wrapText="bothSides"/>
            <wp:docPr id="126" name="Imagen 1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Tabl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82290"/>
                    </a:xfrm>
                    <a:prstGeom prst="rect">
                      <a:avLst/>
                    </a:prstGeom>
                  </pic:spPr>
                </pic:pic>
              </a:graphicData>
            </a:graphic>
            <wp14:sizeRelH relativeFrom="page">
              <wp14:pctWidth>0</wp14:pctWidth>
            </wp14:sizeRelH>
            <wp14:sizeRelV relativeFrom="page">
              <wp14:pctHeight>0</wp14:pctHeight>
            </wp14:sizeRelV>
          </wp:anchor>
        </w:drawing>
      </w:r>
      <w:r w:rsidR="000017FC">
        <w:t>Usuario</w:t>
      </w:r>
      <w:bookmarkEnd w:id="81"/>
    </w:p>
    <w:p w14:paraId="7468BB16" w14:textId="4E40D67F" w:rsidR="003E479E"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3600" behindDoc="0" locked="0" layoutInCell="1" allowOverlap="1" wp14:anchorId="04511F1A" wp14:editId="2963BED9">
            <wp:simplePos x="0" y="0"/>
            <wp:positionH relativeFrom="column">
              <wp:posOffset>-129540</wp:posOffset>
            </wp:positionH>
            <wp:positionV relativeFrom="paragraph">
              <wp:posOffset>3728085</wp:posOffset>
            </wp:positionV>
            <wp:extent cx="5400040" cy="1876425"/>
            <wp:effectExtent l="0" t="0" r="0" b="3175"/>
            <wp:wrapSquare wrapText="bothSides"/>
            <wp:docPr id="125" name="Imagen 1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Gráfico, Gráfico de barras&#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14:sizeRelH relativeFrom="page">
              <wp14:pctWidth>0</wp14:pctWidth>
            </wp14:sizeRelH>
            <wp14:sizeRelV relativeFrom="page">
              <wp14:pctHeight>0</wp14:pctHeight>
            </wp14:sizeRelV>
          </wp:anchor>
        </w:drawing>
      </w:r>
      <w:r w:rsidR="003E479E" w:rsidRPr="003E479E">
        <w:rPr>
          <w:rFonts w:ascii="Times New Roman" w:hAnsi="Times New Roman"/>
          <w:i/>
          <w:iCs/>
        </w:rPr>
        <w:t xml:space="preserve"> </w:t>
      </w:r>
      <w:r w:rsidR="003E479E" w:rsidRPr="00980F7C">
        <w:rPr>
          <w:rFonts w:ascii="Times New Roman" w:hAnsi="Times New Roman"/>
          <w:i/>
          <w:iCs/>
        </w:rPr>
        <w:t>Figura 11.1.</w:t>
      </w:r>
      <w:r w:rsidR="003E479E">
        <w:rPr>
          <w:rFonts w:ascii="Times New Roman" w:hAnsi="Times New Roman"/>
          <w:i/>
          <w:iCs/>
        </w:rPr>
        <w:t>4.1</w:t>
      </w:r>
      <w:r w:rsidR="003E479E" w:rsidRPr="00980F7C">
        <w:rPr>
          <w:rFonts w:ascii="Times New Roman" w:hAnsi="Times New Roman"/>
          <w:i/>
          <w:iCs/>
        </w:rPr>
        <w:t xml:space="preserve"> Pantalla</w:t>
      </w:r>
      <w:r w:rsidR="003E479E">
        <w:rPr>
          <w:rFonts w:ascii="Times New Roman" w:hAnsi="Times New Roman"/>
          <w:i/>
          <w:iCs/>
        </w:rPr>
        <w:t xml:space="preserve"> Usuario</w:t>
      </w:r>
      <w:r w:rsidR="003E479E" w:rsidRPr="00980F7C">
        <w:rPr>
          <w:rFonts w:ascii="Times New Roman" w:hAnsi="Times New Roman"/>
          <w:i/>
          <w:iCs/>
        </w:rPr>
        <w:t xml:space="preserve"> de ACCESSIA Web</w:t>
      </w:r>
    </w:p>
    <w:p w14:paraId="51B7DED5" w14:textId="053D3779" w:rsidR="002450C2"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5648" behindDoc="0" locked="0" layoutInCell="1" allowOverlap="1" wp14:anchorId="52F6BBF8" wp14:editId="036326BC">
            <wp:simplePos x="0" y="0"/>
            <wp:positionH relativeFrom="column">
              <wp:posOffset>-129540</wp:posOffset>
            </wp:positionH>
            <wp:positionV relativeFrom="paragraph">
              <wp:posOffset>2562225</wp:posOffset>
            </wp:positionV>
            <wp:extent cx="5403217" cy="1692000"/>
            <wp:effectExtent l="0" t="0" r="0" b="0"/>
            <wp:wrapSquare wrapText="bothSides"/>
            <wp:docPr id="127" name="Imagen 1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Tabl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3217" cy="1692000"/>
                    </a:xfrm>
                    <a:prstGeom prst="rect">
                      <a:avLst/>
                    </a:prstGeom>
                  </pic:spPr>
                </pic:pic>
              </a:graphicData>
            </a:graphic>
            <wp14:sizeRelH relativeFrom="page">
              <wp14:pctWidth>0</wp14:pctWidth>
            </wp14:sizeRelH>
            <wp14:sizeRelV relativeFrom="page">
              <wp14:pctHeight>0</wp14:pctHeight>
            </wp14:sizeRelV>
          </wp:anchor>
        </w:drawing>
      </w:r>
      <w:r w:rsidR="002450C2" w:rsidRPr="00980F7C">
        <w:rPr>
          <w:rFonts w:ascii="Times New Roman" w:hAnsi="Times New Roman"/>
          <w:i/>
          <w:iCs/>
        </w:rPr>
        <w:t>Figura 11.1.</w:t>
      </w:r>
      <w:r w:rsidR="002450C2">
        <w:rPr>
          <w:rFonts w:ascii="Times New Roman" w:hAnsi="Times New Roman"/>
          <w:i/>
          <w:iCs/>
        </w:rPr>
        <w:t>4.2</w:t>
      </w:r>
      <w:r w:rsidR="002450C2" w:rsidRPr="00980F7C">
        <w:rPr>
          <w:rFonts w:ascii="Times New Roman" w:hAnsi="Times New Roman"/>
          <w:i/>
          <w:iCs/>
        </w:rPr>
        <w:t xml:space="preserve"> Pantalla</w:t>
      </w:r>
      <w:r w:rsidR="002450C2">
        <w:rPr>
          <w:rFonts w:ascii="Times New Roman" w:hAnsi="Times New Roman"/>
          <w:i/>
          <w:iCs/>
        </w:rPr>
        <w:t xml:space="preserve"> Usuario</w:t>
      </w:r>
      <w:r w:rsidR="002450C2" w:rsidRPr="00980F7C">
        <w:rPr>
          <w:rFonts w:ascii="Times New Roman" w:hAnsi="Times New Roman"/>
          <w:i/>
          <w:iCs/>
        </w:rPr>
        <w:t xml:space="preserve"> de ACCESSIA Web</w:t>
      </w:r>
    </w:p>
    <w:p w14:paraId="3E55C027" w14:textId="1BACDCC8" w:rsidR="003E479E" w:rsidRPr="005D13F3" w:rsidRDefault="003E479E" w:rsidP="005D13F3">
      <w:pPr>
        <w:jc w:val="center"/>
        <w:rPr>
          <w:rFonts w:ascii="Times New Roman" w:hAnsi="Times New Roman"/>
          <w:i/>
          <w:iCs/>
        </w:rPr>
      </w:pPr>
      <w:r w:rsidRPr="00980F7C">
        <w:rPr>
          <w:rFonts w:ascii="Times New Roman" w:hAnsi="Times New Roman"/>
          <w:i/>
          <w:iCs/>
        </w:rPr>
        <w:t>Figura 11.1.</w:t>
      </w:r>
      <w:r>
        <w:rPr>
          <w:rFonts w:ascii="Times New Roman" w:hAnsi="Times New Roman"/>
          <w:i/>
          <w:iCs/>
        </w:rPr>
        <w:t>4.</w:t>
      </w:r>
      <w:r w:rsidR="005D13F3">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Usuario</w:t>
      </w:r>
      <w:r w:rsidRPr="00980F7C">
        <w:rPr>
          <w:rFonts w:ascii="Times New Roman" w:hAnsi="Times New Roman"/>
          <w:i/>
          <w:iCs/>
        </w:rPr>
        <w:t xml:space="preserve"> de ACCESSIA We</w:t>
      </w:r>
      <w:r w:rsidR="005D13F3">
        <w:rPr>
          <w:rFonts w:ascii="Times New Roman" w:hAnsi="Times New Roman"/>
          <w:i/>
          <w:iCs/>
        </w:rPr>
        <w:t>b</w:t>
      </w:r>
    </w:p>
    <w:p w14:paraId="401E33A0" w14:textId="101F2C06" w:rsidR="00F766DE" w:rsidRDefault="003E479E" w:rsidP="00F766DE">
      <w:r>
        <w:lastRenderedPageBreak/>
        <w:t>Como se puede observar en las figuras 11.</w:t>
      </w:r>
      <w:r w:rsidR="002450C2">
        <w:t>1.4.1</w:t>
      </w:r>
      <w:r w:rsidR="005D13F3">
        <w:t xml:space="preserve">, </w:t>
      </w:r>
      <w:r>
        <w:t>11.</w:t>
      </w:r>
      <w:r w:rsidR="002450C2">
        <w:t>1.4.2</w:t>
      </w:r>
      <w:r w:rsidR="005D13F3">
        <w:t xml:space="preserve"> y 11.1.4.3,</w:t>
      </w:r>
      <w:r w:rsidR="002450C2">
        <w:t xml:space="preserve"> esta pantalla sigue la estética amigable para cumplir con el requisito funcional de amigabilidad. Se pueden observar tres objetos principales.</w:t>
      </w:r>
    </w:p>
    <w:p w14:paraId="3BA04A7D" w14:textId="7A2E2617" w:rsidR="002450C2" w:rsidRDefault="002450C2" w:rsidP="00F766DE">
      <w:r>
        <w:t xml:space="preserve">El primero es una tabla, la cual contiene el historial del usuario, es decir, las </w:t>
      </w:r>
      <w:r w:rsidR="005D13F3">
        <w:t>páginas</w:t>
      </w:r>
      <w:r>
        <w:t xml:space="preserve"> web a la que ha accedido mientras el filtro del historial estaba activo.</w:t>
      </w:r>
    </w:p>
    <w:p w14:paraId="5B2E91FD" w14:textId="32168FC4" w:rsidR="002450C2" w:rsidRDefault="002450C2" w:rsidP="00F766DE">
      <w:r>
        <w:t xml:space="preserve">El segundo, es un </w:t>
      </w:r>
      <w:r w:rsidR="005D13F3">
        <w:t>gráfico</w:t>
      </w:r>
      <w:r>
        <w:t xml:space="preserve"> que muestra </w:t>
      </w:r>
      <w:r w:rsidR="005D13F3">
        <w:t>las 5 páginas más visitadas y el número de veces que se ha visitado.</w:t>
      </w:r>
    </w:p>
    <w:p w14:paraId="393C41F5" w14:textId="1CF4159F" w:rsidR="005D13F3" w:rsidRPr="00F766DE" w:rsidRDefault="005D13F3" w:rsidP="00F766DE">
      <w:r>
        <w:t>Por último, el tercer objeto contiene una tabla con la</w:t>
      </w:r>
      <w:r w:rsidR="00B64CB6">
        <w:t>s capturas de aplicaciones realizadas por</w:t>
      </w:r>
      <w:r w:rsidR="001A1997">
        <w:t xml:space="preserve"> la aplicación de escritorio.</w:t>
      </w:r>
    </w:p>
    <w:p w14:paraId="093C8C9C" w14:textId="6CCD182A" w:rsidR="00726CAB" w:rsidRPr="00726CAB" w:rsidRDefault="00726CAB" w:rsidP="00726CAB"/>
    <w:p w14:paraId="7767358D" w14:textId="7C6EF40C" w:rsidR="000017FC" w:rsidRDefault="00A46243" w:rsidP="000017FC">
      <w:pPr>
        <w:pStyle w:val="Ttulo3"/>
      </w:pPr>
      <w:bookmarkStart w:id="82" w:name="_Toc111798693"/>
      <w:r>
        <w:rPr>
          <w:noProof/>
        </w:rPr>
        <w:drawing>
          <wp:anchor distT="0" distB="0" distL="114300" distR="114300" simplePos="0" relativeHeight="251676672" behindDoc="0" locked="0" layoutInCell="1" allowOverlap="1" wp14:anchorId="6A48ABBF" wp14:editId="2D561CE3">
            <wp:simplePos x="0" y="0"/>
            <wp:positionH relativeFrom="column">
              <wp:posOffset>83820</wp:posOffset>
            </wp:positionH>
            <wp:positionV relativeFrom="paragraph">
              <wp:posOffset>466725</wp:posOffset>
            </wp:positionV>
            <wp:extent cx="5400040" cy="3077210"/>
            <wp:effectExtent l="0" t="0" r="0" b="0"/>
            <wp:wrapSquare wrapText="bothSides"/>
            <wp:docPr id="256" name="Imagen 2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14:sizeRelH relativeFrom="page">
              <wp14:pctWidth>0</wp14:pctWidth>
            </wp14:sizeRelH>
            <wp14:sizeRelV relativeFrom="page">
              <wp14:pctHeight>0</wp14:pctHeight>
            </wp14:sizeRelV>
          </wp:anchor>
        </w:drawing>
      </w:r>
      <w:r w:rsidR="000017FC">
        <w:t>Inicio de usuario</w:t>
      </w:r>
      <w:bookmarkEnd w:id="82"/>
    </w:p>
    <w:p w14:paraId="479571C3" w14:textId="465C29E1" w:rsidR="00A46243" w:rsidRDefault="00A46243" w:rsidP="00A46243">
      <w:pPr>
        <w:jc w:val="center"/>
        <w:rPr>
          <w:rFonts w:ascii="Times New Roman" w:hAnsi="Times New Roman"/>
          <w:i/>
          <w:iCs/>
        </w:rPr>
      </w:pPr>
      <w:r w:rsidRPr="00A46243">
        <w:rPr>
          <w:rFonts w:ascii="Times New Roman" w:hAnsi="Times New Roman"/>
          <w:i/>
          <w:iCs/>
        </w:rPr>
        <w:t>Figura 11.1.5 Inicio de sesione en ACCESSIA Web</w:t>
      </w:r>
    </w:p>
    <w:p w14:paraId="58BF698A" w14:textId="20F219DC" w:rsidR="00A46243" w:rsidRPr="00A46243" w:rsidRDefault="00A46243" w:rsidP="00A46243">
      <w:r>
        <w:t xml:space="preserve">Como se puede observar, se sigue el mismo estilo que en las anteriores pantallas. Esta sirva para poder iniciar sesión. Sus componentes son dos campos de texto donde introducir el nombre y la contraseña y un botón para poder </w:t>
      </w:r>
      <w:r w:rsidR="00D20BF6">
        <w:t>enviar los datos.</w:t>
      </w:r>
    </w:p>
    <w:p w14:paraId="46D92680" w14:textId="7F36D981" w:rsidR="00A46243" w:rsidRDefault="00A46243" w:rsidP="00A46243"/>
    <w:p w14:paraId="76433392" w14:textId="77777777" w:rsidR="00D20BF6" w:rsidRPr="00A46243" w:rsidRDefault="00D20BF6" w:rsidP="00A46243"/>
    <w:p w14:paraId="7D6C728E" w14:textId="535C78DC" w:rsidR="000017FC" w:rsidRDefault="00D20BF6" w:rsidP="000017FC">
      <w:pPr>
        <w:pStyle w:val="Ttulo3"/>
      </w:pPr>
      <w:bookmarkStart w:id="83" w:name="_Toc111798694"/>
      <w:r>
        <w:rPr>
          <w:noProof/>
        </w:rPr>
        <w:lastRenderedPageBreak/>
        <w:drawing>
          <wp:anchor distT="0" distB="0" distL="114300" distR="114300" simplePos="0" relativeHeight="251677696" behindDoc="0" locked="0" layoutInCell="1" allowOverlap="1" wp14:anchorId="1C04E19B" wp14:editId="0C096159">
            <wp:simplePos x="0" y="0"/>
            <wp:positionH relativeFrom="column">
              <wp:posOffset>-114300</wp:posOffset>
            </wp:positionH>
            <wp:positionV relativeFrom="paragraph">
              <wp:posOffset>312420</wp:posOffset>
            </wp:positionV>
            <wp:extent cx="5400040" cy="2904490"/>
            <wp:effectExtent l="0" t="0" r="0" b="3810"/>
            <wp:wrapSquare wrapText="bothSides"/>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14:sizeRelH relativeFrom="page">
              <wp14:pctWidth>0</wp14:pctWidth>
            </wp14:sizeRelH>
            <wp14:sizeRelV relativeFrom="page">
              <wp14:pctHeight>0</wp14:pctHeight>
            </wp14:sizeRelV>
          </wp:anchor>
        </w:drawing>
      </w:r>
      <w:r w:rsidR="000017FC">
        <w:t>Registro de usuario</w:t>
      </w:r>
      <w:bookmarkEnd w:id="83"/>
    </w:p>
    <w:p w14:paraId="6400B14C" w14:textId="759645F5" w:rsidR="00D20BF6" w:rsidRDefault="00D20BF6" w:rsidP="00D20BF6">
      <w:pPr>
        <w:jc w:val="center"/>
        <w:rPr>
          <w:rFonts w:ascii="Times New Roman" w:hAnsi="Times New Roman"/>
          <w:i/>
          <w:iCs/>
        </w:rPr>
      </w:pPr>
      <w:r w:rsidRPr="00D20BF6">
        <w:rPr>
          <w:rFonts w:ascii="Times New Roman" w:hAnsi="Times New Roman"/>
          <w:i/>
          <w:iCs/>
        </w:rPr>
        <w:t>Figura 11.1.6 Registro de usuario en ACCESSIA Web</w:t>
      </w:r>
    </w:p>
    <w:p w14:paraId="5D494770" w14:textId="207B42AC" w:rsidR="00D20BF6" w:rsidRPr="00D20BF6" w:rsidRDefault="006C191B" w:rsidP="00D20BF6">
      <w:r>
        <w:t xml:space="preserve">Siguiendo el mismo estilo que en la página de inicio de sesión, esta es estéticamente idéntica. Se puede observar que la conforman 6 elementos. Los 5 campos de texto que recogen los datos y el botón de enviar los datos. </w:t>
      </w:r>
    </w:p>
    <w:p w14:paraId="03917B61" w14:textId="20458A60" w:rsidR="00D20BF6" w:rsidRPr="00D20BF6" w:rsidRDefault="00D20BF6" w:rsidP="00D20BF6"/>
    <w:p w14:paraId="79EFBC97" w14:textId="7CDB76AF" w:rsidR="000D68AA" w:rsidRDefault="000D68AA" w:rsidP="000D68AA">
      <w:pPr>
        <w:pStyle w:val="Ttulo2"/>
      </w:pPr>
      <w:bookmarkStart w:id="84" w:name="_Toc111798695"/>
      <w:r>
        <w:t>ACCESSIA EXTENSION</w:t>
      </w:r>
      <w:bookmarkEnd w:id="84"/>
    </w:p>
    <w:p w14:paraId="1F75BFF1" w14:textId="19E07A89" w:rsidR="006C191B" w:rsidRDefault="00F451A0" w:rsidP="0020035E">
      <w:pPr>
        <w:pStyle w:val="Ttulo3"/>
      </w:pPr>
      <w:bookmarkStart w:id="85" w:name="_Toc111798696"/>
      <w:r>
        <w:t xml:space="preserve">Inicio </w:t>
      </w:r>
      <w:r w:rsidR="0020035E">
        <w:t>de sesión y/o registro de usuario</w:t>
      </w:r>
      <w:bookmarkEnd w:id="85"/>
    </w:p>
    <w:p w14:paraId="28D4CFE5" w14:textId="26DA4DEF" w:rsidR="007B6E06" w:rsidRDefault="0020035E" w:rsidP="006C191B">
      <w:r>
        <w:rPr>
          <w:noProof/>
        </w:rPr>
        <w:drawing>
          <wp:anchor distT="0" distB="0" distL="114300" distR="114300" simplePos="0" relativeHeight="251679744" behindDoc="0" locked="0" layoutInCell="1" allowOverlap="1" wp14:anchorId="0DDB2796" wp14:editId="3940B98C">
            <wp:simplePos x="0" y="0"/>
            <wp:positionH relativeFrom="column">
              <wp:posOffset>1223645</wp:posOffset>
            </wp:positionH>
            <wp:positionV relativeFrom="paragraph">
              <wp:posOffset>224790</wp:posOffset>
            </wp:positionV>
            <wp:extent cx="2748280" cy="1428750"/>
            <wp:effectExtent l="0" t="0" r="0" b="6350"/>
            <wp:wrapSquare wrapText="bothSides"/>
            <wp:docPr id="259" name="Imagen 2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8280" cy="1428750"/>
                    </a:xfrm>
                    <a:prstGeom prst="rect">
                      <a:avLst/>
                    </a:prstGeom>
                  </pic:spPr>
                </pic:pic>
              </a:graphicData>
            </a:graphic>
            <wp14:sizeRelH relativeFrom="page">
              <wp14:pctWidth>0</wp14:pctWidth>
            </wp14:sizeRelH>
            <wp14:sizeRelV relativeFrom="page">
              <wp14:pctHeight>0</wp14:pctHeight>
            </wp14:sizeRelV>
          </wp:anchor>
        </w:drawing>
      </w:r>
    </w:p>
    <w:p w14:paraId="12C6B756" w14:textId="6573448A" w:rsidR="007B6E06" w:rsidRDefault="007B6E06" w:rsidP="006C191B"/>
    <w:p w14:paraId="121945CA" w14:textId="6E97202F" w:rsidR="007B6E06" w:rsidRDefault="007B6E06" w:rsidP="006C191B"/>
    <w:p w14:paraId="36BAA80E" w14:textId="31CDFA07" w:rsidR="007B6E06" w:rsidRDefault="007B6E06" w:rsidP="006C191B"/>
    <w:p w14:paraId="45FDA952" w14:textId="2F559345" w:rsidR="007B6E06" w:rsidRDefault="007B6E06" w:rsidP="006C191B"/>
    <w:p w14:paraId="00FF87CD" w14:textId="031AF2ED" w:rsidR="007B6E06" w:rsidRDefault="0020035E" w:rsidP="0020035E">
      <w:pPr>
        <w:jc w:val="center"/>
        <w:rPr>
          <w:rFonts w:ascii="Times New Roman" w:hAnsi="Times New Roman"/>
          <w:i/>
          <w:iCs/>
        </w:rPr>
      </w:pPr>
      <w:r w:rsidRPr="0020035E">
        <w:rPr>
          <w:rFonts w:ascii="Times New Roman" w:hAnsi="Times New Roman"/>
          <w:i/>
          <w:iCs/>
        </w:rPr>
        <w:t>Figura 11.2.1 Inicio de sesión y/o registro de usuario</w:t>
      </w:r>
    </w:p>
    <w:p w14:paraId="3BE61104" w14:textId="6E176D2D" w:rsidR="0020035E" w:rsidRDefault="00BA21AD" w:rsidP="0020035E">
      <w:r>
        <w:t>Esta es la pantalla inicial de la extensión de ACCESSIA para Chrome. El usuario tiene la posibilidad de poder iniciar sesión o de registrarse. En caso de querer registrarse, se le redirige a la pantalla de registro de la página web de ACCESSIA, la cual se puede ver en la figura 11.1.6.</w:t>
      </w:r>
    </w:p>
    <w:p w14:paraId="3E6017FC" w14:textId="600B23F0" w:rsidR="00BA21AD" w:rsidRDefault="00BA21AD" w:rsidP="0020035E">
      <w:r>
        <w:lastRenderedPageBreak/>
        <w:t>En caso contrario, el de querer iniciar sesión, se mostraría la siguiente pantalla:</w:t>
      </w:r>
    </w:p>
    <w:p w14:paraId="34616B98" w14:textId="266EA853" w:rsidR="00BA21AD" w:rsidRPr="0020035E" w:rsidRDefault="00BA21AD" w:rsidP="0020035E">
      <w:r>
        <w:rPr>
          <w:noProof/>
        </w:rPr>
        <w:drawing>
          <wp:anchor distT="0" distB="0" distL="114300" distR="114300" simplePos="0" relativeHeight="251680768" behindDoc="0" locked="0" layoutInCell="1" allowOverlap="1" wp14:anchorId="0D1333CC" wp14:editId="53D16F69">
            <wp:simplePos x="0" y="0"/>
            <wp:positionH relativeFrom="column">
              <wp:posOffset>966470</wp:posOffset>
            </wp:positionH>
            <wp:positionV relativeFrom="paragraph">
              <wp:posOffset>93345</wp:posOffset>
            </wp:positionV>
            <wp:extent cx="3718560" cy="2286000"/>
            <wp:effectExtent l="0" t="0" r="2540" b="0"/>
            <wp:wrapSquare wrapText="bothSides"/>
            <wp:docPr id="260" name="Imagen 2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18560" cy="2286000"/>
                    </a:xfrm>
                    <a:prstGeom prst="rect">
                      <a:avLst/>
                    </a:prstGeom>
                  </pic:spPr>
                </pic:pic>
              </a:graphicData>
            </a:graphic>
            <wp14:sizeRelH relativeFrom="page">
              <wp14:pctWidth>0</wp14:pctWidth>
            </wp14:sizeRelH>
            <wp14:sizeRelV relativeFrom="page">
              <wp14:pctHeight>0</wp14:pctHeight>
            </wp14:sizeRelV>
          </wp:anchor>
        </w:drawing>
      </w:r>
    </w:p>
    <w:p w14:paraId="129E2B8B" w14:textId="3794AEC5" w:rsidR="007B6E06" w:rsidRDefault="007B6E06" w:rsidP="006C191B"/>
    <w:p w14:paraId="5E019614" w14:textId="7DE76749" w:rsidR="00BA21AD" w:rsidRDefault="00BA21AD" w:rsidP="006C191B"/>
    <w:p w14:paraId="31725C8C" w14:textId="0B55389C" w:rsidR="00BA21AD" w:rsidRDefault="00BA21AD" w:rsidP="006C191B"/>
    <w:p w14:paraId="5F6972AA" w14:textId="6B60D439" w:rsidR="00BA21AD" w:rsidRDefault="00BA21AD" w:rsidP="006C191B"/>
    <w:p w14:paraId="7CBA8132" w14:textId="19FB49FC" w:rsidR="00BA21AD" w:rsidRDefault="00BA21AD" w:rsidP="006C191B"/>
    <w:p w14:paraId="10D35FF2" w14:textId="77777777" w:rsidR="00BA21AD" w:rsidRDefault="00BA21AD" w:rsidP="006C191B"/>
    <w:p w14:paraId="5F0F2F49" w14:textId="24ABE2D7" w:rsidR="00BA21AD" w:rsidRDefault="00BA21AD" w:rsidP="00BA21AD">
      <w:pPr>
        <w:jc w:val="center"/>
        <w:rPr>
          <w:rFonts w:ascii="Times New Roman" w:hAnsi="Times New Roman"/>
          <w:i/>
          <w:iCs/>
        </w:rPr>
      </w:pPr>
      <w:r w:rsidRPr="00BA21AD">
        <w:rPr>
          <w:rFonts w:ascii="Times New Roman" w:hAnsi="Times New Roman"/>
          <w:i/>
          <w:iCs/>
        </w:rPr>
        <w:t>Figura 11.2.1.2 Inicio de sesión en la extensión de Chrome</w:t>
      </w:r>
    </w:p>
    <w:p w14:paraId="712A27D2" w14:textId="683C62AD" w:rsidR="00BA21AD" w:rsidRDefault="00BA21AD" w:rsidP="00BA21AD">
      <w:r>
        <w:t>Como se puede observar, la pantalla sigue con el mismo diseño simple y amigable de las demás, con el objetivo de cumplir con el requisito funcional de la simplicidad.</w:t>
      </w:r>
    </w:p>
    <w:p w14:paraId="6FA27FA1" w14:textId="77777777" w:rsidR="00BA21AD" w:rsidRPr="00BA21AD" w:rsidRDefault="00BA21AD" w:rsidP="00BA21AD"/>
    <w:p w14:paraId="6DF4BBAE" w14:textId="6894E042" w:rsidR="00F451A0" w:rsidRDefault="00F451A0" w:rsidP="00F451A0">
      <w:pPr>
        <w:pStyle w:val="Ttulo3"/>
      </w:pPr>
      <w:bookmarkStart w:id="86" w:name="_Toc111798697"/>
      <w:r>
        <w:t>Panel central</w:t>
      </w:r>
      <w:bookmarkEnd w:id="86"/>
    </w:p>
    <w:p w14:paraId="137C21A8" w14:textId="5B9BB74E" w:rsidR="00F451A0" w:rsidRPr="00F451A0" w:rsidRDefault="007B6E06" w:rsidP="00F451A0">
      <w:r>
        <w:rPr>
          <w:noProof/>
        </w:rPr>
        <w:drawing>
          <wp:anchor distT="0" distB="0" distL="114300" distR="114300" simplePos="0" relativeHeight="251678720" behindDoc="0" locked="0" layoutInCell="1" allowOverlap="1" wp14:anchorId="558E4480" wp14:editId="30A7A6D8">
            <wp:simplePos x="0" y="0"/>
            <wp:positionH relativeFrom="column">
              <wp:posOffset>966470</wp:posOffset>
            </wp:positionH>
            <wp:positionV relativeFrom="paragraph">
              <wp:posOffset>266700</wp:posOffset>
            </wp:positionV>
            <wp:extent cx="3449320" cy="2009775"/>
            <wp:effectExtent l="0" t="0" r="5080" b="0"/>
            <wp:wrapSquare wrapText="bothSides"/>
            <wp:docPr id="258" name="Imagen 2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Interfaz de usuario gráfica, Texto,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9320" cy="2009775"/>
                    </a:xfrm>
                    <a:prstGeom prst="rect">
                      <a:avLst/>
                    </a:prstGeom>
                  </pic:spPr>
                </pic:pic>
              </a:graphicData>
            </a:graphic>
            <wp14:sizeRelH relativeFrom="page">
              <wp14:pctWidth>0</wp14:pctWidth>
            </wp14:sizeRelH>
            <wp14:sizeRelV relativeFrom="page">
              <wp14:pctHeight>0</wp14:pctHeight>
            </wp14:sizeRelV>
          </wp:anchor>
        </w:drawing>
      </w:r>
    </w:p>
    <w:p w14:paraId="77E19E5F" w14:textId="56B9B789" w:rsidR="007B6E06" w:rsidRDefault="007B6E06" w:rsidP="007B6E06"/>
    <w:p w14:paraId="1053342A" w14:textId="7D29EFE2" w:rsidR="007B6E06" w:rsidRDefault="007B6E06" w:rsidP="007B6E06"/>
    <w:p w14:paraId="4FA01F44" w14:textId="12A8C87E" w:rsidR="007B6E06" w:rsidRDefault="007B6E06" w:rsidP="007B6E06"/>
    <w:p w14:paraId="3D4C6000" w14:textId="204B874C" w:rsidR="007B6E06" w:rsidRDefault="007B6E06" w:rsidP="007B6E06"/>
    <w:p w14:paraId="7B77D82E" w14:textId="6ED424FC" w:rsidR="007B6E06" w:rsidRDefault="007B6E06" w:rsidP="007B6E06"/>
    <w:p w14:paraId="04A657B6" w14:textId="77777777" w:rsidR="007B6E06" w:rsidRDefault="007B6E06" w:rsidP="007B6E06"/>
    <w:p w14:paraId="7600CF23" w14:textId="065FB739" w:rsidR="007B6E06" w:rsidRDefault="007B6E06" w:rsidP="007B6E06">
      <w:pPr>
        <w:jc w:val="center"/>
        <w:rPr>
          <w:rFonts w:ascii="Times New Roman" w:hAnsi="Times New Roman"/>
          <w:i/>
          <w:iCs/>
        </w:rPr>
      </w:pPr>
      <w:r w:rsidRPr="007B6E06">
        <w:rPr>
          <w:rFonts w:ascii="Times New Roman" w:hAnsi="Times New Roman"/>
          <w:i/>
          <w:iCs/>
        </w:rPr>
        <w:t>Figura 11.2.</w:t>
      </w:r>
      <w:r w:rsidR="0020035E">
        <w:rPr>
          <w:rFonts w:ascii="Times New Roman" w:hAnsi="Times New Roman"/>
          <w:i/>
          <w:iCs/>
        </w:rPr>
        <w:t>2</w:t>
      </w:r>
      <w:r w:rsidRPr="007B6E06">
        <w:rPr>
          <w:rFonts w:ascii="Times New Roman" w:hAnsi="Times New Roman"/>
          <w:i/>
          <w:iCs/>
        </w:rPr>
        <w:t xml:space="preserve"> Panel central de la extensión</w:t>
      </w:r>
    </w:p>
    <w:p w14:paraId="48A997AB" w14:textId="5536A233" w:rsidR="007B6E06" w:rsidRDefault="008451F9" w:rsidP="007B6E06">
      <w:r>
        <w:t xml:space="preserve">Esta pantalla es la principal de la extensión, cuenta con los </w:t>
      </w:r>
      <w:proofErr w:type="spellStart"/>
      <w:r>
        <w:t>checkbox</w:t>
      </w:r>
      <w:proofErr w:type="spellEnd"/>
      <w:r>
        <w:t xml:space="preserve"> de los filtros tanto pornográfico como de drogas, redes sociales y el activador del historial. Así mismo también cuenta con campo de texto en el cual, se introducen manualmente aquellas direcciones específicas que el usuario quiere vetar el acceso y un botón para poder guardar el registro. </w:t>
      </w:r>
    </w:p>
    <w:p w14:paraId="321C2476" w14:textId="22BF7D27" w:rsidR="00BA21AD" w:rsidRDefault="008451F9" w:rsidP="007B6E06">
      <w:r>
        <w:lastRenderedPageBreak/>
        <w:t xml:space="preserve">Además, </w:t>
      </w:r>
      <w:r w:rsidR="009C371A">
        <w:t>también incorpora dos botones en la parte inferior, el primer botón llamado ‘Panel de control’, abre una pestaña con la dirección de ACCESSIA Web, y el segundo botón llamado ‘Desconectar’, cierra la sesión del actual usuario.</w:t>
      </w:r>
    </w:p>
    <w:p w14:paraId="2731074D" w14:textId="7459EF34" w:rsidR="00CE226E" w:rsidRDefault="00CE226E" w:rsidP="007B6E06">
      <w:r>
        <w:t xml:space="preserve">A su vez, para poder cambiar el valor de los </w:t>
      </w:r>
      <w:proofErr w:type="spellStart"/>
      <w:r>
        <w:t>checkbox</w:t>
      </w:r>
      <w:proofErr w:type="spellEnd"/>
      <w:r>
        <w:t>, de activo a desactivo y viceversa, la aplicación pide que se introduzca la contraseña de usuario. Con esto se pretende cumplir con el requisito funcional de seguridad.</w:t>
      </w:r>
    </w:p>
    <w:p w14:paraId="16ADEE28" w14:textId="31DC518F" w:rsidR="009C371A" w:rsidRDefault="009C371A" w:rsidP="007B6E06"/>
    <w:p w14:paraId="341D21F2" w14:textId="7773BB5B" w:rsidR="007B6E06" w:rsidRDefault="000D68AA" w:rsidP="00BA21AD">
      <w:pPr>
        <w:pStyle w:val="Ttulo2"/>
      </w:pPr>
      <w:bookmarkStart w:id="87" w:name="_Toc111798698"/>
      <w:r>
        <w:t>ACCESSIA DESKTOP</w:t>
      </w:r>
      <w:bookmarkEnd w:id="87"/>
    </w:p>
    <w:p w14:paraId="4B7F39F2" w14:textId="41BA4EF6" w:rsidR="00CE226E" w:rsidRDefault="008928FA" w:rsidP="00CE226E">
      <w:pPr>
        <w:pStyle w:val="Ttulo3"/>
      </w:pPr>
      <w:bookmarkStart w:id="88" w:name="_Toc111798699"/>
      <w:r w:rsidRPr="008928FA">
        <w:rPr>
          <w:noProof/>
        </w:rPr>
        <w:drawing>
          <wp:anchor distT="0" distB="0" distL="114300" distR="114300" simplePos="0" relativeHeight="251683840" behindDoc="0" locked="0" layoutInCell="1" allowOverlap="1" wp14:anchorId="425DF63F" wp14:editId="743A7474">
            <wp:simplePos x="0" y="0"/>
            <wp:positionH relativeFrom="margin">
              <wp:align>center</wp:align>
            </wp:positionH>
            <wp:positionV relativeFrom="paragraph">
              <wp:posOffset>530528</wp:posOffset>
            </wp:positionV>
            <wp:extent cx="4030980" cy="1581785"/>
            <wp:effectExtent l="0" t="0" r="7620" b="0"/>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030980" cy="1581785"/>
                    </a:xfrm>
                    <a:prstGeom prst="rect">
                      <a:avLst/>
                    </a:prstGeom>
                  </pic:spPr>
                </pic:pic>
              </a:graphicData>
            </a:graphic>
            <wp14:sizeRelH relativeFrom="page">
              <wp14:pctWidth>0</wp14:pctWidth>
            </wp14:sizeRelH>
            <wp14:sizeRelV relativeFrom="page">
              <wp14:pctHeight>0</wp14:pctHeight>
            </wp14:sizeRelV>
          </wp:anchor>
        </w:drawing>
      </w:r>
      <w:r w:rsidR="00CE226E">
        <w:t>Panel de inicio de sesión</w:t>
      </w:r>
      <w:bookmarkEnd w:id="88"/>
    </w:p>
    <w:p w14:paraId="5DBEC335" w14:textId="019280CD" w:rsidR="008928FA" w:rsidRDefault="008928FA" w:rsidP="008928FA">
      <w:pPr>
        <w:jc w:val="center"/>
        <w:rPr>
          <w:rFonts w:ascii="Times New Roman" w:hAnsi="Times New Roman"/>
          <w:i/>
          <w:iCs/>
        </w:rPr>
      </w:pPr>
      <w:r w:rsidRPr="008928FA">
        <w:rPr>
          <w:rFonts w:ascii="Times New Roman" w:hAnsi="Times New Roman"/>
          <w:i/>
          <w:iCs/>
        </w:rPr>
        <w:t>Figura 11.3.1 Panel de inicio de sesión de ACCESSIA Desktop</w:t>
      </w:r>
    </w:p>
    <w:p w14:paraId="6C63F949" w14:textId="334CE8ED" w:rsidR="008928FA" w:rsidRDefault="008928FA" w:rsidP="008928FA">
      <w:r>
        <w:t>Esta es la primera pantalla que aparece cada vez que se ejecuta la aplicación de escritorio. Se puede observ</w:t>
      </w:r>
      <w:r w:rsidR="00036A15">
        <w:t>ar que sigue el mismo patrón de sencillez y minimalismo para poder cumplir con los requisitos funcionales.</w:t>
      </w:r>
    </w:p>
    <w:p w14:paraId="2890A3EA" w14:textId="480B0BFE" w:rsidR="00036A15" w:rsidRDefault="00036A15" w:rsidP="008928FA">
      <w:r>
        <w:t>Esta pantalla la componen dos campos de texto, para poder introducir el correo del usuario y su contraseña, el botón de enviar los datos y un botón para poder ver la contraseña.</w:t>
      </w:r>
    </w:p>
    <w:p w14:paraId="6AD7DC99" w14:textId="26705FAF" w:rsidR="00036A15" w:rsidRDefault="00036A15" w:rsidP="008928FA"/>
    <w:p w14:paraId="401392F8" w14:textId="49F9F821" w:rsidR="00027FC9" w:rsidRDefault="00027FC9" w:rsidP="008928FA"/>
    <w:p w14:paraId="15B0E122" w14:textId="703CAED9" w:rsidR="00027FC9" w:rsidRDefault="00027FC9" w:rsidP="008928FA"/>
    <w:p w14:paraId="630CB8B6" w14:textId="77777777" w:rsidR="00027FC9" w:rsidRDefault="00027FC9" w:rsidP="008928FA"/>
    <w:p w14:paraId="13300E44" w14:textId="35A00771" w:rsidR="00027FC9" w:rsidRDefault="00027FC9" w:rsidP="008928FA"/>
    <w:p w14:paraId="574A517E" w14:textId="77777777" w:rsidR="00027FC9" w:rsidRPr="008928FA" w:rsidRDefault="00027FC9" w:rsidP="008928FA"/>
    <w:p w14:paraId="117C3CFF" w14:textId="7C2EA545" w:rsidR="00CE226E" w:rsidRDefault="00027FC9" w:rsidP="00CE226E">
      <w:pPr>
        <w:pStyle w:val="Ttulo3"/>
      </w:pPr>
      <w:bookmarkStart w:id="89" w:name="_Toc111798700"/>
      <w:r w:rsidRPr="00027FC9">
        <w:rPr>
          <w:noProof/>
        </w:rPr>
        <w:lastRenderedPageBreak/>
        <w:drawing>
          <wp:anchor distT="0" distB="0" distL="114300" distR="114300" simplePos="0" relativeHeight="251684864" behindDoc="0" locked="0" layoutInCell="1" allowOverlap="1" wp14:anchorId="70FD1B7F" wp14:editId="2487554F">
            <wp:simplePos x="0" y="0"/>
            <wp:positionH relativeFrom="margin">
              <wp:align>center</wp:align>
            </wp:positionH>
            <wp:positionV relativeFrom="paragraph">
              <wp:posOffset>318052</wp:posOffset>
            </wp:positionV>
            <wp:extent cx="4686954" cy="1867161"/>
            <wp:effectExtent l="0" t="0" r="0" b="0"/>
            <wp:wrapTopAndBottom/>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pic:nvPicPr>
                  <pic:blipFill>
                    <a:blip r:embed="rId53">
                      <a:extLst>
                        <a:ext uri="{28A0092B-C50C-407E-A947-70E740481C1C}">
                          <a14:useLocalDpi xmlns:a14="http://schemas.microsoft.com/office/drawing/2010/main" val="0"/>
                        </a:ext>
                      </a:extLst>
                    </a:blip>
                    <a:stretch>
                      <a:fillRect/>
                    </a:stretch>
                  </pic:blipFill>
                  <pic:spPr>
                    <a:xfrm>
                      <a:off x="0" y="0"/>
                      <a:ext cx="4686954" cy="1867161"/>
                    </a:xfrm>
                    <a:prstGeom prst="rect">
                      <a:avLst/>
                    </a:prstGeom>
                  </pic:spPr>
                </pic:pic>
              </a:graphicData>
            </a:graphic>
          </wp:anchor>
        </w:drawing>
      </w:r>
      <w:r w:rsidR="00CE226E">
        <w:t>Panel principal</w:t>
      </w:r>
      <w:bookmarkEnd w:id="89"/>
    </w:p>
    <w:p w14:paraId="016E8264" w14:textId="05E876D0" w:rsidR="00027FC9" w:rsidRDefault="00027FC9" w:rsidP="00027FC9">
      <w:pPr>
        <w:jc w:val="center"/>
        <w:rPr>
          <w:rFonts w:ascii="Times New Roman" w:hAnsi="Times New Roman"/>
          <w:i/>
          <w:iCs/>
        </w:rPr>
      </w:pPr>
      <w:r w:rsidRPr="00027FC9">
        <w:rPr>
          <w:rFonts w:ascii="Times New Roman" w:hAnsi="Times New Roman"/>
          <w:i/>
          <w:iCs/>
        </w:rPr>
        <w:t>Figura 11.3.2 Panel principal de la aplicación de ACCESSIA Desktop</w:t>
      </w:r>
    </w:p>
    <w:p w14:paraId="4222B8EB" w14:textId="49739726" w:rsidR="00027FC9" w:rsidRDefault="00C76846" w:rsidP="00027FC9">
      <w:r>
        <w:t xml:space="preserve">Esta pantalla sigue el patrón de sencillez y amigabilidad con el usuario. Esta pantalla </w:t>
      </w:r>
      <w:proofErr w:type="spellStart"/>
      <w:r>
        <w:t>esta</w:t>
      </w:r>
      <w:proofErr w:type="spellEnd"/>
      <w:r>
        <w:t xml:space="preserve"> compuesta por diversos componentes:</w:t>
      </w:r>
    </w:p>
    <w:p w14:paraId="727A5CC0" w14:textId="72778F5E" w:rsidR="00C76846" w:rsidRDefault="00C76846" w:rsidP="00C76846">
      <w:pPr>
        <w:pStyle w:val="Prrafodelista"/>
        <w:numPr>
          <w:ilvl w:val="0"/>
          <w:numId w:val="30"/>
        </w:numPr>
      </w:pPr>
      <w:r>
        <w:t>Botón de exclusiones, este botón abre un panel con una tabla en la cual se muestran las aplicaciones que se deben cerrar al hacer una captura.</w:t>
      </w:r>
    </w:p>
    <w:p w14:paraId="6FC40E85" w14:textId="77777777" w:rsidR="00C76846" w:rsidRDefault="00C76846" w:rsidP="00C76846">
      <w:pPr>
        <w:pStyle w:val="Prrafodelista"/>
        <w:ind w:left="1065"/>
      </w:pPr>
    </w:p>
    <w:p w14:paraId="6001D9A7" w14:textId="121A0719" w:rsidR="000F7B73" w:rsidRDefault="00C76846" w:rsidP="000F7B73">
      <w:pPr>
        <w:pStyle w:val="Prrafodelista"/>
        <w:numPr>
          <w:ilvl w:val="0"/>
          <w:numId w:val="30"/>
        </w:numPr>
      </w:pPr>
      <w:r>
        <w:t>Botón de nueva exclusión</w:t>
      </w:r>
      <w:r w:rsidR="000F7B73">
        <w:t xml:space="preserve">, este botón es el que guarda el nombre de cada nueva aplicación la cual se desea que el capturador cierre. </w:t>
      </w:r>
    </w:p>
    <w:p w14:paraId="24655F32" w14:textId="76F447AD" w:rsidR="000F7B73" w:rsidRDefault="000F7B73" w:rsidP="000F7B73">
      <w:pPr>
        <w:pStyle w:val="Prrafodelista"/>
        <w:ind w:left="1065"/>
      </w:pPr>
    </w:p>
    <w:p w14:paraId="46C7E112" w14:textId="1F99DA0F" w:rsidR="00C76846" w:rsidRDefault="000F7B73" w:rsidP="00C76846">
      <w:pPr>
        <w:pStyle w:val="Prrafodelista"/>
        <w:numPr>
          <w:ilvl w:val="0"/>
          <w:numId w:val="30"/>
        </w:numPr>
      </w:pPr>
      <w:r>
        <w:t>Campo de texto de exclusión, en este campo es donde se introduce el nombre de las aplicaciones las cuales el capturador debe cerrar.</w:t>
      </w:r>
    </w:p>
    <w:p w14:paraId="1DE2042D" w14:textId="77777777" w:rsidR="000F7B73" w:rsidRDefault="000F7B73" w:rsidP="000F7B73">
      <w:pPr>
        <w:pStyle w:val="Prrafodelista"/>
        <w:ind w:left="1065"/>
      </w:pPr>
    </w:p>
    <w:p w14:paraId="3D3C17F8" w14:textId="636C08E3" w:rsidR="000F7B73" w:rsidRDefault="00C76846" w:rsidP="000F7B73">
      <w:pPr>
        <w:pStyle w:val="Prrafodelista"/>
        <w:numPr>
          <w:ilvl w:val="0"/>
          <w:numId w:val="30"/>
        </w:numPr>
      </w:pPr>
      <w:r>
        <w:t>Barra de cadencia</w:t>
      </w:r>
      <w:r w:rsidR="000F7B73">
        <w:t>, esta barra establece el tiempo en segundos entre cada captura.</w:t>
      </w:r>
    </w:p>
    <w:p w14:paraId="34731010" w14:textId="77777777" w:rsidR="000F7B73" w:rsidRDefault="000F7B73" w:rsidP="000F7B73">
      <w:pPr>
        <w:pStyle w:val="Prrafodelista"/>
        <w:ind w:left="1065"/>
      </w:pPr>
    </w:p>
    <w:p w14:paraId="3E69C21F" w14:textId="7C2BBD21" w:rsidR="00C76846" w:rsidRPr="00027FC9" w:rsidRDefault="00C76846" w:rsidP="00C76846">
      <w:pPr>
        <w:pStyle w:val="Prrafodelista"/>
        <w:numPr>
          <w:ilvl w:val="0"/>
          <w:numId w:val="30"/>
        </w:numPr>
      </w:pPr>
      <w:r>
        <w:t>Botón de encendido y apagado</w:t>
      </w:r>
      <w:r w:rsidR="000F7B73">
        <w:t xml:space="preserve">, este botón contiene la funcionalidad de encender y apagar el </w:t>
      </w:r>
      <w:r w:rsidR="000F4B38">
        <w:t>capturador</w:t>
      </w:r>
      <w:r w:rsidR="000F7B73">
        <w:t>.</w:t>
      </w:r>
    </w:p>
    <w:p w14:paraId="01AD6161" w14:textId="70B9188C" w:rsidR="00CE226E" w:rsidRDefault="000F4B38" w:rsidP="00CE226E">
      <w:pPr>
        <w:pStyle w:val="Ttulo3"/>
      </w:pPr>
      <w:bookmarkStart w:id="90" w:name="_Toc111798701"/>
      <w:r w:rsidRPr="000F4B38">
        <w:rPr>
          <w:noProof/>
        </w:rPr>
        <w:drawing>
          <wp:anchor distT="0" distB="0" distL="114300" distR="114300" simplePos="0" relativeHeight="251685888" behindDoc="0" locked="0" layoutInCell="1" allowOverlap="1" wp14:anchorId="4DF9835D" wp14:editId="07EFA5E1">
            <wp:simplePos x="0" y="0"/>
            <wp:positionH relativeFrom="margin">
              <wp:align>center</wp:align>
            </wp:positionH>
            <wp:positionV relativeFrom="paragraph">
              <wp:posOffset>640880</wp:posOffset>
            </wp:positionV>
            <wp:extent cx="3458210" cy="1442720"/>
            <wp:effectExtent l="0" t="0" r="8890" b="5080"/>
            <wp:wrapTopAndBottom/>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458210" cy="1442720"/>
                    </a:xfrm>
                    <a:prstGeom prst="rect">
                      <a:avLst/>
                    </a:prstGeom>
                  </pic:spPr>
                </pic:pic>
              </a:graphicData>
            </a:graphic>
            <wp14:sizeRelH relativeFrom="margin">
              <wp14:pctWidth>0</wp14:pctWidth>
            </wp14:sizeRelH>
            <wp14:sizeRelV relativeFrom="margin">
              <wp14:pctHeight>0</wp14:pctHeight>
            </wp14:sizeRelV>
          </wp:anchor>
        </w:drawing>
      </w:r>
      <w:r w:rsidR="00CE226E">
        <w:t>Panel con la lista de aplicaciones vetadas</w:t>
      </w:r>
      <w:bookmarkEnd w:id="90"/>
    </w:p>
    <w:p w14:paraId="41213E7A" w14:textId="62DA3142" w:rsidR="000F4B38" w:rsidRDefault="000F4B38" w:rsidP="000F4B38">
      <w:pPr>
        <w:jc w:val="center"/>
        <w:rPr>
          <w:rFonts w:ascii="Times New Roman" w:hAnsi="Times New Roman"/>
          <w:i/>
          <w:iCs/>
        </w:rPr>
      </w:pPr>
      <w:r w:rsidRPr="000F4B38">
        <w:rPr>
          <w:rFonts w:ascii="Times New Roman" w:hAnsi="Times New Roman"/>
          <w:i/>
          <w:iCs/>
        </w:rPr>
        <w:t>Figura 11.3.3 Panel con la tabla de las exclusiones</w:t>
      </w:r>
    </w:p>
    <w:p w14:paraId="67A09CB9" w14:textId="6105DAA7" w:rsidR="000F4B38" w:rsidRDefault="000F4B38" w:rsidP="000F4B38">
      <w:r>
        <w:lastRenderedPageBreak/>
        <w:t>En esta pantalla se muestra una tabla con las aplicaciones las cuales se desea que el capturador cierre cada vez que realice una captura.</w:t>
      </w:r>
    </w:p>
    <w:p w14:paraId="2DF97C71" w14:textId="482E6AE5" w:rsidR="000F4B38" w:rsidRDefault="00816C1E" w:rsidP="000F4B38">
      <w:r w:rsidRPr="00816C1E">
        <w:rPr>
          <w:noProof/>
        </w:rPr>
        <w:drawing>
          <wp:anchor distT="0" distB="0" distL="114300" distR="114300" simplePos="0" relativeHeight="251686912" behindDoc="0" locked="0" layoutInCell="1" allowOverlap="1" wp14:anchorId="178BF997" wp14:editId="00EA0D3B">
            <wp:simplePos x="0" y="0"/>
            <wp:positionH relativeFrom="margin">
              <wp:align>center</wp:align>
            </wp:positionH>
            <wp:positionV relativeFrom="paragraph">
              <wp:posOffset>693255</wp:posOffset>
            </wp:positionV>
            <wp:extent cx="2505425" cy="1143160"/>
            <wp:effectExtent l="0" t="0" r="0" b="0"/>
            <wp:wrapTopAndBottom/>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505425" cy="1143160"/>
                    </a:xfrm>
                    <a:prstGeom prst="rect">
                      <a:avLst/>
                    </a:prstGeom>
                  </pic:spPr>
                </pic:pic>
              </a:graphicData>
            </a:graphic>
          </wp:anchor>
        </w:drawing>
      </w:r>
      <w:r>
        <w:t>Cada vez que se haga clic en una de las filas, aparecerá una ventana pop-up que dote de la funcionalidad de borrar la aplicación de la fila seleccionada, tal y como se ve en la figura 11.3.3.2</w:t>
      </w:r>
    </w:p>
    <w:p w14:paraId="1B55B53A" w14:textId="1279A99F" w:rsidR="00816C1E" w:rsidRDefault="00816C1E" w:rsidP="00816C1E">
      <w:pPr>
        <w:jc w:val="center"/>
        <w:rPr>
          <w:rFonts w:ascii="Times New Roman" w:hAnsi="Times New Roman"/>
          <w:i/>
          <w:iCs/>
        </w:rPr>
      </w:pPr>
      <w:r w:rsidRPr="00816C1E">
        <w:rPr>
          <w:rFonts w:ascii="Times New Roman" w:hAnsi="Times New Roman"/>
          <w:i/>
          <w:iCs/>
        </w:rPr>
        <w:t>Figura 11.3.3.2 Pop-up de eliminar una aplicación</w:t>
      </w:r>
    </w:p>
    <w:p w14:paraId="04641249" w14:textId="026BD4DF" w:rsidR="00816C1E" w:rsidRPr="00816C1E" w:rsidRDefault="00816C1E" w:rsidP="00816C1E">
      <w:pPr>
        <w:jc w:val="center"/>
        <w:rPr>
          <w:rFonts w:ascii="Times New Roman" w:hAnsi="Times New Roman"/>
          <w:i/>
          <w:iCs/>
        </w:rPr>
      </w:pPr>
    </w:p>
    <w:p w14:paraId="32D03127" w14:textId="5826C577" w:rsidR="00CE226E" w:rsidRPr="00CE226E" w:rsidRDefault="00816C1E" w:rsidP="00CE226E">
      <w:pPr>
        <w:pStyle w:val="Ttulo3"/>
      </w:pPr>
      <w:bookmarkStart w:id="91" w:name="_Toc111798702"/>
      <w:r w:rsidRPr="00816C1E">
        <w:rPr>
          <w:noProof/>
        </w:rPr>
        <w:drawing>
          <wp:anchor distT="0" distB="0" distL="114300" distR="114300" simplePos="0" relativeHeight="251687936" behindDoc="0" locked="0" layoutInCell="1" allowOverlap="1" wp14:anchorId="2A529C56" wp14:editId="62723B33">
            <wp:simplePos x="0" y="0"/>
            <wp:positionH relativeFrom="page">
              <wp:align>center</wp:align>
            </wp:positionH>
            <wp:positionV relativeFrom="paragraph">
              <wp:posOffset>581550</wp:posOffset>
            </wp:positionV>
            <wp:extent cx="4667901" cy="1848108"/>
            <wp:effectExtent l="0" t="0" r="0" b="0"/>
            <wp:wrapTopAndBottom/>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667901" cy="1848108"/>
                    </a:xfrm>
                    <a:prstGeom prst="rect">
                      <a:avLst/>
                    </a:prstGeom>
                  </pic:spPr>
                </pic:pic>
              </a:graphicData>
            </a:graphic>
          </wp:anchor>
        </w:drawing>
      </w:r>
      <w:r w:rsidR="00CE226E">
        <w:t>Panel con el pin</w:t>
      </w:r>
      <w:bookmarkEnd w:id="91"/>
    </w:p>
    <w:p w14:paraId="1E987F20" w14:textId="4F9B256E" w:rsidR="00816C1E" w:rsidRDefault="00816C1E" w:rsidP="00816C1E">
      <w:pPr>
        <w:jc w:val="center"/>
        <w:rPr>
          <w:rFonts w:ascii="Times New Roman" w:hAnsi="Times New Roman"/>
          <w:i/>
          <w:iCs/>
        </w:rPr>
      </w:pPr>
      <w:r w:rsidRPr="00816C1E">
        <w:rPr>
          <w:rFonts w:ascii="Times New Roman" w:hAnsi="Times New Roman"/>
          <w:i/>
          <w:iCs/>
        </w:rPr>
        <w:t>Figura 11.3.4 Panel de bloqueo</w:t>
      </w:r>
    </w:p>
    <w:p w14:paraId="0DF7CC93" w14:textId="5004508D" w:rsidR="00816C1E" w:rsidRDefault="00816C1E" w:rsidP="00816C1E">
      <w:r>
        <w:t xml:space="preserve">El diseño de este panel, como se puede observar sigue con el patrón de sencillez y de amigabilidad dotado a esta solución tecnológica con el fin de </w:t>
      </w:r>
      <w:r w:rsidR="00C26FC4">
        <w:t>suplir con los requisitos funcionales correspondientes.</w:t>
      </w:r>
    </w:p>
    <w:p w14:paraId="50931121" w14:textId="495F7BB7" w:rsidR="00C26FC4" w:rsidRPr="00816C1E" w:rsidRDefault="00C26FC4" w:rsidP="00816C1E">
      <w:r>
        <w:t xml:space="preserve">Además, esta ventana nace de la necesidad de suplir el requisito funcional de la seguridad, es decir, de </w:t>
      </w:r>
      <w:proofErr w:type="gramStart"/>
      <w:r>
        <w:t>que</w:t>
      </w:r>
      <w:proofErr w:type="gramEnd"/>
      <w:r>
        <w:t xml:space="preserve"> si el usuario final minimiza la ventana, el usuario tutelado no pueda acceder a dicha ventana de configuración y manipular los parámetros. </w:t>
      </w:r>
    </w:p>
    <w:p w14:paraId="1F754EF3" w14:textId="476964FB" w:rsidR="00B31091" w:rsidRPr="00B31091" w:rsidRDefault="007F317D" w:rsidP="00B31091">
      <w:r>
        <w:br w:type="page"/>
      </w:r>
    </w:p>
    <w:p w14:paraId="010E43A1" w14:textId="30B2DB3A" w:rsidR="00AA2932" w:rsidRDefault="00AA2932" w:rsidP="00B31091">
      <w:pPr>
        <w:pStyle w:val="Ttulo1"/>
      </w:pPr>
      <w:bookmarkStart w:id="92" w:name="_Toc111798703"/>
      <w:r>
        <w:lastRenderedPageBreak/>
        <w:t>Plan de pruebas</w:t>
      </w:r>
      <w:bookmarkEnd w:id="92"/>
    </w:p>
    <w:p w14:paraId="5890FEC9" w14:textId="32143797" w:rsidR="00B31091" w:rsidRDefault="00477C32" w:rsidP="00B31091">
      <w:r>
        <w:t>En este apartado se especifican las pruebas llevadas a cabo para poder comprobar el correcto funcionamiento de toda la solución tecnológica.</w:t>
      </w:r>
    </w:p>
    <w:p w14:paraId="37CFA6AC" w14:textId="14C7CE7B" w:rsidR="00477C32" w:rsidRDefault="00477C32" w:rsidP="00477C32">
      <w:pPr>
        <w:pStyle w:val="Ttulo2"/>
      </w:pPr>
      <w:bookmarkStart w:id="93" w:name="_Toc111798704"/>
      <w:r>
        <w:t>Pruebas unitarias</w:t>
      </w:r>
      <w:bookmarkEnd w:id="93"/>
    </w:p>
    <w:p w14:paraId="66C5DEA5" w14:textId="0E90EEF4" w:rsidR="00477C32" w:rsidRDefault="00477C32" w:rsidP="00477C32">
      <w:r>
        <w:t xml:space="preserve">El punto de partida de las pruebas realizadas a ACCESSIA, son las pruebas unitarias. Estas pruebas consisten en probar todas las funciones que componen todo el sistema, es decir, todas aquellas funciones de cada archivo tanto de configuración, como de lógica o almacenado de constantes, se ha probado que se comporte como se espera. </w:t>
      </w:r>
    </w:p>
    <w:p w14:paraId="692BB997" w14:textId="3D0C5BEF" w:rsidR="00477C32" w:rsidRDefault="001C3454" w:rsidP="00477C32">
      <w:r>
        <w:t>Para poder llevar a cabo las pruebas unitarias, se ha utilizado el siguiente software:</w:t>
      </w:r>
    </w:p>
    <w:p w14:paraId="481EBEF9" w14:textId="03460192" w:rsidR="001C3454" w:rsidRPr="001C3454" w:rsidRDefault="001C3454" w:rsidP="001C3454">
      <w:pPr>
        <w:pStyle w:val="Prrafodelista"/>
        <w:numPr>
          <w:ilvl w:val="0"/>
          <w:numId w:val="29"/>
        </w:numPr>
        <w:rPr>
          <w:b/>
          <w:bCs/>
        </w:rPr>
      </w:pPr>
      <w:proofErr w:type="spellStart"/>
      <w:r w:rsidRPr="001C3454">
        <w:rPr>
          <w:b/>
          <w:bCs/>
        </w:rPr>
        <w:t>JUnit</w:t>
      </w:r>
      <w:proofErr w:type="spellEnd"/>
      <w:r>
        <w:t>, este software junto con JACOCO, principalmente se ha usado para comprobar el ‘</w:t>
      </w:r>
      <w:proofErr w:type="spellStart"/>
      <w:r>
        <w:t>Coverage</w:t>
      </w:r>
      <w:proofErr w:type="spellEnd"/>
      <w:r>
        <w:t>’, es decir, el número de funciones realmente útiles y que se llegan a ejecutar en un proceso completo tanto de Java como de JavaScript.</w:t>
      </w:r>
    </w:p>
    <w:p w14:paraId="7FA995A6" w14:textId="01B8626E" w:rsidR="001C3454" w:rsidRPr="001C3454" w:rsidRDefault="001C3454" w:rsidP="001C3454">
      <w:pPr>
        <w:pStyle w:val="Prrafodelista"/>
        <w:numPr>
          <w:ilvl w:val="0"/>
          <w:numId w:val="29"/>
        </w:numPr>
        <w:rPr>
          <w:b/>
          <w:bCs/>
        </w:rPr>
      </w:pPr>
      <w:proofErr w:type="spellStart"/>
      <w:r w:rsidRPr="001C3454">
        <w:rPr>
          <w:b/>
          <w:bCs/>
        </w:rPr>
        <w:t>Mockito</w:t>
      </w:r>
      <w:proofErr w:type="spellEnd"/>
      <w:r>
        <w:t xml:space="preserve">, este software se ha utilizado para </w:t>
      </w:r>
      <w:proofErr w:type="spellStart"/>
      <w:r>
        <w:t>mockear</w:t>
      </w:r>
      <w:proofErr w:type="spellEnd"/>
      <w:r>
        <w:t>, es decir, para crear archivos falsos que simulan ser los utilizados y comprobar que su lógica funciona correctamente.</w:t>
      </w:r>
    </w:p>
    <w:p w14:paraId="66E1DD05" w14:textId="5853B4DA" w:rsidR="001C3454" w:rsidRPr="001C3454" w:rsidRDefault="001C3454" w:rsidP="001C3454">
      <w:pPr>
        <w:pStyle w:val="Prrafodelista"/>
        <w:numPr>
          <w:ilvl w:val="0"/>
          <w:numId w:val="29"/>
        </w:numPr>
        <w:rPr>
          <w:b/>
          <w:bCs/>
        </w:rPr>
      </w:pPr>
      <w:r w:rsidRPr="001C3454">
        <w:rPr>
          <w:b/>
          <w:bCs/>
        </w:rPr>
        <w:t>Jenkins</w:t>
      </w:r>
      <w:r>
        <w:t>, este software de integración continua se ha utilizado para compilar el código de Java cada vez que ha subido al repositorio GIT.</w:t>
      </w:r>
    </w:p>
    <w:p w14:paraId="34EE3B44" w14:textId="4B3B8C70" w:rsidR="001C3454" w:rsidRDefault="001C3454" w:rsidP="001C3454">
      <w:pPr>
        <w:pStyle w:val="Prrafodelista"/>
        <w:numPr>
          <w:ilvl w:val="0"/>
          <w:numId w:val="29"/>
        </w:numPr>
        <w:rPr>
          <w:b/>
          <w:bCs/>
        </w:rPr>
      </w:pPr>
      <w:proofErr w:type="spellStart"/>
      <w:r w:rsidRPr="001C3454">
        <w:rPr>
          <w:b/>
          <w:bCs/>
        </w:rPr>
        <w:t>Jest</w:t>
      </w:r>
      <w:proofErr w:type="spellEnd"/>
      <w:r>
        <w:t xml:space="preserve">, este </w:t>
      </w:r>
      <w:proofErr w:type="spellStart"/>
      <w:r>
        <w:t>framework</w:t>
      </w:r>
      <w:proofErr w:type="spellEnd"/>
      <w:r>
        <w:t xml:space="preserve"> se ha usado para llevar a cabo los teses de los ficheros que contienen l</w:t>
      </w:r>
      <w:r w:rsidR="00F45B38">
        <w:t xml:space="preserve">as funciones. </w:t>
      </w:r>
    </w:p>
    <w:p w14:paraId="0B537DBA" w14:textId="682DAA13" w:rsidR="001C3454" w:rsidRPr="007F317D" w:rsidRDefault="001C3454" w:rsidP="001C3454">
      <w:pPr>
        <w:pStyle w:val="Prrafodelista"/>
        <w:numPr>
          <w:ilvl w:val="0"/>
          <w:numId w:val="29"/>
        </w:numPr>
        <w:rPr>
          <w:b/>
          <w:bCs/>
        </w:rPr>
      </w:pPr>
      <w:proofErr w:type="spellStart"/>
      <w:r>
        <w:rPr>
          <w:b/>
          <w:bCs/>
        </w:rPr>
        <w:t>Sonnar</w:t>
      </w:r>
      <w:proofErr w:type="spellEnd"/>
      <w:r w:rsidR="00F45B38">
        <w:t xml:space="preserve">, este software se ha utilizado para comprobar que la calidad del código escrito cumple con los estándares de calidad. </w:t>
      </w:r>
    </w:p>
    <w:p w14:paraId="1E35830B" w14:textId="77777777" w:rsidR="007F317D" w:rsidRPr="001C3454" w:rsidRDefault="007F317D" w:rsidP="007F317D">
      <w:pPr>
        <w:pStyle w:val="Prrafodelista"/>
        <w:ind w:left="1060"/>
        <w:rPr>
          <w:b/>
          <w:bCs/>
        </w:rPr>
      </w:pPr>
    </w:p>
    <w:p w14:paraId="1B77683E" w14:textId="05F0F50C" w:rsidR="00477C32" w:rsidRDefault="00477C32" w:rsidP="00477C32">
      <w:pPr>
        <w:pStyle w:val="Ttulo2"/>
      </w:pPr>
      <w:bookmarkStart w:id="94" w:name="_Toc111798705"/>
      <w:r>
        <w:t>Pruebas de laboratorio</w:t>
      </w:r>
      <w:bookmarkEnd w:id="94"/>
    </w:p>
    <w:p w14:paraId="07F57BBE" w14:textId="7A755B30" w:rsidR="007F317D" w:rsidRDefault="007F317D" w:rsidP="007F317D">
      <w:r>
        <w:t xml:space="preserve">En las pruebas de laboratorio es donde se empiezan a crear usuarios ficticios y registrarlos en base de datos. La finalidad de la creación de estos usuarios </w:t>
      </w:r>
      <w:proofErr w:type="gramStart"/>
      <w:r>
        <w:t>falsos,</w:t>
      </w:r>
      <w:proofErr w:type="gramEnd"/>
      <w:r>
        <w:t xml:space="preserve"> es poder simular una acción real, es decir, crear un usuario ficticio y comprobar que los datos generados artificialmente se le puedan asignar a dicho usuario.</w:t>
      </w:r>
    </w:p>
    <w:p w14:paraId="03383541" w14:textId="141F2130" w:rsidR="007F317D" w:rsidRDefault="007F317D" w:rsidP="007F317D">
      <w:r>
        <w:t>Así mismo, también se comprueba que este usuario tenga acceso a todas las funcionalidades que se le hayan asignado, así como también poder acceder al panel de control y ver en las tablas esos datos falsos generados de la forma en la que lo debería ver un usuario final.</w:t>
      </w:r>
    </w:p>
    <w:p w14:paraId="0948DD6C" w14:textId="77777777" w:rsidR="007F317D" w:rsidRPr="007F317D" w:rsidRDefault="007F317D" w:rsidP="007F317D"/>
    <w:p w14:paraId="2FA81F4A" w14:textId="1F8CDEC2" w:rsidR="00477C32" w:rsidRDefault="00477C32" w:rsidP="00477C32">
      <w:pPr>
        <w:pStyle w:val="Ttulo2"/>
      </w:pPr>
      <w:bookmarkStart w:id="95" w:name="_Toc111798706"/>
      <w:r>
        <w:lastRenderedPageBreak/>
        <w:t>Pruebas a grupos de estudio</w:t>
      </w:r>
      <w:bookmarkEnd w:id="95"/>
    </w:p>
    <w:p w14:paraId="7A4A6C06" w14:textId="082D3A98" w:rsidR="007F317D" w:rsidRDefault="007F317D" w:rsidP="007F317D">
      <w:r>
        <w:t xml:space="preserve">Para poder llevar a cabo estas pruebas, se han seleccionado a un grupo reducido de personas, las cuales trabajan en </w:t>
      </w:r>
      <w:r w:rsidR="00A633BD">
        <w:t>la propia solución para que simulen ser usuarios finales y hagan uso de cada una de las funcionalidades ofrecidas.</w:t>
      </w:r>
    </w:p>
    <w:p w14:paraId="060A9225" w14:textId="5A1D20C2" w:rsidR="00A633BD" w:rsidRDefault="00A633BD" w:rsidP="007F317D">
      <w:r>
        <w:t xml:space="preserve">El propósito de estas pruebas es poder hacer uso de todas las funcionalidades que ofrece ACCESSIA Desktop, ACCESSIA Web y ACCESSIA </w:t>
      </w:r>
      <w:proofErr w:type="spellStart"/>
      <w:r>
        <w:t>Exten</w:t>
      </w:r>
      <w:proofErr w:type="spellEnd"/>
      <w:r>
        <w:t xml:space="preserve"> y comprobar que todas ellas funcionan como se espera que lo haga. </w:t>
      </w:r>
    </w:p>
    <w:p w14:paraId="7939DD99" w14:textId="534737B1" w:rsidR="00A633BD" w:rsidRDefault="00A633BD" w:rsidP="007F317D">
      <w:r>
        <w:t xml:space="preserve">Para poder realizar dichas pruebas, dentro del laboratorio se ha acondicionado un entorno propicio para dichas pruebas. Se les ha proporcionado a los usuarios finales ficticios un equipo con una máquina virtual en la cual se han instalado las tres aplicaciones que componen esta solución. </w:t>
      </w:r>
    </w:p>
    <w:p w14:paraId="4A2D8919" w14:textId="5F05C3FC" w:rsidR="00A633BD" w:rsidRDefault="00A633BD" w:rsidP="007F317D">
      <w:r>
        <w:t>Primeramente, se ha testado ACCESSIA Desktop, para ellos los usuarios finales ficticios se han registrado en el sistema y han iniciado</w:t>
      </w:r>
      <w:r w:rsidR="00D5386F">
        <w:t xml:space="preserve"> sesión. Acto seguido han empezado a abrir aplicaciones de escritorio, tales como Google Chrome, </w:t>
      </w:r>
      <w:proofErr w:type="spellStart"/>
      <w:r w:rsidR="00D5386F">
        <w:t>Steam</w:t>
      </w:r>
      <w:proofErr w:type="spellEnd"/>
      <w:r w:rsidR="00D5386F">
        <w:t>, Eclipse, Atom, Word y Spotify. Una vez que hayan comprobado que las capturas se guardan y son visibles desde el panel de control, han introducido nombres de aplicaciones de las cuales quieren vetar el acceso. Una vez hecho esto, han podido comprobar que efectivamente las aplicaciones vetadas se cierran al hacer la captura.</w:t>
      </w:r>
    </w:p>
    <w:p w14:paraId="7B3C7BCD" w14:textId="3A50AA97" w:rsidR="00D5386F" w:rsidRDefault="00D5386F" w:rsidP="007F317D">
      <w:r>
        <w:t xml:space="preserve">Seguidamente de esto, han probado la extensión de Google Chrome, para la cual, después de activar todos </w:t>
      </w:r>
      <w:r w:rsidR="00C70214">
        <w:t>los</w:t>
      </w:r>
      <w:r>
        <w:t xml:space="preserve"> filtros a la vez o activándolos de uno en uno, han podido comprobar que las </w:t>
      </w:r>
      <w:r w:rsidR="00C70214">
        <w:t>páginas</w:t>
      </w:r>
      <w:r>
        <w:t xml:space="preserve"> se filtran y se guardan correctamente en base de datos.</w:t>
      </w:r>
    </w:p>
    <w:p w14:paraId="22A63227" w14:textId="2C2DA99D" w:rsidR="00D5386F" w:rsidRPr="007F317D" w:rsidRDefault="00D5386F" w:rsidP="007F317D">
      <w:r>
        <w:t>Finamente, para comprobar ACCESSIA Web, han procedido a navegar en la web</w:t>
      </w:r>
      <w:r w:rsidR="00EB4DB7">
        <w:t xml:space="preserve"> y comprobar todos los apartados. Para esta prueba, se ha comprobado que todos los datos de las dos pruebas anteriores se han guardado correctamente y se reflejan de forma interactiva, sencilla y amigable para el usuario.</w:t>
      </w:r>
    </w:p>
    <w:p w14:paraId="51EA5882" w14:textId="43AD2C6F" w:rsidR="00477C32" w:rsidRDefault="00477C32" w:rsidP="00477C32">
      <w:pPr>
        <w:pStyle w:val="Ttulo2"/>
      </w:pPr>
      <w:bookmarkStart w:id="96" w:name="_Toc111798707"/>
      <w:r>
        <w:t>Pruebas de campo</w:t>
      </w:r>
      <w:bookmarkEnd w:id="96"/>
    </w:p>
    <w:p w14:paraId="658E8666" w14:textId="5AD04A61" w:rsidR="00C70214" w:rsidRDefault="00C70214" w:rsidP="00C70214">
      <w:r>
        <w:t xml:space="preserve">Finalmente, para llevar a cabo las pruebas de campo, se han seleccionado un grupo de personas, de edades, culturas y conocimientos de diversa índole, los cuales no tienen conocimiento previo de la solución. </w:t>
      </w:r>
    </w:p>
    <w:p w14:paraId="03C25258" w14:textId="4BD703BE" w:rsidR="00C70214" w:rsidRDefault="00C70214" w:rsidP="00C70214">
      <w:r>
        <w:t>A estas personas se les ha proporcionado un entorno ya configurado y un manual de usuario para que tengan los conocimientos mínimos para poder hacer uso de la solución. A estas personas se les ha proporcionado un contrato de confidencialidad y una hoja de opinión en la que expresar los sentimientos experimentados durante la prueba.</w:t>
      </w:r>
    </w:p>
    <w:p w14:paraId="12B77C00" w14:textId="59B39306" w:rsidR="00C70214" w:rsidRDefault="00C70214" w:rsidP="00C70214">
      <w:r>
        <w:t xml:space="preserve">Cabe destacar que la mayoría de las opiniones son de 5 estrellas sobre 5. Todas las personas del grupo de estudio están conformes con la facilidad, la sencillez y la amigabilidad de la solución. </w:t>
      </w:r>
    </w:p>
    <w:p w14:paraId="591C2631" w14:textId="27F21DEA" w:rsidR="00EF58C9" w:rsidRDefault="00EF58C9" w:rsidP="00C70214"/>
    <w:p w14:paraId="2E7CBDCE" w14:textId="1F30887B" w:rsidR="00E84F29" w:rsidRPr="00E84F29" w:rsidRDefault="00B00E5D" w:rsidP="00E84F29">
      <w:pPr>
        <w:pStyle w:val="Ttulo2"/>
      </w:pPr>
      <w:r>
        <w:rPr>
          <w:noProof/>
        </w:rPr>
        <w:lastRenderedPageBreak/>
        <w:drawing>
          <wp:anchor distT="0" distB="0" distL="114300" distR="114300" simplePos="0" relativeHeight="251697152" behindDoc="0" locked="0" layoutInCell="1" allowOverlap="1" wp14:anchorId="76539264" wp14:editId="6F63C195">
            <wp:simplePos x="0" y="0"/>
            <wp:positionH relativeFrom="column">
              <wp:posOffset>-352425</wp:posOffset>
            </wp:positionH>
            <wp:positionV relativeFrom="paragraph">
              <wp:posOffset>504825</wp:posOffset>
            </wp:positionV>
            <wp:extent cx="6256655" cy="2263140"/>
            <wp:effectExtent l="0" t="0" r="4445" b="0"/>
            <wp:wrapTopAndBottom/>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Patrón de fondo&#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56655" cy="2263140"/>
                    </a:xfrm>
                    <a:prstGeom prst="rect">
                      <a:avLst/>
                    </a:prstGeom>
                  </pic:spPr>
                </pic:pic>
              </a:graphicData>
            </a:graphic>
            <wp14:sizeRelH relativeFrom="page">
              <wp14:pctWidth>0</wp14:pctWidth>
            </wp14:sizeRelH>
            <wp14:sizeRelV relativeFrom="page">
              <wp14:pctHeight>0</wp14:pctHeight>
            </wp14:sizeRelV>
          </wp:anchor>
        </w:drawing>
      </w:r>
      <w:r w:rsidR="00EF58C9">
        <w:t>Resultados de las pruebas</w:t>
      </w:r>
    </w:p>
    <w:p w14:paraId="4D445001" w14:textId="60290BDB" w:rsidR="00EF58C9" w:rsidRPr="00B00E5D" w:rsidRDefault="00B00E5D" w:rsidP="00B00E5D">
      <w:pPr>
        <w:jc w:val="center"/>
        <w:rPr>
          <w:rFonts w:ascii="Times New Roman" w:hAnsi="Times New Roman"/>
          <w:i/>
          <w:iCs/>
        </w:rPr>
      </w:pPr>
      <w:r w:rsidRPr="00B00E5D">
        <w:rPr>
          <w:rFonts w:ascii="Times New Roman" w:hAnsi="Times New Roman"/>
          <w:i/>
          <w:iCs/>
        </w:rPr>
        <w:t>Figura 11.5 Resultados de las pruebas unitarias de ACCESSIA Desktop</w:t>
      </w:r>
    </w:p>
    <w:p w14:paraId="7ABF117A" w14:textId="133F802B" w:rsidR="00B00E5D" w:rsidRDefault="00E84F29" w:rsidP="00EF58C9">
      <w:r>
        <w:t xml:space="preserve">Para no hacer demasiado extenso e incomprensible este apartado, se va a </w:t>
      </w:r>
      <w:proofErr w:type="gramStart"/>
      <w:r>
        <w:t>proceder a mostrar</w:t>
      </w:r>
      <w:proofErr w:type="gramEnd"/>
      <w:r>
        <w:t xml:space="preserve"> las pruebas </w:t>
      </w:r>
      <w:r w:rsidR="00E60273">
        <w:t>más</w:t>
      </w:r>
      <w:r>
        <w:t xml:space="preserve"> concluyentes y </w:t>
      </w:r>
      <w:r w:rsidR="00E60273">
        <w:t>críticas</w:t>
      </w:r>
      <w:r>
        <w:t xml:space="preserve"> del proyecto para su buen funcionamiento.</w:t>
      </w:r>
    </w:p>
    <w:p w14:paraId="4FD500DB" w14:textId="1742680B" w:rsidR="00E84F29" w:rsidRDefault="00E84F29" w:rsidP="00EF58C9">
      <w:r>
        <w:t xml:space="preserve">Primeramente y tal y como se ve puede observar en la figura 11.5, la cual es una representación de los teses unitarios y de cobertura de funciones, </w:t>
      </w:r>
      <w:r w:rsidR="00E60273">
        <w:t>la ratio</w:t>
      </w:r>
      <w:r>
        <w:t xml:space="preserve"> de cobertura de código es del 72.8%, es decir, que un proceso completo de funcionamiento de la aplicación, se usan el 72.8% de todas las funciones del proyecto.</w:t>
      </w:r>
    </w:p>
    <w:p w14:paraId="6133D889" w14:textId="5564BC72" w:rsidR="00E84F29" w:rsidRDefault="00E84F29" w:rsidP="00EF58C9">
      <w:r>
        <w:t xml:space="preserve">Cabe destacar que el estándar de calidad es de que al menos se usen el </w:t>
      </w:r>
      <w:r w:rsidR="00E60273">
        <w:t>70% de las funciones. Esto está estipulado de esta forma, ya que ha clases cuyos métodos son ‘</w:t>
      </w:r>
      <w:proofErr w:type="spellStart"/>
      <w:r w:rsidR="00E60273">
        <w:t>getters</w:t>
      </w:r>
      <w:proofErr w:type="spellEnd"/>
      <w:r w:rsidR="00E60273">
        <w:t>’ y ‘setter’. Métodos cuya única función es la de establecer y devolver valores de las propiedades de la clase.</w:t>
      </w:r>
    </w:p>
    <w:p w14:paraId="2957198C" w14:textId="3A212349" w:rsidR="00E60273" w:rsidRDefault="00E60273" w:rsidP="00EF58C9">
      <w:r>
        <w:t xml:space="preserve">Esto se puede observar en la clase ‘Usuario.java’, ya que tan solo contiene un 24% de funciones utilizadas a lo largo de un proceso completo de utilización por parte del usuario. </w:t>
      </w:r>
      <w:proofErr w:type="spellStart"/>
      <w:r>
        <w:t>Asi</w:t>
      </w:r>
      <w:proofErr w:type="spellEnd"/>
      <w:r>
        <w:t xml:space="preserve"> mismo, también se puede observar como otras clases como ‘VentanaPrincipal.java’ tienen un 0% de uso, y que es una clase sin métodos, que tan solo tiene un constructor, ya que es una ventana, no aportar lógica a la aplicación, lo que aporta es estética.</w:t>
      </w:r>
    </w:p>
    <w:p w14:paraId="24537A2B" w14:textId="356B9F08" w:rsidR="00E60273" w:rsidRDefault="00E60273" w:rsidP="00EF58C9">
      <w:r>
        <w:t xml:space="preserve">Sin embargo, otras clases como ‘AccessiaGUI.java’ o ‘panelConfiguracion.java’ rondan el 90% de uso, ya que estas contienen métodos que si aportan lógica a la aplicación. </w:t>
      </w:r>
    </w:p>
    <w:p w14:paraId="77089E15" w14:textId="7C4C43E3" w:rsidR="00CE2375" w:rsidRDefault="00C40E96" w:rsidP="00EF58C9">
      <w:r>
        <w:t>Por último, debido al contrato de confidencialidad, no se pueden mostrar las encuestas con los usuarios entrevistados, no se pueden decir ni sus nombres ni sus datos, lo que si se pueden mostrar son sus opiniones y valoraciones.</w:t>
      </w:r>
    </w:p>
    <w:p w14:paraId="5F6F4108" w14:textId="1CDF0348" w:rsidR="00CE2375" w:rsidRDefault="00CE2375" w:rsidP="00EF58C9"/>
    <w:p w14:paraId="513A9ABC" w14:textId="058F8422" w:rsidR="00B00E5D" w:rsidRPr="00EF58C9" w:rsidRDefault="00B00E5D" w:rsidP="00EF58C9"/>
    <w:p w14:paraId="442CD81F" w14:textId="77777777" w:rsidR="00E33877" w:rsidRDefault="00E33877">
      <w:pPr>
        <w:spacing w:before="0" w:line="240" w:lineRule="auto"/>
        <w:jc w:val="left"/>
      </w:pPr>
    </w:p>
    <w:p w14:paraId="012F0FA9" w14:textId="6ED54661" w:rsidR="00B4422C" w:rsidRDefault="00A23A4C">
      <w:pPr>
        <w:spacing w:before="0" w:line="240" w:lineRule="auto"/>
        <w:jc w:val="left"/>
      </w:pPr>
      <w:r>
        <w:lastRenderedPageBreak/>
        <w:t xml:space="preserve">A </w:t>
      </w:r>
      <w:r w:rsidR="00B4422C">
        <w:t>continuación,</w:t>
      </w:r>
      <w:r>
        <w:t xml:space="preserve"> se muestran los resultados</w:t>
      </w:r>
      <w:r w:rsidR="00B4422C">
        <w:t xml:space="preserve"> del Sonar, el cual es el encargado de comprobar la calidad del código.</w:t>
      </w:r>
    </w:p>
    <w:p w14:paraId="415DDE75" w14:textId="77777777" w:rsidR="00B4422C" w:rsidRDefault="00B4422C">
      <w:pPr>
        <w:spacing w:before="0" w:line="240" w:lineRule="auto"/>
        <w:jc w:val="left"/>
      </w:pPr>
    </w:p>
    <w:p w14:paraId="7FEFE7D7" w14:textId="77777777" w:rsidR="00E33877" w:rsidRDefault="00E33877">
      <w:pPr>
        <w:spacing w:before="0" w:line="240" w:lineRule="auto"/>
        <w:jc w:val="left"/>
      </w:pPr>
    </w:p>
    <w:p w14:paraId="6D900E8A" w14:textId="77777777" w:rsidR="00E33877" w:rsidRDefault="00E33877">
      <w:pPr>
        <w:spacing w:before="0" w:line="240" w:lineRule="auto"/>
        <w:jc w:val="left"/>
      </w:pPr>
      <w:r>
        <w:rPr>
          <w:noProof/>
        </w:rPr>
        <w:drawing>
          <wp:inline distT="0" distB="0" distL="0" distR="0" wp14:anchorId="05CF1266" wp14:editId="3502A2AE">
            <wp:extent cx="5400040" cy="2921635"/>
            <wp:effectExtent l="0" t="0" r="0" b="0"/>
            <wp:docPr id="21" name="Imagen 2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eams&#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400040" cy="2921635"/>
                    </a:xfrm>
                    <a:prstGeom prst="rect">
                      <a:avLst/>
                    </a:prstGeom>
                  </pic:spPr>
                </pic:pic>
              </a:graphicData>
            </a:graphic>
          </wp:inline>
        </w:drawing>
      </w:r>
    </w:p>
    <w:p w14:paraId="466A6222" w14:textId="77777777" w:rsidR="00E33877" w:rsidRDefault="00E33877">
      <w:pPr>
        <w:spacing w:before="0" w:line="240" w:lineRule="auto"/>
        <w:jc w:val="left"/>
      </w:pPr>
    </w:p>
    <w:p w14:paraId="08BC9B4E" w14:textId="40913351" w:rsidR="00E33877" w:rsidRDefault="00B4422C" w:rsidP="00B4422C">
      <w:pPr>
        <w:spacing w:before="0" w:line="240" w:lineRule="auto"/>
        <w:jc w:val="center"/>
        <w:rPr>
          <w:rFonts w:ascii="Times New Roman" w:hAnsi="Times New Roman"/>
          <w:i/>
          <w:iCs/>
        </w:rPr>
      </w:pPr>
      <w:r w:rsidRPr="00B4422C">
        <w:rPr>
          <w:rFonts w:ascii="Times New Roman" w:hAnsi="Times New Roman"/>
          <w:i/>
          <w:iCs/>
        </w:rPr>
        <w:t>Figura 11.6.1 Calidad del código de Accessia Desktop</w:t>
      </w:r>
    </w:p>
    <w:p w14:paraId="1D6A7FC6" w14:textId="2708A4CB" w:rsidR="00B4422C" w:rsidRDefault="00B4422C" w:rsidP="00B4422C">
      <w:pPr>
        <w:spacing w:before="0" w:line="240" w:lineRule="auto"/>
        <w:jc w:val="center"/>
        <w:rPr>
          <w:rFonts w:ascii="Times New Roman" w:hAnsi="Times New Roman"/>
          <w:i/>
          <w:iCs/>
        </w:rPr>
      </w:pPr>
    </w:p>
    <w:p w14:paraId="3C57C8D3" w14:textId="19E76E59" w:rsidR="00B4422C" w:rsidRPr="00B4422C" w:rsidRDefault="00B4422C" w:rsidP="00B4422C">
      <w:pPr>
        <w:spacing w:before="0" w:line="240" w:lineRule="auto"/>
        <w:jc w:val="center"/>
        <w:rPr>
          <w:rFonts w:ascii="Times New Roman" w:hAnsi="Times New Roman"/>
          <w:i/>
          <w:iCs/>
        </w:rPr>
      </w:pPr>
    </w:p>
    <w:p w14:paraId="6F40BA87" w14:textId="085BFDE0" w:rsidR="00E33877" w:rsidRDefault="00E33877">
      <w:pPr>
        <w:spacing w:before="0" w:line="240" w:lineRule="auto"/>
        <w:jc w:val="left"/>
      </w:pPr>
    </w:p>
    <w:p w14:paraId="5B933407" w14:textId="2EA98E90" w:rsidR="00B4422C" w:rsidRDefault="00A23A4C" w:rsidP="00B4422C">
      <w:pPr>
        <w:spacing w:before="0" w:line="240" w:lineRule="auto"/>
        <w:jc w:val="center"/>
        <w:rPr>
          <w:rFonts w:ascii="Times New Roman" w:hAnsi="Times New Roman"/>
          <w:i/>
          <w:iCs/>
        </w:rPr>
      </w:pPr>
      <w:r>
        <w:rPr>
          <w:noProof/>
        </w:rPr>
        <w:drawing>
          <wp:anchor distT="0" distB="0" distL="114300" distR="114300" simplePos="0" relativeHeight="251698176" behindDoc="0" locked="0" layoutInCell="1" allowOverlap="1" wp14:anchorId="1DCAB1CB" wp14:editId="6096AB39">
            <wp:simplePos x="0" y="0"/>
            <wp:positionH relativeFrom="column">
              <wp:posOffset>0</wp:posOffset>
            </wp:positionH>
            <wp:positionV relativeFrom="paragraph">
              <wp:posOffset>0</wp:posOffset>
            </wp:positionV>
            <wp:extent cx="5400040" cy="2578735"/>
            <wp:effectExtent l="0" t="0" r="0" b="0"/>
            <wp:wrapTopAndBottom/>
            <wp:docPr id="22" name="Imagen 2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Teams&#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400040" cy="2578735"/>
                    </a:xfrm>
                    <a:prstGeom prst="rect">
                      <a:avLst/>
                    </a:prstGeom>
                  </pic:spPr>
                </pic:pic>
              </a:graphicData>
            </a:graphic>
            <wp14:sizeRelH relativeFrom="page">
              <wp14:pctWidth>0</wp14:pctWidth>
            </wp14:sizeRelH>
            <wp14:sizeRelV relativeFrom="page">
              <wp14:pctHeight>0</wp14:pctHeight>
            </wp14:sizeRelV>
          </wp:anchor>
        </w:drawing>
      </w:r>
      <w:r w:rsidR="00B4422C" w:rsidRPr="00B4422C">
        <w:rPr>
          <w:rFonts w:ascii="Times New Roman" w:hAnsi="Times New Roman"/>
          <w:i/>
          <w:iCs/>
        </w:rPr>
        <w:t xml:space="preserve"> </w:t>
      </w:r>
      <w:r w:rsidR="00B4422C" w:rsidRPr="00B4422C">
        <w:rPr>
          <w:rFonts w:ascii="Times New Roman" w:hAnsi="Times New Roman"/>
          <w:i/>
          <w:iCs/>
        </w:rPr>
        <w:t>Figura 11.6.</w:t>
      </w:r>
      <w:r w:rsidR="00B4422C">
        <w:rPr>
          <w:rFonts w:ascii="Times New Roman" w:hAnsi="Times New Roman"/>
          <w:i/>
          <w:iCs/>
        </w:rPr>
        <w:t>2</w:t>
      </w:r>
      <w:r w:rsidR="00B4422C" w:rsidRPr="00B4422C">
        <w:rPr>
          <w:rFonts w:ascii="Times New Roman" w:hAnsi="Times New Roman"/>
          <w:i/>
          <w:iCs/>
        </w:rPr>
        <w:t xml:space="preserve"> Calidad del código de Accessia </w:t>
      </w:r>
      <w:r w:rsidR="00B4422C">
        <w:rPr>
          <w:rFonts w:ascii="Times New Roman" w:hAnsi="Times New Roman"/>
          <w:i/>
          <w:iCs/>
        </w:rPr>
        <w:t>Web</w:t>
      </w:r>
    </w:p>
    <w:p w14:paraId="77E49E8E" w14:textId="1C69C4C8" w:rsidR="00A23A4C" w:rsidRDefault="00A23A4C" w:rsidP="00A23A4C"/>
    <w:p w14:paraId="5B7FA26B" w14:textId="6EC2D5BD" w:rsidR="00A23A4C" w:rsidRDefault="00A23A4C" w:rsidP="00A23A4C"/>
    <w:p w14:paraId="18B036DE" w14:textId="22C8EA91" w:rsidR="001419D5" w:rsidRDefault="001419D5" w:rsidP="00F1170F">
      <w:pPr>
        <w:spacing w:before="0" w:line="240" w:lineRule="auto"/>
        <w:rPr>
          <w:rFonts w:ascii="Times New Roman" w:hAnsi="Times New Roman"/>
          <w:i/>
          <w:iCs/>
        </w:rPr>
      </w:pPr>
    </w:p>
    <w:p w14:paraId="5FD94A36" w14:textId="77777777" w:rsidR="00F1170F" w:rsidRDefault="00F1170F" w:rsidP="00F1170F">
      <w:pPr>
        <w:spacing w:before="0" w:line="240" w:lineRule="auto"/>
        <w:jc w:val="center"/>
      </w:pPr>
    </w:p>
    <w:p w14:paraId="22D663C3" w14:textId="5C4BB7DC" w:rsidR="00F1170F" w:rsidRDefault="00F1170F" w:rsidP="00F1170F">
      <w:pPr>
        <w:spacing w:before="0" w:line="240" w:lineRule="auto"/>
        <w:jc w:val="center"/>
        <w:rPr>
          <w:rFonts w:ascii="Times New Roman" w:hAnsi="Times New Roman"/>
          <w:i/>
          <w:iCs/>
        </w:rPr>
      </w:pPr>
      <w:r>
        <w:rPr>
          <w:noProof/>
        </w:rPr>
        <w:lastRenderedPageBreak/>
        <w:drawing>
          <wp:anchor distT="0" distB="0" distL="114300" distR="114300" simplePos="0" relativeHeight="251699200" behindDoc="0" locked="0" layoutInCell="1" allowOverlap="1" wp14:anchorId="6085DEF2" wp14:editId="3756C046">
            <wp:simplePos x="0" y="0"/>
            <wp:positionH relativeFrom="column">
              <wp:posOffset>175260</wp:posOffset>
            </wp:positionH>
            <wp:positionV relativeFrom="paragraph">
              <wp:posOffset>0</wp:posOffset>
            </wp:positionV>
            <wp:extent cx="5400040" cy="2933700"/>
            <wp:effectExtent l="0" t="0" r="0" b="0"/>
            <wp:wrapTopAndBottom/>
            <wp:docPr id="23"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eams&#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14:sizeRelH relativeFrom="page">
              <wp14:pctWidth>0</wp14:pctWidth>
            </wp14:sizeRelH>
            <wp14:sizeRelV relativeFrom="page">
              <wp14:pctHeight>0</wp14:pctHeight>
            </wp14:sizeRelV>
          </wp:anchor>
        </w:drawing>
      </w:r>
      <w:r w:rsidRPr="00B4422C">
        <w:rPr>
          <w:rFonts w:ascii="Times New Roman" w:hAnsi="Times New Roman"/>
          <w:i/>
          <w:iCs/>
        </w:rPr>
        <w:t>Figura 11.6.</w:t>
      </w:r>
      <w:r>
        <w:rPr>
          <w:rFonts w:ascii="Times New Roman" w:hAnsi="Times New Roman"/>
          <w:i/>
          <w:iCs/>
        </w:rPr>
        <w:t>3</w:t>
      </w:r>
      <w:r w:rsidRPr="00B4422C">
        <w:rPr>
          <w:rFonts w:ascii="Times New Roman" w:hAnsi="Times New Roman"/>
          <w:i/>
          <w:iCs/>
        </w:rPr>
        <w:t xml:space="preserve"> Calidad del código de Accessia </w:t>
      </w:r>
      <w:proofErr w:type="spellStart"/>
      <w:r>
        <w:rPr>
          <w:rFonts w:ascii="Times New Roman" w:hAnsi="Times New Roman"/>
          <w:i/>
          <w:iCs/>
        </w:rPr>
        <w:t>Extension</w:t>
      </w:r>
      <w:proofErr w:type="spellEnd"/>
    </w:p>
    <w:p w14:paraId="3962EACC" w14:textId="1BDC6D11" w:rsidR="00F1170F" w:rsidRDefault="00F1170F" w:rsidP="001419D5"/>
    <w:p w14:paraId="438DD10B" w14:textId="458361CC" w:rsidR="00F1170F" w:rsidRDefault="00F1170F" w:rsidP="001419D5">
      <w:r>
        <w:t>Como se puede apreciar en las 3 figuras anteriores, las tres aplicaciones que completan esta solución tecnológica pasan correctamente la calidad del código, es decir, que esta cumple con los estándares de calidad actuales del mercado.</w:t>
      </w:r>
    </w:p>
    <w:p w14:paraId="0AC1D4FB" w14:textId="7E1A7B07" w:rsidR="001419D5" w:rsidRDefault="001419D5" w:rsidP="001419D5">
      <w:r>
        <w:t xml:space="preserve">En dichos estándares, se estipulan claves tales como que no se </w:t>
      </w:r>
      <w:proofErr w:type="spellStart"/>
      <w:r>
        <w:t>hardcodeen</w:t>
      </w:r>
      <w:proofErr w:type="spellEnd"/>
      <w:r>
        <w:t xml:space="preserve"> datos en medio de un método, sino que se saquen a </w:t>
      </w:r>
      <w:r w:rsidR="003C60FB">
        <w:t xml:space="preserve">una variable global, </w:t>
      </w:r>
      <w:proofErr w:type="gramStart"/>
      <w:r w:rsidR="003C60FB">
        <w:t>o</w:t>
      </w:r>
      <w:proofErr w:type="gramEnd"/>
      <w:r w:rsidR="003C60FB">
        <w:t xml:space="preserve"> por ejemplo, que cada método no tenga más de 15 elementos cíclicos, como los bucles ‘</w:t>
      </w:r>
      <w:proofErr w:type="spellStart"/>
      <w:r w:rsidR="003C60FB">
        <w:t>While</w:t>
      </w:r>
      <w:proofErr w:type="spellEnd"/>
      <w:r w:rsidR="003C60FB">
        <w:t>’ y ‘</w:t>
      </w:r>
      <w:proofErr w:type="spellStart"/>
      <w:r w:rsidR="003C60FB">
        <w:t>forEach</w:t>
      </w:r>
      <w:proofErr w:type="spellEnd"/>
      <w:r w:rsidR="003C60FB">
        <w:t>’ o condicionales.</w:t>
      </w:r>
    </w:p>
    <w:p w14:paraId="58EEA5DD" w14:textId="565E05E5" w:rsidR="00637C47" w:rsidRDefault="00637C47" w:rsidP="001419D5"/>
    <w:p w14:paraId="701510A2" w14:textId="64485024" w:rsidR="00637C47" w:rsidRDefault="00637C47" w:rsidP="00637C47">
      <w:pPr>
        <w:pStyle w:val="Ttulo2"/>
      </w:pPr>
      <w:r>
        <w:t>Conclusiones de las pruebas</w:t>
      </w:r>
    </w:p>
    <w:p w14:paraId="45376CAA" w14:textId="6FB013A8" w:rsidR="00637C47" w:rsidRDefault="00637C47" w:rsidP="00637C47">
      <w:r>
        <w:t xml:space="preserve">Después de haber probado todo el proyecto, </w:t>
      </w:r>
      <w:r w:rsidR="00C40E96">
        <w:t>tanto a nivel unitario, como de laboratorio y con usuarios, se puede concluir con que la solución tecnológica es robusta, fiable, cómoda, solventa un gran problema, sencilla y amigable con toda índole de usuarios.</w:t>
      </w:r>
    </w:p>
    <w:p w14:paraId="50EEFEE1" w14:textId="1D2C3CE5" w:rsidR="00C40E96" w:rsidRDefault="004B3813" w:rsidP="00637C47">
      <w:r>
        <w:t xml:space="preserve">Por el lado de las valoraciones, los usuarios están bastante satisfechos, ya que la valoración media </w:t>
      </w:r>
      <w:r w:rsidR="00CC7702">
        <w:t>ha</w:t>
      </w:r>
      <w:r>
        <w:t xml:space="preserve"> sido 4.73 estrellas de 5 que son el máximo. </w:t>
      </w:r>
    </w:p>
    <w:p w14:paraId="75A55DA5" w14:textId="1182E493" w:rsidR="004B3813" w:rsidRDefault="00BB2F6B" w:rsidP="00637C47">
      <w:r>
        <w:t>Una de las opiniones favorables es:</w:t>
      </w:r>
    </w:p>
    <w:p w14:paraId="6587A0A2" w14:textId="0BF7E1A6" w:rsidR="00BB2F6B" w:rsidRPr="00BB2F6B" w:rsidRDefault="00BB2F6B" w:rsidP="00BB2F6B">
      <w:pPr>
        <w:jc w:val="center"/>
        <w:rPr>
          <w:i/>
          <w:iCs/>
        </w:rPr>
      </w:pPr>
      <w:r w:rsidRPr="00BB2F6B">
        <w:rPr>
          <w:i/>
          <w:iCs/>
        </w:rPr>
        <w:t>“Una aplicación muy útil y cómoda de usar con mis hijos”</w:t>
      </w:r>
    </w:p>
    <w:p w14:paraId="22133604" w14:textId="1FFD3AF2" w:rsidR="00BB2F6B" w:rsidRDefault="00BB2F6B" w:rsidP="00637C47">
      <w:r>
        <w:t>La opinión más desfavorable es:</w:t>
      </w:r>
    </w:p>
    <w:p w14:paraId="1EA24E10" w14:textId="3BED905A" w:rsidR="00BB2F6B" w:rsidRDefault="00BB2F6B" w:rsidP="00CC7702">
      <w:pPr>
        <w:jc w:val="center"/>
        <w:rPr>
          <w:i/>
          <w:iCs/>
        </w:rPr>
      </w:pPr>
      <w:r w:rsidRPr="00CC7702">
        <w:rPr>
          <w:i/>
          <w:iCs/>
        </w:rPr>
        <w:t>“</w:t>
      </w:r>
      <w:r w:rsidR="00CC7702" w:rsidRPr="00CC7702">
        <w:rPr>
          <w:i/>
          <w:iCs/>
        </w:rPr>
        <w:t>Una aplicación bastante útil y segura pero no me gusta que solo esté para Chrome</w:t>
      </w:r>
      <w:r w:rsidRPr="00CC7702">
        <w:rPr>
          <w:i/>
          <w:iCs/>
        </w:rPr>
        <w:t>”</w:t>
      </w:r>
    </w:p>
    <w:p w14:paraId="09B53C3B" w14:textId="72C54979" w:rsidR="00B77154" w:rsidRPr="00CC7702" w:rsidRDefault="00CC7702" w:rsidP="00CC7702">
      <w:r>
        <w:lastRenderedPageBreak/>
        <w:t xml:space="preserve">Para finalizar, </w:t>
      </w:r>
      <w:r w:rsidR="00B77154">
        <w:t xml:space="preserve">se puede concluir como éxito el desarrollo de la solución tecnológica llama ACCESSIA, ya que, aparte de cumplir con todos los requisitos funcionales, también suple una carencia y una necesidad de la sociedad actual. </w:t>
      </w:r>
    </w:p>
    <w:p w14:paraId="32EEF318" w14:textId="71EE0EDC" w:rsidR="00E33877" w:rsidRDefault="00E33877" w:rsidP="00A23A4C">
      <w:r>
        <w:br w:type="page"/>
      </w:r>
    </w:p>
    <w:p w14:paraId="4A8A628B" w14:textId="77777777" w:rsidR="00A23A4C" w:rsidRDefault="00A23A4C">
      <w:pPr>
        <w:spacing w:before="0" w:line="240" w:lineRule="auto"/>
        <w:jc w:val="left"/>
        <w:rPr>
          <w:rFonts w:ascii="Bookman Old Style" w:hAnsi="Bookman Old Style"/>
          <w:b/>
          <w:caps/>
          <w:sz w:val="28"/>
        </w:rPr>
      </w:pPr>
    </w:p>
    <w:p w14:paraId="4F2C74D7" w14:textId="77777777" w:rsidR="00EF58C9" w:rsidRPr="00C70214" w:rsidRDefault="00EF58C9" w:rsidP="00E33877">
      <w:pPr>
        <w:pStyle w:val="Ttulo2"/>
        <w:numPr>
          <w:ilvl w:val="0"/>
          <w:numId w:val="0"/>
        </w:numPr>
      </w:pPr>
    </w:p>
    <w:p w14:paraId="4D12DB37" w14:textId="13F0BD02" w:rsidR="00AA2932" w:rsidRDefault="00477C32" w:rsidP="00F66778">
      <w:pPr>
        <w:pStyle w:val="Ttulo1"/>
      </w:pPr>
      <w:r>
        <w:br w:type="page"/>
      </w:r>
      <w:bookmarkStart w:id="97" w:name="_Toc111798708"/>
      <w:r w:rsidR="00AA2932">
        <w:lastRenderedPageBreak/>
        <w:t>Manual de usuario</w:t>
      </w:r>
      <w:bookmarkEnd w:id="97"/>
    </w:p>
    <w:p w14:paraId="0CCA0E82" w14:textId="7895B9A8" w:rsidR="00F66778" w:rsidRDefault="00F66778" w:rsidP="00F66778">
      <w:pPr>
        <w:tabs>
          <w:tab w:val="left" w:pos="1344"/>
        </w:tabs>
      </w:pPr>
      <w:r>
        <w:t>En este apartado se especifica el manual de usuario.</w:t>
      </w:r>
    </w:p>
    <w:p w14:paraId="5472AD83" w14:textId="77777777" w:rsidR="00F66778" w:rsidRDefault="00F66778">
      <w:pPr>
        <w:spacing w:before="0" w:line="240" w:lineRule="auto"/>
        <w:jc w:val="left"/>
      </w:pPr>
      <w:r>
        <w:br w:type="page"/>
      </w:r>
    </w:p>
    <w:p w14:paraId="14363B5D" w14:textId="77777777" w:rsidR="00B31091" w:rsidRPr="00B31091" w:rsidRDefault="00B31091" w:rsidP="00B31091"/>
    <w:p w14:paraId="26DB576A" w14:textId="0A6B05AB" w:rsidR="00AA2932" w:rsidRDefault="00B31091" w:rsidP="00B31091">
      <w:pPr>
        <w:pStyle w:val="Ttulo1"/>
      </w:pPr>
      <w:bookmarkStart w:id="98" w:name="_Toc111798709"/>
      <w:r>
        <w:t>Líneas</w:t>
      </w:r>
      <w:r w:rsidR="00AA2932">
        <w:t xml:space="preserve"> futuras</w:t>
      </w:r>
      <w:bookmarkEnd w:id="98"/>
    </w:p>
    <w:p w14:paraId="6E2B6A1C" w14:textId="4B36A31A" w:rsidR="00763A9B" w:rsidRDefault="00763A9B" w:rsidP="00B31091">
      <w:r>
        <w:t xml:space="preserve">En este </w:t>
      </w:r>
      <w:r w:rsidR="00596309">
        <w:t>capítulo</w:t>
      </w:r>
      <w:r>
        <w:t xml:space="preserve"> es donde se muestran las líneas futuras de desarrollo, es decir,</w:t>
      </w:r>
      <w:r w:rsidR="00596309">
        <w:t xml:space="preserve"> partiendo de la versión primera, ACCESSIA v1, todos aquellos módulos, nuevas funcionalidades y correcciones de incidencias que vayan apareciendo a lo largo de la vida útil de la solución.</w:t>
      </w:r>
    </w:p>
    <w:p w14:paraId="478EE34F" w14:textId="18C114B4" w:rsidR="00596309" w:rsidRDefault="00596309" w:rsidP="00596309">
      <w:pPr>
        <w:pStyle w:val="Ttulo2"/>
      </w:pPr>
      <w:r>
        <w:t>Líneas futuras</w:t>
      </w:r>
    </w:p>
    <w:p w14:paraId="68643F74" w14:textId="38774375" w:rsidR="00763A9B" w:rsidRDefault="00596309" w:rsidP="00B31091">
      <w:r>
        <w:t>Como se ha indicado en el capítulo de pruebas, el resultado del desarrollo y del funcionamiento de ACCESSIA ha sido positivo, aunque como el mundo no deja de girar y las tecnologías no dejan avanzar, siempre es posible mejorar y añadir nuevas funcionalidades.</w:t>
      </w:r>
    </w:p>
    <w:p w14:paraId="1FEC48C8" w14:textId="0D2C0ADD" w:rsidR="00596309" w:rsidRDefault="00596309" w:rsidP="00B31091">
      <w:r>
        <w:t>Entre las mejoras a realizar en un futuro, destacaría cuatro puntos muy importantes los cuales me gustaría haber llevado a cabo.</w:t>
      </w:r>
    </w:p>
    <w:p w14:paraId="6E50AF57" w14:textId="7B5D409B" w:rsidR="00596309" w:rsidRPr="00A80A7D" w:rsidRDefault="00596309" w:rsidP="00596309">
      <w:pPr>
        <w:pStyle w:val="Prrafodelista"/>
        <w:numPr>
          <w:ilvl w:val="0"/>
          <w:numId w:val="34"/>
        </w:numPr>
        <w:rPr>
          <w:b/>
          <w:bCs/>
        </w:rPr>
      </w:pPr>
      <w:r w:rsidRPr="00A80A7D">
        <w:rPr>
          <w:b/>
          <w:bCs/>
        </w:rPr>
        <w:t xml:space="preserve">Edición de los nombres de </w:t>
      </w:r>
      <w:r w:rsidR="00A80A7D" w:rsidRPr="00A80A7D">
        <w:rPr>
          <w:b/>
          <w:bCs/>
        </w:rPr>
        <w:t>las aplicaciones vetadas</w:t>
      </w:r>
      <w:r w:rsidRPr="00A80A7D">
        <w:rPr>
          <w:b/>
          <w:bCs/>
        </w:rPr>
        <w:t xml:space="preserve"> en la versión de escritorio</w:t>
      </w:r>
    </w:p>
    <w:p w14:paraId="438462AF" w14:textId="77777777" w:rsidR="00A80A7D" w:rsidRDefault="00A80A7D" w:rsidP="00A80A7D">
      <w:pPr>
        <w:pStyle w:val="Prrafodelista"/>
        <w:ind w:left="1060"/>
      </w:pPr>
    </w:p>
    <w:p w14:paraId="35B37ED6" w14:textId="6CE5DE0C" w:rsidR="00A80A7D" w:rsidRDefault="00A80A7D" w:rsidP="00A80A7D">
      <w:pPr>
        <w:pStyle w:val="Prrafodelista"/>
        <w:ind w:left="1060"/>
      </w:pPr>
      <w:r>
        <w:t>En la primera versión de ACCESSIA, a la hora de poder manipular las aplicaciones vetadas, es decir, las aplicaciones las cuales el capturador debe cerrar, para poder cambiar el nombre, ya sea por una errata o el motivo que sea, primero se debe eliminar la existente para más tarde volver a introducir el nombre actualizado.</w:t>
      </w:r>
    </w:p>
    <w:p w14:paraId="7C62E979" w14:textId="68D447A9" w:rsidR="00A80A7D" w:rsidRDefault="00A80A7D" w:rsidP="00A80A7D">
      <w:pPr>
        <w:pStyle w:val="Prrafodelista"/>
        <w:ind w:left="1060"/>
      </w:pPr>
    </w:p>
    <w:p w14:paraId="32CE0319" w14:textId="601717DB" w:rsidR="00A80A7D" w:rsidRDefault="00A80A7D" w:rsidP="00A80A7D">
      <w:pPr>
        <w:pStyle w:val="Prrafodelista"/>
        <w:ind w:left="1060"/>
      </w:pPr>
      <w:r>
        <w:t>Me gustaría poder añadir la funcionalidad de editar el nombre, para que usuario final se ahorre el paso de eliminar y volver a introducir el nombre de la aplicación.</w:t>
      </w:r>
    </w:p>
    <w:p w14:paraId="15DED7A2" w14:textId="77777777" w:rsidR="00A80A7D" w:rsidRDefault="00A80A7D" w:rsidP="00A80A7D">
      <w:pPr>
        <w:pStyle w:val="Prrafodelista"/>
        <w:ind w:left="1060"/>
      </w:pPr>
    </w:p>
    <w:p w14:paraId="08AE1B03" w14:textId="3DAB5EDB" w:rsidR="00596309" w:rsidRDefault="00596309" w:rsidP="00596309">
      <w:pPr>
        <w:pStyle w:val="Prrafodelista"/>
        <w:numPr>
          <w:ilvl w:val="0"/>
          <w:numId w:val="34"/>
        </w:numPr>
        <w:rPr>
          <w:b/>
          <w:bCs/>
        </w:rPr>
      </w:pPr>
      <w:r w:rsidRPr="00A80A7D">
        <w:rPr>
          <w:b/>
          <w:bCs/>
        </w:rPr>
        <w:t>Edición y eliminación de las URLs vetadas en la versión de extensión para Chrome</w:t>
      </w:r>
    </w:p>
    <w:p w14:paraId="7262D90A" w14:textId="77777777" w:rsidR="00A80A7D" w:rsidRPr="00A80A7D" w:rsidRDefault="00A80A7D" w:rsidP="00A80A7D">
      <w:pPr>
        <w:pStyle w:val="Prrafodelista"/>
        <w:ind w:left="1060"/>
        <w:rPr>
          <w:b/>
          <w:bCs/>
        </w:rPr>
      </w:pPr>
    </w:p>
    <w:p w14:paraId="2293CB5F" w14:textId="27A288B5" w:rsidR="00A80A7D" w:rsidRDefault="009843E6" w:rsidP="00A80A7D">
      <w:pPr>
        <w:pStyle w:val="Prrafodelista"/>
        <w:ind w:left="1060"/>
      </w:pPr>
      <w:r>
        <w:t xml:space="preserve">En la primera versión de ACCESSIA para Chrome, se pueden introducir manualmente las URLs de aquellas páginas que se desee vetar, sin </w:t>
      </w:r>
      <w:proofErr w:type="gramStart"/>
      <w:r>
        <w:t>embargo</w:t>
      </w:r>
      <w:proofErr w:type="gramEnd"/>
      <w:r>
        <w:t xml:space="preserve"> no ofrece la funcionalidad de listar las páginas vetadas, ni de eliminar o modificar dicha URL.</w:t>
      </w:r>
    </w:p>
    <w:p w14:paraId="71D556C4" w14:textId="206E8249" w:rsidR="009843E6" w:rsidRDefault="009843E6" w:rsidP="00A80A7D">
      <w:pPr>
        <w:pStyle w:val="Prrafodelista"/>
        <w:ind w:left="1060"/>
      </w:pPr>
    </w:p>
    <w:p w14:paraId="4A88DF58" w14:textId="52EDC308" w:rsidR="009843E6" w:rsidRDefault="009843E6" w:rsidP="00A80A7D">
      <w:pPr>
        <w:pStyle w:val="Prrafodelista"/>
        <w:ind w:left="1060"/>
      </w:pPr>
      <w:r>
        <w:t>Me gustaría que para la siguiente versión de ACCESSIA se pudiese llevar cabo una pantalla que listase y permita modificar o eliminar dicha URL o URLs.</w:t>
      </w:r>
    </w:p>
    <w:p w14:paraId="2CC1D542" w14:textId="77777777" w:rsidR="00A80A7D" w:rsidRDefault="00A80A7D" w:rsidP="00A80A7D">
      <w:pPr>
        <w:pStyle w:val="Prrafodelista"/>
        <w:ind w:left="1060"/>
      </w:pPr>
    </w:p>
    <w:p w14:paraId="1A829DBA" w14:textId="552D3A89" w:rsidR="00596309" w:rsidRDefault="00596309" w:rsidP="00596309">
      <w:pPr>
        <w:pStyle w:val="Prrafodelista"/>
        <w:numPr>
          <w:ilvl w:val="0"/>
          <w:numId w:val="34"/>
        </w:numPr>
        <w:rPr>
          <w:b/>
          <w:bCs/>
        </w:rPr>
      </w:pPr>
      <w:r w:rsidRPr="00A80A7D">
        <w:rPr>
          <w:b/>
          <w:bCs/>
        </w:rPr>
        <w:t xml:space="preserve">Soporte para todos los Sistemas operativos de la </w:t>
      </w:r>
      <w:r w:rsidR="00A80A7D" w:rsidRPr="00A80A7D">
        <w:rPr>
          <w:b/>
          <w:bCs/>
        </w:rPr>
        <w:t>versión</w:t>
      </w:r>
      <w:r w:rsidRPr="00A80A7D">
        <w:rPr>
          <w:b/>
          <w:bCs/>
        </w:rPr>
        <w:t xml:space="preserve"> de escritorio</w:t>
      </w:r>
    </w:p>
    <w:p w14:paraId="432B74CF" w14:textId="77777777" w:rsidR="00A80A7D" w:rsidRPr="00A80A7D" w:rsidRDefault="00A80A7D" w:rsidP="00A80A7D">
      <w:pPr>
        <w:pStyle w:val="Prrafodelista"/>
        <w:ind w:left="1060"/>
        <w:rPr>
          <w:b/>
          <w:bCs/>
        </w:rPr>
      </w:pPr>
    </w:p>
    <w:p w14:paraId="40307148" w14:textId="27E3CE07" w:rsidR="00A80A7D" w:rsidRDefault="004F60D2" w:rsidP="00A80A7D">
      <w:pPr>
        <w:pStyle w:val="Prrafodelista"/>
        <w:ind w:left="1060"/>
      </w:pPr>
      <w:r>
        <w:t>Actualmente, la primera versión de ACCESSIA, tan solo esta disponible para Windows 10 o versiones superior</w:t>
      </w:r>
      <w:r w:rsidR="00E02A37">
        <w:t>es. De cara a un futuro, una de las cosas que me gustaría implementar, es el soporte para todos los SO.</w:t>
      </w:r>
    </w:p>
    <w:p w14:paraId="696398B7" w14:textId="77777777" w:rsidR="00E02A37" w:rsidRDefault="00E02A37" w:rsidP="00A80A7D">
      <w:pPr>
        <w:pStyle w:val="Prrafodelista"/>
        <w:ind w:left="1060"/>
      </w:pPr>
    </w:p>
    <w:p w14:paraId="1F198D1F" w14:textId="77777777" w:rsidR="00A80A7D" w:rsidRDefault="00A80A7D" w:rsidP="00A80A7D">
      <w:pPr>
        <w:pStyle w:val="Prrafodelista"/>
        <w:ind w:left="1060"/>
      </w:pPr>
    </w:p>
    <w:p w14:paraId="0B799E46" w14:textId="752CF746" w:rsidR="00596309" w:rsidRDefault="00596309" w:rsidP="00596309">
      <w:pPr>
        <w:pStyle w:val="Prrafodelista"/>
        <w:numPr>
          <w:ilvl w:val="0"/>
          <w:numId w:val="34"/>
        </w:numPr>
        <w:rPr>
          <w:b/>
          <w:bCs/>
        </w:rPr>
      </w:pPr>
      <w:r w:rsidRPr="00A80A7D">
        <w:rPr>
          <w:b/>
          <w:bCs/>
        </w:rPr>
        <w:lastRenderedPageBreak/>
        <w:t>Soporte para todos los navegadores</w:t>
      </w:r>
      <w:r w:rsidR="00A80A7D" w:rsidRPr="00A80A7D">
        <w:rPr>
          <w:b/>
          <w:bCs/>
        </w:rPr>
        <w:t xml:space="preserve"> modernos por parte de la extensión</w:t>
      </w:r>
    </w:p>
    <w:p w14:paraId="59171C9C" w14:textId="77777777" w:rsidR="00A80A7D" w:rsidRPr="00A80A7D" w:rsidRDefault="00A80A7D" w:rsidP="00A80A7D">
      <w:pPr>
        <w:pStyle w:val="Prrafodelista"/>
        <w:ind w:left="1060"/>
        <w:rPr>
          <w:b/>
          <w:bCs/>
        </w:rPr>
      </w:pPr>
    </w:p>
    <w:p w14:paraId="3389A413" w14:textId="0B7BED33" w:rsidR="00A80A7D" w:rsidRDefault="00E02A37" w:rsidP="00A80A7D">
      <w:pPr>
        <w:pStyle w:val="Prrafodelista"/>
        <w:ind w:left="1060"/>
      </w:pPr>
      <w:r>
        <w:t xml:space="preserve">Finalmente, la versión actual de la extensión de ACCESSIA solo está disponible para el navegador de Google Chrome. </w:t>
      </w:r>
    </w:p>
    <w:p w14:paraId="1642B681" w14:textId="6432078C" w:rsidR="00E02A37" w:rsidRDefault="00E02A37" w:rsidP="00A80A7D">
      <w:pPr>
        <w:pStyle w:val="Prrafodelista"/>
        <w:ind w:left="1060"/>
      </w:pPr>
    </w:p>
    <w:p w14:paraId="6E587234" w14:textId="7967A7A7" w:rsidR="00E02A37" w:rsidRDefault="00E02A37" w:rsidP="00A80A7D">
      <w:pPr>
        <w:pStyle w:val="Prrafodelista"/>
        <w:ind w:left="1060"/>
      </w:pPr>
      <w:r>
        <w:t>El último aspecto que me gustaría implementar de cara a unas líneas futuras es poder ofrecer la extensión y soporte para todos los navegadores con capacidad de embeber extensiones.</w:t>
      </w:r>
    </w:p>
    <w:p w14:paraId="47414692" w14:textId="060030F3" w:rsidR="00763A9B" w:rsidRPr="00B31091" w:rsidRDefault="00763A9B" w:rsidP="00A80A7D">
      <w:pPr>
        <w:spacing w:before="0" w:line="240" w:lineRule="auto"/>
        <w:jc w:val="left"/>
      </w:pPr>
      <w:r>
        <w:br w:type="page"/>
      </w:r>
      <w:r w:rsidR="00E02A37">
        <w:lastRenderedPageBreak/>
        <w:br w:type="page"/>
      </w:r>
    </w:p>
    <w:p w14:paraId="59BA5ACE" w14:textId="68776458" w:rsidR="00AA2932" w:rsidRDefault="00AA2932" w:rsidP="00B31091">
      <w:pPr>
        <w:pStyle w:val="Ttulo1"/>
      </w:pPr>
      <w:bookmarkStart w:id="99" w:name="_Toc111798710"/>
      <w:r>
        <w:lastRenderedPageBreak/>
        <w:t>Moral y ética</w:t>
      </w:r>
      <w:bookmarkEnd w:id="99"/>
    </w:p>
    <w:p w14:paraId="47517CC1" w14:textId="233333E9" w:rsidR="00B31091" w:rsidRDefault="00E1715E" w:rsidP="00B31091">
      <w:r>
        <w:t xml:space="preserve">Desde las fases </w:t>
      </w:r>
      <w:r w:rsidR="00C20C6A">
        <w:t>más</w:t>
      </w:r>
      <w:r>
        <w:t xml:space="preserve"> tempranas hasta las últimas fases de pruebas del proyecto, la p</w:t>
      </w:r>
      <w:r w:rsidR="00EA658E">
        <w:t xml:space="preserve">rincipal meta </w:t>
      </w:r>
      <w:proofErr w:type="gramStart"/>
      <w:r w:rsidR="00EA658E">
        <w:t>del mismo</w:t>
      </w:r>
      <w:proofErr w:type="gramEnd"/>
      <w:r w:rsidR="00EA658E">
        <w:t xml:space="preserve"> es satisfacer una de las necesidades más incipientes e importantes del nuevo mundo de las tecnologías, de la mejor manera posible, haciendo así más sencilla y segura la vida cotidiana de los usuarios.</w:t>
      </w:r>
    </w:p>
    <w:p w14:paraId="7AABA763" w14:textId="19BC71AA" w:rsidR="00EA658E" w:rsidRDefault="00EA658E" w:rsidP="00B31091">
      <w:r>
        <w:t>Como futuro ingeniero informático profesional, debo tener muy en cuenta los aspectos éticos de cualquiera de los proyectos en los que participe, ya sea desarrollando, dirigiendo o supervisando. El código ético de un trabaja</w:t>
      </w:r>
      <w:r w:rsidR="00DA2F24">
        <w:t xml:space="preserve">dor </w:t>
      </w:r>
      <w:r>
        <w:t>profesional, y más de un ingeniero de esta índole, debe de ser muy escrupuloso a la hora de tomar decisiones buscado siempre el mejor resultado</w:t>
      </w:r>
      <w:r w:rsidR="00DA2F24">
        <w:t xml:space="preserve">, de </w:t>
      </w:r>
      <w:proofErr w:type="gramStart"/>
      <w:r w:rsidR="00DA2F24">
        <w:t>la ,</w:t>
      </w:r>
      <w:proofErr w:type="spellStart"/>
      <w:r w:rsidR="00DA2F24">
        <w:t>ejor</w:t>
      </w:r>
      <w:proofErr w:type="spellEnd"/>
      <w:proofErr w:type="gramEnd"/>
      <w:r w:rsidR="00DA2F24">
        <w:t xml:space="preserve"> manera posible.</w:t>
      </w:r>
    </w:p>
    <w:p w14:paraId="6D369A33" w14:textId="3B8CF4FB" w:rsidR="008A5305" w:rsidRDefault="00EA658E" w:rsidP="00B31091">
      <w:r>
        <w:t xml:space="preserve">En esta solución tecnológica, el apartado ético toma una gran relevancia, ya que por el tipo de proyecto que es y el fin que tiene, </w:t>
      </w:r>
      <w:r w:rsidR="008A5305">
        <w:t xml:space="preserve">podría ser que </w:t>
      </w:r>
      <w:r w:rsidR="00DA2F24">
        <w:t xml:space="preserve">el </w:t>
      </w:r>
      <w:r w:rsidR="008A5305">
        <w:t>principal cometido de la solución se tornase turbio.</w:t>
      </w:r>
    </w:p>
    <w:p w14:paraId="17CCD7DF" w14:textId="4C340C1B" w:rsidR="008A5305" w:rsidRDefault="008A5305" w:rsidP="00B31091">
      <w:r>
        <w:t xml:space="preserve">El principal cometido de esta solución es la auditoria de usuarios, es decir, saber en todo momento que páginas están visitando, que aplicaciones tiene abiertas etc.… Sin embargo, esta tecnología, si cae en malas manos, por ejemplo, las de una persona cuyos fines </w:t>
      </w:r>
      <w:r w:rsidR="00DA2F24">
        <w:t xml:space="preserve">sean </w:t>
      </w:r>
      <w:r>
        <w:t xml:space="preserve">poco éticos, como por ejemplo el espionaje, podrían hacer que ACCESSIA, la herramienta que protege y tutela a los menores, se </w:t>
      </w:r>
      <w:r w:rsidR="00DA2F24">
        <w:t>torne</w:t>
      </w:r>
      <w:r>
        <w:t xml:space="preserve"> en un software de espionaje y captura de información.</w:t>
      </w:r>
    </w:p>
    <w:p w14:paraId="423D1C38" w14:textId="29F80D8D" w:rsidR="008A5305" w:rsidRDefault="008A5305" w:rsidP="00B31091">
      <w:r>
        <w:t>Por los motivos anteriormente mencionados, a la hora del diseño y planteamiento de la solución, se llevaron a cabo una serie de reuniones para</w:t>
      </w:r>
      <w:r w:rsidR="003E294D">
        <w:t xml:space="preserve">, a parte de aclarar conceptos de diseño, también para establecer unos </w:t>
      </w:r>
      <w:r w:rsidR="00AA1BEC">
        <w:t>límites</w:t>
      </w:r>
      <w:r w:rsidR="003E294D">
        <w:t xml:space="preserve"> a las capacidades de ACCESSIA y un código ético, es decir, un código que regule estrictamente todas las casuísticas de uso, </w:t>
      </w:r>
      <w:r w:rsidR="008B7303">
        <w:t xml:space="preserve">y delimite las </w:t>
      </w:r>
      <w:r w:rsidR="00AA1BEC">
        <w:t>capacidades</w:t>
      </w:r>
      <w:r w:rsidR="008B7303">
        <w:t xml:space="preserve"> técnicas de la solución en base a su potencial maligno.</w:t>
      </w:r>
    </w:p>
    <w:p w14:paraId="06C14D81" w14:textId="4B157A74" w:rsidR="008B7303" w:rsidRDefault="008B7303" w:rsidP="00B31091">
      <w:r>
        <w:t xml:space="preserve">Después de </w:t>
      </w:r>
      <w:r w:rsidR="00AA1BEC">
        <w:t>presentar los objetivos a los que se pretende llegar, los requisitos, tanto funcionales como no funcionales, debe valorarse el nivel de conocimiento de cada especialista en su respectiva área de trabajo, en este caso, sería el conocimiento en desarrollo de proyectos tanto web como de Maven y el conocimiento de Linux, SQL, PhP, JavaScript, Java, HTML y CSS.</w:t>
      </w:r>
    </w:p>
    <w:p w14:paraId="12078A76" w14:textId="0CC4F184" w:rsidR="00AA1BEC" w:rsidRDefault="00BE49F0" w:rsidP="00B31091">
      <w:r>
        <w:t>Una vez valorados los cocimientos tanto propios como de cada uno de los integrantes del equipo de desarrollo, es necesario consultar a otros profesionales las dudas que se vayan generando a lo largo del desarrollo del proyecto, ya que antes de cometer una mala praxis, es preferible consultar a otros profesionales.</w:t>
      </w:r>
    </w:p>
    <w:p w14:paraId="63AD14C9" w14:textId="18134B49" w:rsidR="003E294D" w:rsidRDefault="00BE49F0" w:rsidP="00B31091">
      <w:r w:rsidRPr="00BE49F0">
        <w:t>Es importante destacar, que esto no quiere decir que recibiendo la ayuda de otros profesionales se evadan las responsabilidades, ya que estas no desaparecen por el simple hecho de que se compartan con otras personas.</w:t>
      </w:r>
    </w:p>
    <w:p w14:paraId="56363C8F" w14:textId="6206D7FD" w:rsidR="003E294D" w:rsidRDefault="00C20C6A" w:rsidP="00B31091">
      <w:r>
        <w:t>Así</w:t>
      </w:r>
      <w:r w:rsidR="00BE49F0">
        <w:t xml:space="preserve"> mismo, otro de los requisitos principales del proyecto es el de la presencia del cliente final en cada momento y fase de desarrollo de la solución. </w:t>
      </w:r>
      <w:r>
        <w:t xml:space="preserve">En este caso, y siendo un grupo de estudio, se deberían atender a todas las demandas de estos, ya que son una representación de la </w:t>
      </w:r>
      <w:r>
        <w:lastRenderedPageBreak/>
        <w:t>sociedad. Los usuarios deben de tener la oportunidad de decidir en todo momento entre los caminos y alternativas sugeridas, cumpliendo así con los principios de justicia, beneficencia</w:t>
      </w:r>
      <w:r w:rsidR="00DA2F24">
        <w:t>.</w:t>
      </w:r>
    </w:p>
    <w:p w14:paraId="3B98E545" w14:textId="2DAE5FFE" w:rsidR="00DA2F24" w:rsidRDefault="00DA2F24" w:rsidP="00B31091">
      <w:r>
        <w:t>En la relación al principio de beneficencia, desde el primer prototipo hasta la última versión de ACCESSIA, su objetivo ha sido salvaguardar la seguridad en internet de los menores, así como salvaguardar también la seguridad en el escritorio del ordenador personal. Debido a esto, se puede decir con total seguridad que ACCESSIA cumple con el principio de beneficencia.</w:t>
      </w:r>
    </w:p>
    <w:p w14:paraId="6A89B120" w14:textId="1CA64D5D" w:rsidR="00791DE8" w:rsidRDefault="00791DE8" w:rsidP="00B31091">
      <w:r>
        <w:t xml:space="preserve">Por último, el principio de justicia hace referencia al cumplimiento de las leyes y de los mandatos de la autoridad vigente. Desde el primer instante en el que se </w:t>
      </w:r>
      <w:proofErr w:type="spellStart"/>
      <w:r>
        <w:t>diseño</w:t>
      </w:r>
      <w:proofErr w:type="spellEnd"/>
      <w:r>
        <w:t xml:space="preserve"> el prototipo de ACCESSIA, ha estado muy presente el cumplimiento de las leyes, con el único propósito de salvaguardar la información del usuario, su seguridad y su integridad. En todo momento el usuario sabe dónde está su información y quien puede y no puede verla y acceder a ella. Así mismo, el usuario tiene de antemano un contrato de instalación en la que se especifican una seria de cláusulas de protección de datos </w:t>
      </w:r>
      <w:proofErr w:type="gramStart"/>
      <w:r>
        <w:t>y  de</w:t>
      </w:r>
      <w:proofErr w:type="gramEnd"/>
      <w:r>
        <w:t xml:space="preserve"> condiciones de uso, el cual debe leer y aceptar antes de poder utilizar la aplicación.</w:t>
      </w:r>
    </w:p>
    <w:p w14:paraId="2C2462DC" w14:textId="21CE9797" w:rsidR="00B31091" w:rsidRDefault="00791DE8" w:rsidP="00791DE8">
      <w:pPr>
        <w:spacing w:before="0" w:line="240" w:lineRule="auto"/>
        <w:jc w:val="left"/>
      </w:pPr>
      <w:r>
        <w:br w:type="page"/>
      </w:r>
    </w:p>
    <w:p w14:paraId="55B46434" w14:textId="2A93C29C" w:rsidR="00C62EB7" w:rsidRDefault="00C62EB7" w:rsidP="00770F8F">
      <w:pPr>
        <w:pStyle w:val="Ttulo1"/>
        <w:numPr>
          <w:ilvl w:val="0"/>
          <w:numId w:val="0"/>
        </w:numPr>
        <w:jc w:val="both"/>
      </w:pPr>
      <w:bookmarkStart w:id="100" w:name="_Toc111798711"/>
      <w:r>
        <w:lastRenderedPageBreak/>
        <w:t>Bibliografía</w:t>
      </w:r>
      <w:bookmarkEnd w:id="100"/>
    </w:p>
    <w:p w14:paraId="16712FDE" w14:textId="753091A0" w:rsidR="00980E70" w:rsidRDefault="00C62EB7" w:rsidP="00DC5411">
      <w:pPr>
        <w:pStyle w:val="Prrafodelista"/>
        <w:numPr>
          <w:ilvl w:val="0"/>
          <w:numId w:val="2"/>
        </w:numPr>
        <w:rPr>
          <w:lang w:val="es-ES"/>
        </w:rPr>
      </w:pPr>
      <w:r w:rsidRPr="00C62EB7">
        <w:rPr>
          <w:lang w:val="es-ES"/>
        </w:rPr>
        <w:t>“</w:t>
      </w:r>
      <w:r w:rsidR="00DC5411">
        <w:rPr>
          <w:lang w:val="es-ES"/>
        </w:rPr>
        <w:t>Derechos digitales de los menores</w:t>
      </w:r>
      <w:r w:rsidRPr="00C62EB7">
        <w:rPr>
          <w:lang w:val="es-ES"/>
        </w:rPr>
        <w:t xml:space="preserve">”. </w:t>
      </w:r>
      <w:r w:rsidR="00DC5411" w:rsidRPr="00DC5411">
        <w:rPr>
          <w:lang w:val="es-ES"/>
        </w:rPr>
        <w:t>https://ayudaleyprotecciondatos.es/2019/07/30/derechos-digitales-menores</w:t>
      </w:r>
      <w:r w:rsidRPr="00DC5411">
        <w:rPr>
          <w:lang w:val="es-ES"/>
        </w:rPr>
        <w:t>(consultado el 7/10/</w:t>
      </w:r>
      <w:r w:rsidR="00966ABE">
        <w:rPr>
          <w:lang w:val="es-ES"/>
        </w:rPr>
        <w:t>22</w:t>
      </w:r>
      <w:r w:rsidRPr="00DC5411">
        <w:rPr>
          <w:lang w:val="es-ES"/>
        </w:rPr>
        <w:t>).</w:t>
      </w:r>
    </w:p>
    <w:p w14:paraId="1FE16DFF" w14:textId="5D4ABE1D" w:rsidR="00DC5411" w:rsidRPr="00457302" w:rsidRDefault="00DC5411" w:rsidP="00457302">
      <w:pPr>
        <w:pStyle w:val="Prrafodelista"/>
        <w:numPr>
          <w:ilvl w:val="0"/>
          <w:numId w:val="2"/>
        </w:numPr>
        <w:rPr>
          <w:lang w:val="es-ES"/>
        </w:rPr>
      </w:pPr>
      <w:r w:rsidRPr="00457302">
        <w:rPr>
          <w:lang w:val="es-ES"/>
        </w:rPr>
        <w:t xml:space="preserve">Imagen de la aplicación ‘Custodio’ </w:t>
      </w:r>
      <w:r w:rsidR="00457302" w:rsidRPr="00457302">
        <w:rPr>
          <w:color w:val="000000" w:themeColor="text1"/>
          <w:lang w:val="es-ES"/>
        </w:rPr>
        <w:t>https://ayudaleyprotecciondatos.es/20</w:t>
      </w:r>
      <w:r w:rsidR="00457302" w:rsidRPr="00457302">
        <w:rPr>
          <w:color w:val="000000" w:themeColor="text1"/>
          <w:lang w:val="es-ES"/>
        </w:rPr>
        <w:t>1</w:t>
      </w:r>
      <w:r w:rsidR="00457302" w:rsidRPr="00457302">
        <w:rPr>
          <w:color w:val="000000" w:themeColor="text1"/>
          <w:lang w:val="es-ES"/>
        </w:rPr>
        <w:t>9/07/30/derechos-digitales-menores/</w:t>
      </w:r>
      <w:r w:rsidRPr="00457302">
        <w:rPr>
          <w:color w:val="000000" w:themeColor="text1"/>
          <w:lang w:val="es-ES"/>
        </w:rPr>
        <w:t xml:space="preserve"> </w:t>
      </w:r>
      <w:r w:rsidRPr="00457302">
        <w:rPr>
          <w:lang w:val="es-ES"/>
        </w:rPr>
        <w:t xml:space="preserve">(consultado el </w:t>
      </w:r>
      <w:r w:rsidRPr="00457302">
        <w:rPr>
          <w:lang w:val="es-ES"/>
        </w:rPr>
        <w:t>9</w:t>
      </w:r>
      <w:r w:rsidRPr="00457302">
        <w:rPr>
          <w:lang w:val="es-ES"/>
        </w:rPr>
        <w:t>/</w:t>
      </w:r>
      <w:r w:rsidRPr="00457302">
        <w:rPr>
          <w:lang w:val="es-ES"/>
        </w:rPr>
        <w:t>3/2</w:t>
      </w:r>
      <w:r w:rsidR="00966ABE">
        <w:rPr>
          <w:lang w:val="es-ES"/>
        </w:rPr>
        <w:t>2</w:t>
      </w:r>
      <w:r w:rsidRPr="00457302">
        <w:rPr>
          <w:lang w:val="es-ES"/>
        </w:rPr>
        <w:t>).</w:t>
      </w:r>
    </w:p>
    <w:p w14:paraId="3C561CC7" w14:textId="76658169" w:rsidR="00FB64FC" w:rsidRDefault="00457302" w:rsidP="00DC5411">
      <w:pPr>
        <w:pStyle w:val="Prrafodelista"/>
        <w:numPr>
          <w:ilvl w:val="0"/>
          <w:numId w:val="2"/>
        </w:numPr>
        <w:rPr>
          <w:lang w:val="es-ES"/>
        </w:rPr>
      </w:pPr>
      <w:r>
        <w:rPr>
          <w:lang w:val="es-ES"/>
        </w:rPr>
        <w:t xml:space="preserve">Imagen de la aplicación de ‘Net Nanny’ </w:t>
      </w:r>
      <w:r w:rsidRPr="00457302">
        <w:rPr>
          <w:lang w:val="es-ES"/>
        </w:rPr>
        <w:t>https://cdn.mos.cms.futurecdn.net/qyDmBxogXiLvV5L37nVLYn.jpg</w:t>
      </w:r>
      <w:r>
        <w:rPr>
          <w:lang w:val="es-ES"/>
        </w:rPr>
        <w:t xml:space="preserve"> </w:t>
      </w:r>
      <w:r w:rsidR="002309A1">
        <w:rPr>
          <w:lang w:val="es-ES"/>
        </w:rPr>
        <w:t>(Consultado el 10/3/2</w:t>
      </w:r>
      <w:r w:rsidR="00966ABE">
        <w:rPr>
          <w:lang w:val="es-ES"/>
        </w:rPr>
        <w:t>2</w:t>
      </w:r>
      <w:r w:rsidR="002309A1">
        <w:rPr>
          <w:lang w:val="es-ES"/>
        </w:rPr>
        <w:t>)</w:t>
      </w:r>
    </w:p>
    <w:p w14:paraId="1701DDB0" w14:textId="2321081F" w:rsidR="002309A1" w:rsidRDefault="002309A1" w:rsidP="00DC5411">
      <w:pPr>
        <w:pStyle w:val="Prrafodelista"/>
        <w:numPr>
          <w:ilvl w:val="0"/>
          <w:numId w:val="2"/>
        </w:numPr>
        <w:rPr>
          <w:lang w:val="es-ES"/>
        </w:rPr>
      </w:pPr>
      <w:r>
        <w:rPr>
          <w:lang w:val="es-ES"/>
        </w:rPr>
        <w:t xml:space="preserve">Imagen de la aplicación de ‘Bark’ </w:t>
      </w:r>
      <w:r w:rsidRPr="002309A1">
        <w:rPr>
          <w:lang w:val="es-ES"/>
        </w:rPr>
        <w:t>https://lacomparacion.com/wp-content/uploads/2021/06/1623776586_Revision-del-software-de-control-parental-Bark.jpg</w:t>
      </w:r>
      <w:r>
        <w:rPr>
          <w:lang w:val="es-ES"/>
        </w:rPr>
        <w:t xml:space="preserve"> (Consultado el 10/3/2</w:t>
      </w:r>
      <w:r w:rsidR="00966ABE">
        <w:rPr>
          <w:lang w:val="es-ES"/>
        </w:rPr>
        <w:t>2</w:t>
      </w:r>
      <w:r>
        <w:rPr>
          <w:lang w:val="es-ES"/>
        </w:rPr>
        <w:t>)</w:t>
      </w:r>
    </w:p>
    <w:p w14:paraId="2DAF6F7F" w14:textId="3E554198" w:rsidR="002309A1" w:rsidRDefault="002309A1" w:rsidP="00DC5411">
      <w:pPr>
        <w:pStyle w:val="Prrafodelista"/>
        <w:numPr>
          <w:ilvl w:val="0"/>
          <w:numId w:val="2"/>
        </w:numPr>
        <w:rPr>
          <w:lang w:val="es-ES"/>
        </w:rPr>
      </w:pPr>
      <w:r>
        <w:rPr>
          <w:lang w:val="es-ES"/>
        </w:rPr>
        <w:t>Imagen de la aplicación ‘Kaspersky</w:t>
      </w:r>
      <w:r w:rsidR="00966ABE">
        <w:rPr>
          <w:lang w:val="es-ES"/>
        </w:rPr>
        <w:t xml:space="preserve"> safe child</w:t>
      </w:r>
      <w:r>
        <w:rPr>
          <w:lang w:val="es-ES"/>
        </w:rPr>
        <w:t xml:space="preserve">’ </w:t>
      </w:r>
      <w:r w:rsidRPr="00966ABE">
        <w:rPr>
          <w:lang w:val="es-ES"/>
        </w:rPr>
        <w:t>https://media.kasperskydaily.com/wp-content/uploads/sites/88/2016/02/05220319/safe_kids_time1_en.png</w:t>
      </w:r>
      <w:r>
        <w:rPr>
          <w:lang w:val="es-ES"/>
        </w:rPr>
        <w:t xml:space="preserve"> (Consultado el </w:t>
      </w:r>
      <w:r w:rsidR="00966ABE">
        <w:rPr>
          <w:lang w:val="es-ES"/>
        </w:rPr>
        <w:t>16/3/22</w:t>
      </w:r>
      <w:r>
        <w:rPr>
          <w:lang w:val="es-ES"/>
        </w:rPr>
        <w:t>)</w:t>
      </w:r>
    </w:p>
    <w:p w14:paraId="483F38AC" w14:textId="3F81CB22" w:rsidR="00B65AA3" w:rsidRDefault="00966ABE" w:rsidP="00966ABE">
      <w:pPr>
        <w:pStyle w:val="Prrafodelista"/>
        <w:numPr>
          <w:ilvl w:val="0"/>
          <w:numId w:val="2"/>
        </w:numPr>
        <w:rPr>
          <w:lang w:val="es-ES"/>
        </w:rPr>
      </w:pPr>
      <w:r>
        <w:rPr>
          <w:lang w:val="es-ES"/>
        </w:rPr>
        <w:t xml:space="preserve">Imagen de la aplicación ‘Norton Family’ </w:t>
      </w:r>
      <w:r w:rsidR="00B65AA3" w:rsidRPr="00966ABE">
        <w:rPr>
          <w:lang w:val="es-ES"/>
        </w:rPr>
        <w:t xml:space="preserve">https://www.downloadsource.es/image/uploaded/news/Kontrola%20rodzicielska/Norton%20family.jpg?fit=max&amp;s=cd2f836324c78bc87f05f718bdf32105 </w:t>
      </w:r>
      <w:r w:rsidRPr="00966ABE">
        <w:rPr>
          <w:lang w:val="es-ES"/>
        </w:rPr>
        <w:t>(Consultado el 17/03/2</w:t>
      </w:r>
      <w:r>
        <w:rPr>
          <w:lang w:val="es-ES"/>
        </w:rPr>
        <w:t>2</w:t>
      </w:r>
      <w:r w:rsidRPr="00966ABE">
        <w:rPr>
          <w:lang w:val="es-ES"/>
        </w:rPr>
        <w:t>)</w:t>
      </w:r>
    </w:p>
    <w:p w14:paraId="5BC54BC8" w14:textId="56B619C1" w:rsidR="00763386" w:rsidRDefault="00F819E3" w:rsidP="00966ABE">
      <w:pPr>
        <w:pStyle w:val="Prrafodelista"/>
        <w:numPr>
          <w:ilvl w:val="0"/>
          <w:numId w:val="2"/>
        </w:numPr>
        <w:rPr>
          <w:lang w:val="es-ES"/>
        </w:rPr>
      </w:pPr>
      <w:r>
        <w:rPr>
          <w:lang w:val="es-ES"/>
        </w:rPr>
        <w:t>Gráfico</w:t>
      </w:r>
      <w:r w:rsidR="00966ABE">
        <w:rPr>
          <w:lang w:val="es-ES"/>
        </w:rPr>
        <w:t xml:space="preserve"> del acceso a internet en los hogares de España </w:t>
      </w:r>
      <w:r w:rsidR="00966ABE" w:rsidRPr="00966ABE">
        <w:rPr>
          <w:lang w:val="es-ES"/>
        </w:rPr>
        <w:t>h</w:t>
      </w:r>
      <w:r w:rsidR="00966ABE" w:rsidRPr="00966ABE">
        <w:rPr>
          <w:lang w:val="es-ES"/>
        </w:rPr>
        <w:t>ttps://cdn.statcdn.com/Statistic/505000/508197-blank-355.png</w:t>
      </w:r>
      <w:r w:rsidR="00763386" w:rsidRPr="00966ABE">
        <w:rPr>
          <w:lang w:val="es-ES"/>
        </w:rPr>
        <w:t xml:space="preserve"> </w:t>
      </w:r>
      <w:r w:rsidR="00966ABE">
        <w:rPr>
          <w:lang w:val="es-ES"/>
        </w:rPr>
        <w:t>(Consultado el 22/3/22)</w:t>
      </w:r>
    </w:p>
    <w:p w14:paraId="7F1C5A61" w14:textId="23037783" w:rsidR="00F428FD" w:rsidRPr="00966ABE" w:rsidRDefault="00966ABE" w:rsidP="00966ABE">
      <w:pPr>
        <w:pStyle w:val="Prrafodelista"/>
        <w:numPr>
          <w:ilvl w:val="0"/>
          <w:numId w:val="2"/>
        </w:numPr>
        <w:rPr>
          <w:rStyle w:val="Hipervnculo"/>
          <w:color w:val="auto"/>
          <w:u w:val="none"/>
          <w:lang w:val="es-ES"/>
        </w:rPr>
      </w:pPr>
      <w:r>
        <w:rPr>
          <w:lang w:val="es-ES"/>
        </w:rPr>
        <w:t>Imagen de la aplicación ‘ATOM’</w:t>
      </w:r>
      <w:r>
        <w:rPr>
          <w:lang w:val="es-ES"/>
        </w:rPr>
        <w:t xml:space="preserve"> </w:t>
      </w:r>
      <w:r w:rsidRPr="00966ABE">
        <w:rPr>
          <w:lang w:val="es-ES"/>
        </w:rPr>
        <w:t>https://i.ytimg.com/vi/naEQ5xkl5_c/maxresd</w:t>
      </w:r>
      <w:r w:rsidRPr="00966ABE">
        <w:rPr>
          <w:lang w:val="es-ES"/>
        </w:rPr>
        <w:t>e</w:t>
      </w:r>
      <w:r w:rsidRPr="00966ABE">
        <w:rPr>
          <w:lang w:val="es-ES"/>
        </w:rPr>
        <w:t>fault.jpg</w:t>
      </w:r>
      <w:r>
        <w:rPr>
          <w:rStyle w:val="Hipervnculo"/>
          <w:lang w:val="es-ES"/>
        </w:rPr>
        <w:t xml:space="preserve"> </w:t>
      </w:r>
      <w:r w:rsidRPr="00966ABE">
        <w:rPr>
          <w:rStyle w:val="Hipervnculo"/>
          <w:color w:val="000000" w:themeColor="text1"/>
          <w:u w:val="none"/>
          <w:lang w:val="es-ES"/>
        </w:rPr>
        <w:t>(Consultado el 1/4/22)</w:t>
      </w:r>
    </w:p>
    <w:p w14:paraId="1CC12815" w14:textId="331E2BE4" w:rsidR="00C65150" w:rsidRDefault="00966ABE" w:rsidP="00015BAD">
      <w:pPr>
        <w:pStyle w:val="Prrafodelista"/>
        <w:numPr>
          <w:ilvl w:val="0"/>
          <w:numId w:val="2"/>
        </w:numPr>
        <w:rPr>
          <w:lang w:val="es-ES"/>
        </w:rPr>
      </w:pPr>
      <w:r>
        <w:rPr>
          <w:rStyle w:val="Hipervnculo"/>
          <w:color w:val="000000" w:themeColor="text1"/>
          <w:u w:val="none"/>
          <w:lang w:val="es-ES"/>
        </w:rPr>
        <w:t xml:space="preserve">Imagen de la aplicación de </w:t>
      </w:r>
      <w:r w:rsidR="00426E15">
        <w:rPr>
          <w:rStyle w:val="Hipervnculo"/>
          <w:color w:val="000000" w:themeColor="text1"/>
          <w:u w:val="none"/>
          <w:lang w:val="es-ES"/>
        </w:rPr>
        <w:t>‘</w:t>
      </w:r>
      <w:proofErr w:type="spellStart"/>
      <w:r>
        <w:rPr>
          <w:rStyle w:val="Hipervnculo"/>
          <w:color w:val="000000" w:themeColor="text1"/>
          <w:u w:val="none"/>
          <w:lang w:val="es-ES"/>
        </w:rPr>
        <w:t>Star</w:t>
      </w:r>
      <w:proofErr w:type="spellEnd"/>
      <w:r>
        <w:rPr>
          <w:rStyle w:val="Hipervnculo"/>
          <w:color w:val="000000" w:themeColor="text1"/>
          <w:u w:val="none"/>
          <w:lang w:val="es-ES"/>
        </w:rPr>
        <w:t xml:space="preserve"> UML</w:t>
      </w:r>
      <w:r w:rsidR="00426E15">
        <w:rPr>
          <w:rStyle w:val="Hipervnculo"/>
          <w:color w:val="000000" w:themeColor="text1"/>
          <w:u w:val="none"/>
          <w:lang w:val="es-ES"/>
        </w:rPr>
        <w:t>’</w:t>
      </w:r>
      <w:r w:rsidR="00015BAD">
        <w:rPr>
          <w:rStyle w:val="Hipervnculo"/>
          <w:color w:val="000000" w:themeColor="text1"/>
          <w:u w:val="none"/>
          <w:lang w:val="es-ES"/>
        </w:rPr>
        <w:t xml:space="preserve"> </w:t>
      </w:r>
      <w:r w:rsidR="00015BAD" w:rsidRPr="00015BAD">
        <w:rPr>
          <w:lang w:val="es-ES"/>
        </w:rPr>
        <w:t>https://zhlicense.com/wp-content/uploads/2021/10/StarUML-4.1.6-Crack-With-License-Key-Free-Download-2022.jpg</w:t>
      </w:r>
      <w:r w:rsidR="00015BAD" w:rsidRPr="00015BAD">
        <w:rPr>
          <w:lang w:val="es-ES"/>
        </w:rPr>
        <w:t xml:space="preserve"> (Consultado el 6/4/22)</w:t>
      </w:r>
    </w:p>
    <w:p w14:paraId="316A696F" w14:textId="45D4C4C2" w:rsidR="003D6C8C" w:rsidRPr="00426E15" w:rsidRDefault="00426E15" w:rsidP="00426E15">
      <w:pPr>
        <w:pStyle w:val="Prrafodelista"/>
        <w:numPr>
          <w:ilvl w:val="0"/>
          <w:numId w:val="2"/>
        </w:numPr>
        <w:rPr>
          <w:lang w:val="es-ES"/>
        </w:rPr>
      </w:pPr>
      <w:r>
        <w:rPr>
          <w:rStyle w:val="Hipervnculo"/>
          <w:color w:val="000000" w:themeColor="text1"/>
          <w:u w:val="none"/>
          <w:lang w:val="es-ES"/>
        </w:rPr>
        <w:t xml:space="preserve">Imagen de la aplicación ‘Jenkins’ </w:t>
      </w:r>
      <w:r w:rsidRPr="00F819E3">
        <w:rPr>
          <w:lang w:val="es-ES"/>
        </w:rPr>
        <w:t>https://upload.wikimedia.org/wikipedia/commons/thumb/e/e3/Jenkins_logo_with_title.svg/450px-Jenkins_logo_with_title.svg.png</w:t>
      </w:r>
      <w:r w:rsidRPr="00F819E3">
        <w:rPr>
          <w:lang w:val="es-ES"/>
        </w:rPr>
        <w:t xml:space="preserve"> (Consultado el 7/4/22)</w:t>
      </w:r>
    </w:p>
    <w:p w14:paraId="16AFE870" w14:textId="241268DC" w:rsidR="00FF0D98" w:rsidRPr="00426E15" w:rsidRDefault="00426E15" w:rsidP="00426E15">
      <w:pPr>
        <w:pStyle w:val="Prrafodelista"/>
        <w:numPr>
          <w:ilvl w:val="0"/>
          <w:numId w:val="2"/>
        </w:numPr>
        <w:rPr>
          <w:lang w:val="es-ES"/>
        </w:rPr>
      </w:pPr>
      <w:r>
        <w:rPr>
          <w:rStyle w:val="Hipervnculo"/>
          <w:color w:val="000000" w:themeColor="text1"/>
          <w:u w:val="none"/>
          <w:lang w:val="es-ES"/>
        </w:rPr>
        <w:t xml:space="preserve">Imagen de la aplicación ‘Eclipse’ </w:t>
      </w:r>
      <w:r w:rsidRPr="00F819E3">
        <w:rPr>
          <w:lang w:val="es-ES"/>
        </w:rPr>
        <w:t>https://www.thecoderworld.com/wp-content/uploads/2022/02/How-to-Install-Eclipse-IDE-for-Java-on-Windows-11.jpg</w:t>
      </w:r>
      <w:r w:rsidRPr="00F819E3">
        <w:rPr>
          <w:lang w:val="es-ES"/>
        </w:rPr>
        <w:t xml:space="preserve"> (Consultado el 8/4/22)</w:t>
      </w:r>
    </w:p>
    <w:p w14:paraId="43689F6D" w14:textId="410F6323" w:rsidR="002F5A48" w:rsidRPr="00426E15" w:rsidRDefault="00426E15" w:rsidP="00426E15">
      <w:pPr>
        <w:pStyle w:val="Prrafodelista"/>
        <w:numPr>
          <w:ilvl w:val="0"/>
          <w:numId w:val="2"/>
        </w:numPr>
        <w:rPr>
          <w:lang w:val="es-ES"/>
        </w:rPr>
      </w:pPr>
      <w:r>
        <w:rPr>
          <w:lang w:val="es-ES"/>
        </w:rPr>
        <w:t>Imagen de la aplicación MySQL ‘</w:t>
      </w:r>
      <w:proofErr w:type="spellStart"/>
      <w:r>
        <w:rPr>
          <w:lang w:val="es-ES"/>
        </w:rPr>
        <w:t>Workbench</w:t>
      </w:r>
      <w:proofErr w:type="spellEnd"/>
      <w:r>
        <w:rPr>
          <w:lang w:val="es-ES"/>
        </w:rPr>
        <w:t>’</w:t>
      </w:r>
      <w:r>
        <w:rPr>
          <w:lang w:val="es-ES"/>
        </w:rPr>
        <w:t xml:space="preserve"> </w:t>
      </w:r>
      <w:r w:rsidRPr="00F819E3">
        <w:rPr>
          <w:lang w:val="es-ES"/>
        </w:rPr>
        <w:t>https://i.ytimg.co</w:t>
      </w:r>
      <w:r w:rsidRPr="00F819E3">
        <w:rPr>
          <w:lang w:val="es-ES"/>
        </w:rPr>
        <w:t>m</w:t>
      </w:r>
      <w:r w:rsidRPr="00F819E3">
        <w:rPr>
          <w:lang w:val="es-ES"/>
        </w:rPr>
        <w:t>/vi/-GnKwwc4KSA/maxresdefault.jpg</w:t>
      </w:r>
      <w:r w:rsidR="002F5A48" w:rsidRPr="00426E15">
        <w:rPr>
          <w:b/>
          <w:bCs/>
          <w:lang w:val="es-ES"/>
        </w:rPr>
        <w:t xml:space="preserve"> </w:t>
      </w:r>
      <w:r w:rsidRPr="00F819E3">
        <w:rPr>
          <w:lang w:val="es-ES"/>
        </w:rPr>
        <w:t>(Consultado el 8/4/22)</w:t>
      </w:r>
    </w:p>
    <w:p w14:paraId="4193B0CF" w14:textId="11E8CBAF" w:rsidR="003B5078" w:rsidRPr="00F819E3" w:rsidRDefault="00426E15" w:rsidP="00F819E3">
      <w:pPr>
        <w:pStyle w:val="Prrafodelista"/>
        <w:numPr>
          <w:ilvl w:val="0"/>
          <w:numId w:val="2"/>
        </w:numPr>
        <w:rPr>
          <w:lang w:val="es-ES"/>
        </w:rPr>
      </w:pPr>
      <w:r w:rsidRPr="00F819E3">
        <w:rPr>
          <w:lang w:val="es-ES"/>
        </w:rPr>
        <w:t xml:space="preserve">Información sobre </w:t>
      </w:r>
      <w:r w:rsidR="00F819E3" w:rsidRPr="00F819E3">
        <w:rPr>
          <w:lang w:val="es-ES"/>
        </w:rPr>
        <w:t xml:space="preserve">la aplicación </w:t>
      </w:r>
      <w:r w:rsidR="00F819E3">
        <w:rPr>
          <w:lang w:val="es-ES"/>
        </w:rPr>
        <w:t>‘</w:t>
      </w:r>
      <w:r w:rsidR="00F819E3" w:rsidRPr="00F819E3">
        <w:rPr>
          <w:lang w:val="es-ES"/>
        </w:rPr>
        <w:t>Maven</w:t>
      </w:r>
      <w:r w:rsidR="00F819E3">
        <w:rPr>
          <w:lang w:val="es-ES"/>
        </w:rPr>
        <w:t xml:space="preserve">’ </w:t>
      </w:r>
      <w:r w:rsidR="00F819E3" w:rsidRPr="00F819E3">
        <w:rPr>
          <w:lang w:val="es-ES"/>
        </w:rPr>
        <w:t>https://es.wikipedia.org/wiki/Maven</w:t>
      </w:r>
      <w:r w:rsidR="00F819E3">
        <w:rPr>
          <w:lang w:val="es-ES"/>
        </w:rPr>
        <w:t xml:space="preserve"> (Consultado el 9//4/22)</w:t>
      </w:r>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30E01606" w:rsidR="003E471C" w:rsidRPr="00993986" w:rsidRDefault="003E471C" w:rsidP="00B31091">
      <w:pPr>
        <w:rPr>
          <w:lang w:val="es-ES"/>
        </w:rPr>
      </w:pPr>
    </w:p>
    <w:sectPr w:rsidR="003E471C" w:rsidRPr="00993986">
      <w:headerReference w:type="even" r:id="rId61"/>
      <w:headerReference w:type="default" r:id="rId62"/>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02C26" w14:textId="77777777" w:rsidR="00EA7489" w:rsidRDefault="00EA7489">
      <w:pPr>
        <w:spacing w:before="0" w:line="240" w:lineRule="auto"/>
      </w:pPr>
      <w:r>
        <w:separator/>
      </w:r>
    </w:p>
  </w:endnote>
  <w:endnote w:type="continuationSeparator" w:id="0">
    <w:p w14:paraId="3C301E51" w14:textId="77777777" w:rsidR="00EA7489" w:rsidRDefault="00EA74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0ABA" w14:textId="77777777" w:rsidR="00EA7489" w:rsidRDefault="00EA7489">
      <w:pPr>
        <w:spacing w:before="0" w:line="240" w:lineRule="auto"/>
      </w:pPr>
      <w:r>
        <w:separator/>
      </w:r>
    </w:p>
  </w:footnote>
  <w:footnote w:type="continuationSeparator" w:id="0">
    <w:p w14:paraId="22F2D1E2" w14:textId="77777777" w:rsidR="00EA7489" w:rsidRDefault="00EA74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48406E8"/>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046554DE"/>
    <w:multiLevelType w:val="hybridMultilevel"/>
    <w:tmpl w:val="2648043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3" w15:restartNumberingAfterBreak="0">
    <w:nsid w:val="0D9A0356"/>
    <w:multiLevelType w:val="hybridMultilevel"/>
    <w:tmpl w:val="93489B8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C8499E"/>
    <w:multiLevelType w:val="hybridMultilevel"/>
    <w:tmpl w:val="CFF0E79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5"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1162025C"/>
    <w:multiLevelType w:val="hybridMultilevel"/>
    <w:tmpl w:val="21CE50E2"/>
    <w:lvl w:ilvl="0" w:tplc="93E0701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7" w15:restartNumberingAfterBreak="0">
    <w:nsid w:val="12D76F7F"/>
    <w:multiLevelType w:val="hybridMultilevel"/>
    <w:tmpl w:val="5EA2C8E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9" w15:restartNumberingAfterBreak="0">
    <w:nsid w:val="16D80CA6"/>
    <w:multiLevelType w:val="hybridMultilevel"/>
    <w:tmpl w:val="2A428100"/>
    <w:lvl w:ilvl="0" w:tplc="A89C1C7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0" w15:restartNumberingAfterBreak="0">
    <w:nsid w:val="1E085E6A"/>
    <w:multiLevelType w:val="hybridMultilevel"/>
    <w:tmpl w:val="B24EF8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1" w15:restartNumberingAfterBreak="0">
    <w:nsid w:val="209C3B5C"/>
    <w:multiLevelType w:val="hybridMultilevel"/>
    <w:tmpl w:val="BCAEDA72"/>
    <w:lvl w:ilvl="0" w:tplc="9FB8DAC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2"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3" w15:restartNumberingAfterBreak="0">
    <w:nsid w:val="2D026F00"/>
    <w:multiLevelType w:val="hybridMultilevel"/>
    <w:tmpl w:val="5D82C6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4"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5"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1DF076D"/>
    <w:multiLevelType w:val="hybridMultilevel"/>
    <w:tmpl w:val="2222F686"/>
    <w:lvl w:ilvl="0" w:tplc="040A0003">
      <w:start w:val="1"/>
      <w:numFmt w:val="bullet"/>
      <w:lvlText w:val="o"/>
      <w:lvlJc w:val="left"/>
      <w:pPr>
        <w:ind w:left="720" w:hanging="360"/>
      </w:pPr>
      <w:rPr>
        <w:rFonts w:ascii="Courier New" w:hAnsi="Courier New" w:hint="default"/>
      </w:r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7"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9F7F2F"/>
    <w:multiLevelType w:val="hybridMultilevel"/>
    <w:tmpl w:val="0D689214"/>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9" w15:restartNumberingAfterBreak="0">
    <w:nsid w:val="39035CC2"/>
    <w:multiLevelType w:val="hybridMultilevel"/>
    <w:tmpl w:val="B1E05C0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0"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1"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2" w15:restartNumberingAfterBreak="0">
    <w:nsid w:val="48577E98"/>
    <w:multiLevelType w:val="hybridMultilevel"/>
    <w:tmpl w:val="8A7A05CC"/>
    <w:lvl w:ilvl="0" w:tplc="F9442A6A">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3" w15:restartNumberingAfterBreak="0">
    <w:nsid w:val="53DF5804"/>
    <w:multiLevelType w:val="hybridMultilevel"/>
    <w:tmpl w:val="74B4844C"/>
    <w:lvl w:ilvl="0" w:tplc="58C02C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4" w15:restartNumberingAfterBreak="0">
    <w:nsid w:val="54993D2D"/>
    <w:multiLevelType w:val="hybridMultilevel"/>
    <w:tmpl w:val="FC7848DA"/>
    <w:lvl w:ilvl="0" w:tplc="39562A94">
      <w:start w:val="1"/>
      <w:numFmt w:val="decimal"/>
      <w:lvlText w:val="%1-"/>
      <w:lvlJc w:val="left"/>
      <w:pPr>
        <w:ind w:left="1060" w:hanging="360"/>
      </w:pPr>
      <w:rPr>
        <w:rFonts w:hint="default"/>
      </w:rPr>
    </w:lvl>
    <w:lvl w:ilvl="1" w:tplc="040A0019">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5"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6" w15:restartNumberingAfterBreak="0">
    <w:nsid w:val="5D4D1931"/>
    <w:multiLevelType w:val="hybridMultilevel"/>
    <w:tmpl w:val="467A1530"/>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7" w15:restartNumberingAfterBreak="0">
    <w:nsid w:val="5DD502DE"/>
    <w:multiLevelType w:val="hybridMultilevel"/>
    <w:tmpl w:val="0FC4536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4026FDB"/>
    <w:multiLevelType w:val="hybridMultilevel"/>
    <w:tmpl w:val="DBFA8C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9" w15:restartNumberingAfterBreak="0">
    <w:nsid w:val="6A6E3B9F"/>
    <w:multiLevelType w:val="hybridMultilevel"/>
    <w:tmpl w:val="A16670F8"/>
    <w:lvl w:ilvl="0" w:tplc="295290E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0" w15:restartNumberingAfterBreak="0">
    <w:nsid w:val="75BD32FF"/>
    <w:multiLevelType w:val="hybridMultilevel"/>
    <w:tmpl w:val="DB328C9C"/>
    <w:lvl w:ilvl="0" w:tplc="B73025F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1" w15:restartNumberingAfterBreak="0">
    <w:nsid w:val="75EC23DE"/>
    <w:multiLevelType w:val="hybridMultilevel"/>
    <w:tmpl w:val="D352A8CA"/>
    <w:lvl w:ilvl="0" w:tplc="4BB4C24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2" w15:restartNumberingAfterBreak="0">
    <w:nsid w:val="7CA35376"/>
    <w:multiLevelType w:val="hybridMultilevel"/>
    <w:tmpl w:val="2F7E61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16cid:durableId="570505600">
    <w:abstractNumId w:val="0"/>
  </w:num>
  <w:num w:numId="2" w16cid:durableId="1365057768">
    <w:abstractNumId w:val="17"/>
  </w:num>
  <w:num w:numId="3" w16cid:durableId="852063074">
    <w:abstractNumId w:val="20"/>
  </w:num>
  <w:num w:numId="4" w16cid:durableId="721560051">
    <w:abstractNumId w:val="1"/>
  </w:num>
  <w:num w:numId="5" w16cid:durableId="337005420">
    <w:abstractNumId w:val="15"/>
  </w:num>
  <w:num w:numId="6" w16cid:durableId="1246379658">
    <w:abstractNumId w:val="12"/>
  </w:num>
  <w:num w:numId="7" w16cid:durableId="1795562340">
    <w:abstractNumId w:val="21"/>
  </w:num>
  <w:num w:numId="8" w16cid:durableId="475955178">
    <w:abstractNumId w:val="8"/>
  </w:num>
  <w:num w:numId="9" w16cid:durableId="380862179">
    <w:abstractNumId w:val="5"/>
  </w:num>
  <w:num w:numId="10" w16cid:durableId="713891659">
    <w:abstractNumId w:val="25"/>
  </w:num>
  <w:num w:numId="11" w16cid:durableId="74674586">
    <w:abstractNumId w:val="14"/>
  </w:num>
  <w:num w:numId="12" w16cid:durableId="1129862313">
    <w:abstractNumId w:val="3"/>
  </w:num>
  <w:num w:numId="13" w16cid:durableId="1341276105">
    <w:abstractNumId w:val="11"/>
  </w:num>
  <w:num w:numId="14" w16cid:durableId="206378410">
    <w:abstractNumId w:val="30"/>
  </w:num>
  <w:num w:numId="15" w16cid:durableId="1665166468">
    <w:abstractNumId w:val="9"/>
  </w:num>
  <w:num w:numId="16" w16cid:durableId="367605887">
    <w:abstractNumId w:val="16"/>
  </w:num>
  <w:num w:numId="17" w16cid:durableId="409471912">
    <w:abstractNumId w:val="27"/>
  </w:num>
  <w:num w:numId="18" w16cid:durableId="858857233">
    <w:abstractNumId w:val="7"/>
  </w:num>
  <w:num w:numId="19" w16cid:durableId="1743016716">
    <w:abstractNumId w:val="13"/>
  </w:num>
  <w:num w:numId="20" w16cid:durableId="1008555937">
    <w:abstractNumId w:val="32"/>
  </w:num>
  <w:num w:numId="21" w16cid:durableId="2060547416">
    <w:abstractNumId w:val="4"/>
  </w:num>
  <w:num w:numId="22" w16cid:durableId="1493911739">
    <w:abstractNumId w:val="28"/>
  </w:num>
  <w:num w:numId="23" w16cid:durableId="917401758">
    <w:abstractNumId w:val="18"/>
  </w:num>
  <w:num w:numId="24" w16cid:durableId="1934777256">
    <w:abstractNumId w:val="2"/>
  </w:num>
  <w:num w:numId="25" w16cid:durableId="13465819">
    <w:abstractNumId w:val="19"/>
  </w:num>
  <w:num w:numId="26" w16cid:durableId="492722941">
    <w:abstractNumId w:val="26"/>
  </w:num>
  <w:num w:numId="27" w16cid:durableId="867908148">
    <w:abstractNumId w:val="10"/>
  </w:num>
  <w:num w:numId="28" w16cid:durableId="26109392">
    <w:abstractNumId w:val="0"/>
    <w:lvlOverride w:ilvl="0">
      <w:startOverride w:val="9"/>
    </w:lvlOverride>
    <w:lvlOverride w:ilvl="1">
      <w:startOverride w:val="2"/>
    </w:lvlOverride>
    <w:lvlOverride w:ilvl="2">
      <w:startOverride w:val="1"/>
    </w:lvlOverride>
  </w:num>
  <w:num w:numId="29" w16cid:durableId="508368087">
    <w:abstractNumId w:val="23"/>
  </w:num>
  <w:num w:numId="30" w16cid:durableId="1010066468">
    <w:abstractNumId w:val="22"/>
  </w:num>
  <w:num w:numId="31" w16cid:durableId="523904326">
    <w:abstractNumId w:val="31"/>
  </w:num>
  <w:num w:numId="32" w16cid:durableId="523248412">
    <w:abstractNumId w:val="29"/>
  </w:num>
  <w:num w:numId="33" w16cid:durableId="74134858">
    <w:abstractNumId w:val="24"/>
  </w:num>
  <w:num w:numId="34" w16cid:durableId="821383381">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C4"/>
    <w:rsid w:val="000017FC"/>
    <w:rsid w:val="00006806"/>
    <w:rsid w:val="00007DF7"/>
    <w:rsid w:val="000131C4"/>
    <w:rsid w:val="00015BAD"/>
    <w:rsid w:val="000234DB"/>
    <w:rsid w:val="00026025"/>
    <w:rsid w:val="000265A2"/>
    <w:rsid w:val="00027FC9"/>
    <w:rsid w:val="00036A15"/>
    <w:rsid w:val="000429EF"/>
    <w:rsid w:val="0005037D"/>
    <w:rsid w:val="00054656"/>
    <w:rsid w:val="00064113"/>
    <w:rsid w:val="00066B69"/>
    <w:rsid w:val="00076288"/>
    <w:rsid w:val="000A7B13"/>
    <w:rsid w:val="000B4888"/>
    <w:rsid w:val="000B5CEC"/>
    <w:rsid w:val="000C6289"/>
    <w:rsid w:val="000D1751"/>
    <w:rsid w:val="000D68AA"/>
    <w:rsid w:val="000E044D"/>
    <w:rsid w:val="000F0563"/>
    <w:rsid w:val="000F4624"/>
    <w:rsid w:val="000F4B38"/>
    <w:rsid w:val="000F7B73"/>
    <w:rsid w:val="00103296"/>
    <w:rsid w:val="00113882"/>
    <w:rsid w:val="00114731"/>
    <w:rsid w:val="0013319D"/>
    <w:rsid w:val="001409B5"/>
    <w:rsid w:val="001419D5"/>
    <w:rsid w:val="00142A31"/>
    <w:rsid w:val="00145005"/>
    <w:rsid w:val="00172E31"/>
    <w:rsid w:val="0019072D"/>
    <w:rsid w:val="00197E5B"/>
    <w:rsid w:val="001A1997"/>
    <w:rsid w:val="001B1860"/>
    <w:rsid w:val="001B5373"/>
    <w:rsid w:val="001C1D8E"/>
    <w:rsid w:val="001C3454"/>
    <w:rsid w:val="001E53E7"/>
    <w:rsid w:val="002000D8"/>
    <w:rsid w:val="0020035E"/>
    <w:rsid w:val="00217A72"/>
    <w:rsid w:val="0022116C"/>
    <w:rsid w:val="0022516C"/>
    <w:rsid w:val="002309A1"/>
    <w:rsid w:val="0023372B"/>
    <w:rsid w:val="00235594"/>
    <w:rsid w:val="00243A60"/>
    <w:rsid w:val="00243EC3"/>
    <w:rsid w:val="002450C2"/>
    <w:rsid w:val="0024751A"/>
    <w:rsid w:val="0025514F"/>
    <w:rsid w:val="00280E91"/>
    <w:rsid w:val="002926C1"/>
    <w:rsid w:val="002A1A56"/>
    <w:rsid w:val="002B5C4E"/>
    <w:rsid w:val="002D7B37"/>
    <w:rsid w:val="002F5A48"/>
    <w:rsid w:val="00301C53"/>
    <w:rsid w:val="00306945"/>
    <w:rsid w:val="00311B7F"/>
    <w:rsid w:val="00330395"/>
    <w:rsid w:val="003373C6"/>
    <w:rsid w:val="00340C88"/>
    <w:rsid w:val="00341B3A"/>
    <w:rsid w:val="0034299C"/>
    <w:rsid w:val="003430FB"/>
    <w:rsid w:val="00356528"/>
    <w:rsid w:val="0036203E"/>
    <w:rsid w:val="003652EF"/>
    <w:rsid w:val="0037397A"/>
    <w:rsid w:val="00391605"/>
    <w:rsid w:val="003A47C8"/>
    <w:rsid w:val="003B5078"/>
    <w:rsid w:val="003B5257"/>
    <w:rsid w:val="003C60FB"/>
    <w:rsid w:val="003D00A9"/>
    <w:rsid w:val="003D2FC0"/>
    <w:rsid w:val="003D3E10"/>
    <w:rsid w:val="003D6C8C"/>
    <w:rsid w:val="003E0AC0"/>
    <w:rsid w:val="003E294D"/>
    <w:rsid w:val="003E471C"/>
    <w:rsid w:val="003E479E"/>
    <w:rsid w:val="003F3315"/>
    <w:rsid w:val="00400296"/>
    <w:rsid w:val="004209D6"/>
    <w:rsid w:val="00426E15"/>
    <w:rsid w:val="004531FD"/>
    <w:rsid w:val="00457302"/>
    <w:rsid w:val="004611A0"/>
    <w:rsid w:val="004643B7"/>
    <w:rsid w:val="0046742B"/>
    <w:rsid w:val="004702BB"/>
    <w:rsid w:val="00477C32"/>
    <w:rsid w:val="00484F22"/>
    <w:rsid w:val="004867FB"/>
    <w:rsid w:val="004B3813"/>
    <w:rsid w:val="004B7EE6"/>
    <w:rsid w:val="004C28ED"/>
    <w:rsid w:val="004C365A"/>
    <w:rsid w:val="004D0025"/>
    <w:rsid w:val="004D1543"/>
    <w:rsid w:val="004D20EE"/>
    <w:rsid w:val="004D450D"/>
    <w:rsid w:val="004D49CE"/>
    <w:rsid w:val="004E4DD2"/>
    <w:rsid w:val="004F60D2"/>
    <w:rsid w:val="00506439"/>
    <w:rsid w:val="00512A5F"/>
    <w:rsid w:val="00515A79"/>
    <w:rsid w:val="005259FE"/>
    <w:rsid w:val="00527A27"/>
    <w:rsid w:val="005304C2"/>
    <w:rsid w:val="00533F98"/>
    <w:rsid w:val="0053461D"/>
    <w:rsid w:val="00537737"/>
    <w:rsid w:val="00553974"/>
    <w:rsid w:val="0058312F"/>
    <w:rsid w:val="00596309"/>
    <w:rsid w:val="005A25B3"/>
    <w:rsid w:val="005A584E"/>
    <w:rsid w:val="005B4445"/>
    <w:rsid w:val="005B56E4"/>
    <w:rsid w:val="005B58AE"/>
    <w:rsid w:val="005B7705"/>
    <w:rsid w:val="005C2B25"/>
    <w:rsid w:val="005D13F3"/>
    <w:rsid w:val="00601348"/>
    <w:rsid w:val="0061203C"/>
    <w:rsid w:val="00624039"/>
    <w:rsid w:val="00637C47"/>
    <w:rsid w:val="00640504"/>
    <w:rsid w:val="006433BC"/>
    <w:rsid w:val="00651351"/>
    <w:rsid w:val="00654D44"/>
    <w:rsid w:val="00667C50"/>
    <w:rsid w:val="0067308A"/>
    <w:rsid w:val="00675A3A"/>
    <w:rsid w:val="006775FD"/>
    <w:rsid w:val="0068174A"/>
    <w:rsid w:val="00684945"/>
    <w:rsid w:val="006962D0"/>
    <w:rsid w:val="00697FC5"/>
    <w:rsid w:val="00697FDD"/>
    <w:rsid w:val="006A58D4"/>
    <w:rsid w:val="006B40CF"/>
    <w:rsid w:val="006B7ABE"/>
    <w:rsid w:val="006C0108"/>
    <w:rsid w:val="006C191B"/>
    <w:rsid w:val="006D3DC7"/>
    <w:rsid w:val="006F1B4F"/>
    <w:rsid w:val="006F2CDA"/>
    <w:rsid w:val="00700867"/>
    <w:rsid w:val="00702CC6"/>
    <w:rsid w:val="00723B2D"/>
    <w:rsid w:val="00726CAB"/>
    <w:rsid w:val="00742490"/>
    <w:rsid w:val="00743CA9"/>
    <w:rsid w:val="00746064"/>
    <w:rsid w:val="00756E47"/>
    <w:rsid w:val="00757A3C"/>
    <w:rsid w:val="00763386"/>
    <w:rsid w:val="00763A9B"/>
    <w:rsid w:val="00764F76"/>
    <w:rsid w:val="00770F8F"/>
    <w:rsid w:val="00791DE8"/>
    <w:rsid w:val="00796CE3"/>
    <w:rsid w:val="007B21A3"/>
    <w:rsid w:val="007B3545"/>
    <w:rsid w:val="007B4C4E"/>
    <w:rsid w:val="007B6E06"/>
    <w:rsid w:val="007E219C"/>
    <w:rsid w:val="007F317D"/>
    <w:rsid w:val="00801927"/>
    <w:rsid w:val="00802005"/>
    <w:rsid w:val="00812E75"/>
    <w:rsid w:val="00815AFC"/>
    <w:rsid w:val="00816C1E"/>
    <w:rsid w:val="008202C7"/>
    <w:rsid w:val="008210A3"/>
    <w:rsid w:val="0082217C"/>
    <w:rsid w:val="00824844"/>
    <w:rsid w:val="00827D28"/>
    <w:rsid w:val="00843C1A"/>
    <w:rsid w:val="008451F9"/>
    <w:rsid w:val="00845AD4"/>
    <w:rsid w:val="00855EC0"/>
    <w:rsid w:val="008603D0"/>
    <w:rsid w:val="00873B4B"/>
    <w:rsid w:val="008871D4"/>
    <w:rsid w:val="008928FA"/>
    <w:rsid w:val="00892CED"/>
    <w:rsid w:val="00893A04"/>
    <w:rsid w:val="008A5305"/>
    <w:rsid w:val="008A57B8"/>
    <w:rsid w:val="008B2D6B"/>
    <w:rsid w:val="008B7303"/>
    <w:rsid w:val="008C167A"/>
    <w:rsid w:val="008C6CB0"/>
    <w:rsid w:val="008D107C"/>
    <w:rsid w:val="008F7DDB"/>
    <w:rsid w:val="00900651"/>
    <w:rsid w:val="009064CD"/>
    <w:rsid w:val="009408FB"/>
    <w:rsid w:val="00945A07"/>
    <w:rsid w:val="00951324"/>
    <w:rsid w:val="0095139B"/>
    <w:rsid w:val="0096098A"/>
    <w:rsid w:val="00966ABE"/>
    <w:rsid w:val="00972CDE"/>
    <w:rsid w:val="00980E70"/>
    <w:rsid w:val="00980F7C"/>
    <w:rsid w:val="009843E6"/>
    <w:rsid w:val="00984534"/>
    <w:rsid w:val="00993986"/>
    <w:rsid w:val="009A6836"/>
    <w:rsid w:val="009C371A"/>
    <w:rsid w:val="009D3C3C"/>
    <w:rsid w:val="009D4E34"/>
    <w:rsid w:val="009F521D"/>
    <w:rsid w:val="00A01986"/>
    <w:rsid w:val="00A112E3"/>
    <w:rsid w:val="00A16287"/>
    <w:rsid w:val="00A2365E"/>
    <w:rsid w:val="00A23A4C"/>
    <w:rsid w:val="00A244F3"/>
    <w:rsid w:val="00A2596D"/>
    <w:rsid w:val="00A26F5D"/>
    <w:rsid w:val="00A44F1E"/>
    <w:rsid w:val="00A46243"/>
    <w:rsid w:val="00A47228"/>
    <w:rsid w:val="00A52101"/>
    <w:rsid w:val="00A53A8E"/>
    <w:rsid w:val="00A633BD"/>
    <w:rsid w:val="00A80A7D"/>
    <w:rsid w:val="00A81D42"/>
    <w:rsid w:val="00A8683B"/>
    <w:rsid w:val="00AA06C1"/>
    <w:rsid w:val="00AA079E"/>
    <w:rsid w:val="00AA1BEC"/>
    <w:rsid w:val="00AA2932"/>
    <w:rsid w:val="00AA4DF7"/>
    <w:rsid w:val="00AA5D72"/>
    <w:rsid w:val="00AB33DC"/>
    <w:rsid w:val="00AC255D"/>
    <w:rsid w:val="00AD6EA8"/>
    <w:rsid w:val="00AE184D"/>
    <w:rsid w:val="00AE2DBE"/>
    <w:rsid w:val="00AF3D51"/>
    <w:rsid w:val="00AF7C8C"/>
    <w:rsid w:val="00B00E5D"/>
    <w:rsid w:val="00B07AAC"/>
    <w:rsid w:val="00B11D75"/>
    <w:rsid w:val="00B2731E"/>
    <w:rsid w:val="00B31091"/>
    <w:rsid w:val="00B4422C"/>
    <w:rsid w:val="00B44F94"/>
    <w:rsid w:val="00B47C2E"/>
    <w:rsid w:val="00B523A9"/>
    <w:rsid w:val="00B52786"/>
    <w:rsid w:val="00B53E79"/>
    <w:rsid w:val="00B53E98"/>
    <w:rsid w:val="00B57C5D"/>
    <w:rsid w:val="00B64CB6"/>
    <w:rsid w:val="00B65AA3"/>
    <w:rsid w:val="00B72EA7"/>
    <w:rsid w:val="00B77154"/>
    <w:rsid w:val="00B84419"/>
    <w:rsid w:val="00B92319"/>
    <w:rsid w:val="00B94AC7"/>
    <w:rsid w:val="00B96E17"/>
    <w:rsid w:val="00BA21AD"/>
    <w:rsid w:val="00BB25A1"/>
    <w:rsid w:val="00BB2F6B"/>
    <w:rsid w:val="00BB32E5"/>
    <w:rsid w:val="00BB5040"/>
    <w:rsid w:val="00BC0655"/>
    <w:rsid w:val="00BC374B"/>
    <w:rsid w:val="00BE1F9F"/>
    <w:rsid w:val="00BE49F0"/>
    <w:rsid w:val="00BE79C5"/>
    <w:rsid w:val="00C03333"/>
    <w:rsid w:val="00C208E4"/>
    <w:rsid w:val="00C20C6A"/>
    <w:rsid w:val="00C227C4"/>
    <w:rsid w:val="00C26FC4"/>
    <w:rsid w:val="00C355A7"/>
    <w:rsid w:val="00C37F05"/>
    <w:rsid w:val="00C40E96"/>
    <w:rsid w:val="00C47E55"/>
    <w:rsid w:val="00C52DBA"/>
    <w:rsid w:val="00C62EB7"/>
    <w:rsid w:val="00C65150"/>
    <w:rsid w:val="00C6626C"/>
    <w:rsid w:val="00C70214"/>
    <w:rsid w:val="00C76846"/>
    <w:rsid w:val="00C8654A"/>
    <w:rsid w:val="00C872D6"/>
    <w:rsid w:val="00C946C9"/>
    <w:rsid w:val="00C976D0"/>
    <w:rsid w:val="00CA32A6"/>
    <w:rsid w:val="00CB0CBE"/>
    <w:rsid w:val="00CB2612"/>
    <w:rsid w:val="00CC7702"/>
    <w:rsid w:val="00CD6E98"/>
    <w:rsid w:val="00CE226E"/>
    <w:rsid w:val="00CE2375"/>
    <w:rsid w:val="00CF114E"/>
    <w:rsid w:val="00D15A5D"/>
    <w:rsid w:val="00D20BF6"/>
    <w:rsid w:val="00D40EAF"/>
    <w:rsid w:val="00D41517"/>
    <w:rsid w:val="00D433C0"/>
    <w:rsid w:val="00D46DB0"/>
    <w:rsid w:val="00D5386F"/>
    <w:rsid w:val="00D53D41"/>
    <w:rsid w:val="00D62393"/>
    <w:rsid w:val="00D719C7"/>
    <w:rsid w:val="00DA2F24"/>
    <w:rsid w:val="00DA77D8"/>
    <w:rsid w:val="00DC5411"/>
    <w:rsid w:val="00DC5B58"/>
    <w:rsid w:val="00DC67FB"/>
    <w:rsid w:val="00DC689C"/>
    <w:rsid w:val="00DD4D0F"/>
    <w:rsid w:val="00DD746A"/>
    <w:rsid w:val="00E02A37"/>
    <w:rsid w:val="00E110BB"/>
    <w:rsid w:val="00E1715E"/>
    <w:rsid w:val="00E212BC"/>
    <w:rsid w:val="00E263F3"/>
    <w:rsid w:val="00E26CBB"/>
    <w:rsid w:val="00E33877"/>
    <w:rsid w:val="00E416C7"/>
    <w:rsid w:val="00E60273"/>
    <w:rsid w:val="00E61C5A"/>
    <w:rsid w:val="00E62781"/>
    <w:rsid w:val="00E66C44"/>
    <w:rsid w:val="00E76129"/>
    <w:rsid w:val="00E84F29"/>
    <w:rsid w:val="00EA210F"/>
    <w:rsid w:val="00EA258F"/>
    <w:rsid w:val="00EA658E"/>
    <w:rsid w:val="00EA7489"/>
    <w:rsid w:val="00EB39FE"/>
    <w:rsid w:val="00EB3A81"/>
    <w:rsid w:val="00EB4093"/>
    <w:rsid w:val="00EB4DB7"/>
    <w:rsid w:val="00EB602B"/>
    <w:rsid w:val="00EF4D50"/>
    <w:rsid w:val="00EF58C9"/>
    <w:rsid w:val="00F1170F"/>
    <w:rsid w:val="00F129F3"/>
    <w:rsid w:val="00F14554"/>
    <w:rsid w:val="00F17149"/>
    <w:rsid w:val="00F20B75"/>
    <w:rsid w:val="00F22F51"/>
    <w:rsid w:val="00F428FD"/>
    <w:rsid w:val="00F451A0"/>
    <w:rsid w:val="00F45B38"/>
    <w:rsid w:val="00F51073"/>
    <w:rsid w:val="00F55CF1"/>
    <w:rsid w:val="00F57290"/>
    <w:rsid w:val="00F63345"/>
    <w:rsid w:val="00F66778"/>
    <w:rsid w:val="00F67670"/>
    <w:rsid w:val="00F766DE"/>
    <w:rsid w:val="00F80E17"/>
    <w:rsid w:val="00F819E3"/>
    <w:rsid w:val="00F870F2"/>
    <w:rsid w:val="00FA15E7"/>
    <w:rsid w:val="00FB64FC"/>
    <w:rsid w:val="00FC02CC"/>
    <w:rsid w:val="00FC5F0A"/>
    <w:rsid w:val="00FE11A2"/>
    <w:rsid w:val="00FE2EEB"/>
    <w:rsid w:val="00FE6B91"/>
    <w:rsid w:val="00FF0D98"/>
    <w:rsid w:val="00FF66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51A"/>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rsid w:val="0034299C"/>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 w:type="table" w:styleId="Tablaconcuadrcula">
    <w:name w:val="Table Grid"/>
    <w:basedOn w:val="Tablanormal"/>
    <w:uiPriority w:val="59"/>
    <w:rsid w:val="004D2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1">
    <w:name w:val="Table Subtle 1"/>
    <w:basedOn w:val="Tablanormal"/>
    <w:uiPriority w:val="99"/>
    <w:rsid w:val="004D20EE"/>
    <w:pPr>
      <w:spacing w:before="240" w:line="30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2">
    <w:name w:val="Plain Table 2"/>
    <w:basedOn w:val="Tablanormal"/>
    <w:uiPriority w:val="42"/>
    <w:rsid w:val="004D20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4D20E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951324"/>
    <w:pPr>
      <w:autoSpaceDE w:val="0"/>
      <w:autoSpaceDN w:val="0"/>
      <w:adjustRightInd w:val="0"/>
    </w:pPr>
    <w:rPr>
      <w:rFonts w:ascii="Arial" w:hAnsi="Arial" w:cs="Arial"/>
      <w:color w:val="000000"/>
      <w:sz w:val="24"/>
      <w:szCs w:val="24"/>
      <w:lang w:val="es-ES_tradnl"/>
    </w:rPr>
  </w:style>
  <w:style w:type="character" w:styleId="Hipervnculovisitado">
    <w:name w:val="FollowedHyperlink"/>
    <w:basedOn w:val="Fuentedeprrafopredeter"/>
    <w:uiPriority w:val="99"/>
    <w:semiHidden/>
    <w:unhideWhenUsed/>
    <w:rsid w:val="00DC5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5342">
      <w:bodyDiv w:val="1"/>
      <w:marLeft w:val="0"/>
      <w:marRight w:val="0"/>
      <w:marTop w:val="0"/>
      <w:marBottom w:val="0"/>
      <w:divBdr>
        <w:top w:val="none" w:sz="0" w:space="0" w:color="auto"/>
        <w:left w:val="none" w:sz="0" w:space="0" w:color="auto"/>
        <w:bottom w:val="none" w:sz="0" w:space="0" w:color="auto"/>
        <w:right w:val="none" w:sz="0" w:space="0" w:color="auto"/>
      </w:divBdr>
    </w:div>
    <w:div w:id="135682435">
      <w:bodyDiv w:val="1"/>
      <w:marLeft w:val="0"/>
      <w:marRight w:val="0"/>
      <w:marTop w:val="0"/>
      <w:marBottom w:val="0"/>
      <w:divBdr>
        <w:top w:val="none" w:sz="0" w:space="0" w:color="auto"/>
        <w:left w:val="none" w:sz="0" w:space="0" w:color="auto"/>
        <w:bottom w:val="none" w:sz="0" w:space="0" w:color="auto"/>
        <w:right w:val="none" w:sz="0" w:space="0" w:color="auto"/>
      </w:divBdr>
    </w:div>
    <w:div w:id="165903086">
      <w:bodyDiv w:val="1"/>
      <w:marLeft w:val="0"/>
      <w:marRight w:val="0"/>
      <w:marTop w:val="0"/>
      <w:marBottom w:val="0"/>
      <w:divBdr>
        <w:top w:val="none" w:sz="0" w:space="0" w:color="auto"/>
        <w:left w:val="none" w:sz="0" w:space="0" w:color="auto"/>
        <w:bottom w:val="none" w:sz="0" w:space="0" w:color="auto"/>
        <w:right w:val="none" w:sz="0" w:space="0" w:color="auto"/>
      </w:divBdr>
    </w:div>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380255908">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55189209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745492227">
      <w:bodyDiv w:val="1"/>
      <w:marLeft w:val="0"/>
      <w:marRight w:val="0"/>
      <w:marTop w:val="0"/>
      <w:marBottom w:val="0"/>
      <w:divBdr>
        <w:top w:val="none" w:sz="0" w:space="0" w:color="auto"/>
        <w:left w:val="none" w:sz="0" w:space="0" w:color="auto"/>
        <w:bottom w:val="none" w:sz="0" w:space="0" w:color="auto"/>
        <w:right w:val="none" w:sz="0" w:space="0" w:color="auto"/>
      </w:divBdr>
    </w:div>
    <w:div w:id="1063211401">
      <w:bodyDiv w:val="1"/>
      <w:marLeft w:val="0"/>
      <w:marRight w:val="0"/>
      <w:marTop w:val="0"/>
      <w:marBottom w:val="0"/>
      <w:divBdr>
        <w:top w:val="none" w:sz="0" w:space="0" w:color="auto"/>
        <w:left w:val="none" w:sz="0" w:space="0" w:color="auto"/>
        <w:bottom w:val="none" w:sz="0" w:space="0" w:color="auto"/>
        <w:right w:val="none" w:sz="0" w:space="0" w:color="auto"/>
      </w:divBdr>
    </w:div>
    <w:div w:id="1090738593">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46398568">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 w:id="19917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Settings\cortazar\Datos de programa\Microsoft\Plantillas\pfc_memoria1.dot</Template>
  <TotalTime>1699</TotalTime>
  <Pages>90</Pages>
  <Words>17722</Words>
  <Characters>97471</Characters>
  <Application>Microsoft Office Word</Application>
  <DocSecurity>0</DocSecurity>
  <Lines>812</Lines>
  <Paragraphs>229</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114964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54</cp:revision>
  <cp:lastPrinted>2022-08-16T09:27:00Z</cp:lastPrinted>
  <dcterms:created xsi:type="dcterms:W3CDTF">2022-08-17T23:08:00Z</dcterms:created>
  <dcterms:modified xsi:type="dcterms:W3CDTF">2022-08-20T14:05:00Z</dcterms:modified>
</cp:coreProperties>
</file>