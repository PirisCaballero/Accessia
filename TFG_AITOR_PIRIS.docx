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2DDDFD43" w14:textId="2CEBB89E" w:rsidR="005C2B25"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11704966" w:history="1">
        <w:r w:rsidR="005C2B25" w:rsidRPr="001F4FAF">
          <w:rPr>
            <w:rStyle w:val="Hipervnculo"/>
            <w:noProof/>
          </w:rPr>
          <w:t>1.</w:t>
        </w:r>
        <w:r w:rsidR="005C2B25">
          <w:rPr>
            <w:rFonts w:eastAsiaTheme="minorEastAsia" w:cstheme="minorBidi"/>
            <w:b w:val="0"/>
            <w:bCs w:val="0"/>
            <w:caps w:val="0"/>
            <w:noProof/>
            <w:sz w:val="24"/>
            <w:szCs w:val="24"/>
            <w:lang w:val="es-ES" w:eastAsia="es-ES_tradnl"/>
          </w:rPr>
          <w:tab/>
        </w:r>
        <w:r w:rsidR="005C2B25" w:rsidRPr="001F4FAF">
          <w:rPr>
            <w:rStyle w:val="Hipervnculo"/>
            <w:noProof/>
          </w:rPr>
          <w:t>Introducción</w:t>
        </w:r>
        <w:r w:rsidR="005C2B25">
          <w:rPr>
            <w:noProof/>
            <w:webHidden/>
          </w:rPr>
          <w:tab/>
        </w:r>
        <w:r w:rsidR="005C2B25">
          <w:rPr>
            <w:noProof/>
            <w:webHidden/>
          </w:rPr>
          <w:fldChar w:fldCharType="begin"/>
        </w:r>
        <w:r w:rsidR="005C2B25">
          <w:rPr>
            <w:noProof/>
            <w:webHidden/>
          </w:rPr>
          <w:instrText xml:space="preserve"> PAGEREF _Toc111704966 \h </w:instrText>
        </w:r>
        <w:r w:rsidR="005C2B25">
          <w:rPr>
            <w:noProof/>
            <w:webHidden/>
          </w:rPr>
        </w:r>
        <w:r w:rsidR="005C2B25">
          <w:rPr>
            <w:noProof/>
            <w:webHidden/>
          </w:rPr>
          <w:fldChar w:fldCharType="separate"/>
        </w:r>
        <w:r w:rsidR="005C2B25">
          <w:rPr>
            <w:noProof/>
            <w:webHidden/>
          </w:rPr>
          <w:t>1</w:t>
        </w:r>
        <w:r w:rsidR="005C2B25">
          <w:rPr>
            <w:noProof/>
            <w:webHidden/>
          </w:rPr>
          <w:fldChar w:fldCharType="end"/>
        </w:r>
      </w:hyperlink>
    </w:p>
    <w:p w14:paraId="3849C264" w14:textId="42093A0B"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67" w:history="1">
        <w:r w:rsidR="005C2B25" w:rsidRPr="001F4FAF">
          <w:rPr>
            <w:rStyle w:val="Hipervnculo"/>
            <w:noProof/>
          </w:rPr>
          <w:t>1.1</w:t>
        </w:r>
        <w:r w:rsidR="005C2B25">
          <w:rPr>
            <w:rFonts w:eastAsiaTheme="minorEastAsia" w:cstheme="minorBidi"/>
            <w:smallCaps w:val="0"/>
            <w:noProof/>
            <w:sz w:val="24"/>
            <w:szCs w:val="24"/>
            <w:lang w:val="es-ES" w:eastAsia="es-ES_tradnl"/>
          </w:rPr>
          <w:tab/>
        </w:r>
        <w:r w:rsidR="005C2B25" w:rsidRPr="001F4FAF">
          <w:rPr>
            <w:rStyle w:val="Hipervnculo"/>
            <w:noProof/>
          </w:rPr>
          <w:t>Presentación del documento</w:t>
        </w:r>
        <w:r w:rsidR="005C2B25">
          <w:rPr>
            <w:noProof/>
            <w:webHidden/>
          </w:rPr>
          <w:tab/>
        </w:r>
        <w:r w:rsidR="005C2B25">
          <w:rPr>
            <w:noProof/>
            <w:webHidden/>
          </w:rPr>
          <w:fldChar w:fldCharType="begin"/>
        </w:r>
        <w:r w:rsidR="005C2B25">
          <w:rPr>
            <w:noProof/>
            <w:webHidden/>
          </w:rPr>
          <w:instrText xml:space="preserve"> PAGEREF _Toc111704967 \h </w:instrText>
        </w:r>
        <w:r w:rsidR="005C2B25">
          <w:rPr>
            <w:noProof/>
            <w:webHidden/>
          </w:rPr>
        </w:r>
        <w:r w:rsidR="005C2B25">
          <w:rPr>
            <w:noProof/>
            <w:webHidden/>
          </w:rPr>
          <w:fldChar w:fldCharType="separate"/>
        </w:r>
        <w:r w:rsidR="005C2B25">
          <w:rPr>
            <w:noProof/>
            <w:webHidden/>
          </w:rPr>
          <w:t>1</w:t>
        </w:r>
        <w:r w:rsidR="005C2B25">
          <w:rPr>
            <w:noProof/>
            <w:webHidden/>
          </w:rPr>
          <w:fldChar w:fldCharType="end"/>
        </w:r>
      </w:hyperlink>
    </w:p>
    <w:p w14:paraId="00B34203" w14:textId="78AEA740"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68" w:history="1">
        <w:r w:rsidR="005C2B25" w:rsidRPr="001F4FAF">
          <w:rPr>
            <w:rStyle w:val="Hipervnculo"/>
            <w:noProof/>
          </w:rPr>
          <w:t>1.2</w:t>
        </w:r>
        <w:r w:rsidR="005C2B25">
          <w:rPr>
            <w:rFonts w:eastAsiaTheme="minorEastAsia" w:cstheme="minorBidi"/>
            <w:smallCaps w:val="0"/>
            <w:noProof/>
            <w:sz w:val="24"/>
            <w:szCs w:val="24"/>
            <w:lang w:val="es-ES" w:eastAsia="es-ES_tradnl"/>
          </w:rPr>
          <w:tab/>
        </w:r>
        <w:r w:rsidR="005C2B25" w:rsidRPr="001F4FAF">
          <w:rPr>
            <w:rStyle w:val="Hipervnculo"/>
            <w:noProof/>
          </w:rPr>
          <w:t>Motivación</w:t>
        </w:r>
        <w:r w:rsidR="005C2B25">
          <w:rPr>
            <w:noProof/>
            <w:webHidden/>
          </w:rPr>
          <w:tab/>
        </w:r>
        <w:r w:rsidR="005C2B25">
          <w:rPr>
            <w:noProof/>
            <w:webHidden/>
          </w:rPr>
          <w:fldChar w:fldCharType="begin"/>
        </w:r>
        <w:r w:rsidR="005C2B25">
          <w:rPr>
            <w:noProof/>
            <w:webHidden/>
          </w:rPr>
          <w:instrText xml:space="preserve"> PAGEREF _Toc111704968 \h </w:instrText>
        </w:r>
        <w:r w:rsidR="005C2B25">
          <w:rPr>
            <w:noProof/>
            <w:webHidden/>
          </w:rPr>
        </w:r>
        <w:r w:rsidR="005C2B25">
          <w:rPr>
            <w:noProof/>
            <w:webHidden/>
          </w:rPr>
          <w:fldChar w:fldCharType="separate"/>
        </w:r>
        <w:r w:rsidR="005C2B25">
          <w:rPr>
            <w:noProof/>
            <w:webHidden/>
          </w:rPr>
          <w:t>2</w:t>
        </w:r>
        <w:r w:rsidR="005C2B25">
          <w:rPr>
            <w:noProof/>
            <w:webHidden/>
          </w:rPr>
          <w:fldChar w:fldCharType="end"/>
        </w:r>
      </w:hyperlink>
    </w:p>
    <w:p w14:paraId="77F80BBC" w14:textId="4D74D4E3"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69" w:history="1">
        <w:r w:rsidR="005C2B25" w:rsidRPr="001F4FAF">
          <w:rPr>
            <w:rStyle w:val="Hipervnculo"/>
            <w:noProof/>
          </w:rPr>
          <w:t>1.2.1</w:t>
        </w:r>
        <w:r w:rsidR="005C2B25">
          <w:rPr>
            <w:rFonts w:eastAsiaTheme="minorEastAsia" w:cstheme="minorBidi"/>
            <w:i w:val="0"/>
            <w:iCs w:val="0"/>
            <w:noProof/>
            <w:sz w:val="24"/>
            <w:szCs w:val="24"/>
            <w:lang w:val="es-ES" w:eastAsia="es-ES_tradnl"/>
          </w:rPr>
          <w:tab/>
        </w:r>
        <w:r w:rsidR="005C2B25" w:rsidRPr="001F4FAF">
          <w:rPr>
            <w:rStyle w:val="Hipervnculo"/>
            <w:noProof/>
          </w:rPr>
          <w:t>Motivación del proyecto</w:t>
        </w:r>
        <w:r w:rsidR="005C2B25">
          <w:rPr>
            <w:noProof/>
            <w:webHidden/>
          </w:rPr>
          <w:tab/>
        </w:r>
        <w:r w:rsidR="005C2B25">
          <w:rPr>
            <w:noProof/>
            <w:webHidden/>
          </w:rPr>
          <w:fldChar w:fldCharType="begin"/>
        </w:r>
        <w:r w:rsidR="005C2B25">
          <w:rPr>
            <w:noProof/>
            <w:webHidden/>
          </w:rPr>
          <w:instrText xml:space="preserve"> PAGEREF _Toc111704969 \h </w:instrText>
        </w:r>
        <w:r w:rsidR="005C2B25">
          <w:rPr>
            <w:noProof/>
            <w:webHidden/>
          </w:rPr>
        </w:r>
        <w:r w:rsidR="005C2B25">
          <w:rPr>
            <w:noProof/>
            <w:webHidden/>
          </w:rPr>
          <w:fldChar w:fldCharType="separate"/>
        </w:r>
        <w:r w:rsidR="005C2B25">
          <w:rPr>
            <w:noProof/>
            <w:webHidden/>
          </w:rPr>
          <w:t>2</w:t>
        </w:r>
        <w:r w:rsidR="005C2B25">
          <w:rPr>
            <w:noProof/>
            <w:webHidden/>
          </w:rPr>
          <w:fldChar w:fldCharType="end"/>
        </w:r>
      </w:hyperlink>
    </w:p>
    <w:p w14:paraId="01E7104E" w14:textId="489D05AF"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70" w:history="1">
        <w:r w:rsidR="005C2B25" w:rsidRPr="001F4FAF">
          <w:rPr>
            <w:rStyle w:val="Hipervnculo"/>
            <w:noProof/>
          </w:rPr>
          <w:t>1.3</w:t>
        </w:r>
        <w:r w:rsidR="005C2B25">
          <w:rPr>
            <w:rFonts w:eastAsiaTheme="minorEastAsia" w:cstheme="minorBidi"/>
            <w:smallCaps w:val="0"/>
            <w:noProof/>
            <w:sz w:val="24"/>
            <w:szCs w:val="24"/>
            <w:lang w:val="es-ES" w:eastAsia="es-ES_tradnl"/>
          </w:rPr>
          <w:tab/>
        </w:r>
        <w:r w:rsidR="005C2B25" w:rsidRPr="001F4FAF">
          <w:rPr>
            <w:rStyle w:val="Hipervnculo"/>
            <w:noProof/>
          </w:rPr>
          <w:t>Estado del arte</w:t>
        </w:r>
        <w:r w:rsidR="005C2B25">
          <w:rPr>
            <w:noProof/>
            <w:webHidden/>
          </w:rPr>
          <w:tab/>
        </w:r>
        <w:r w:rsidR="005C2B25">
          <w:rPr>
            <w:noProof/>
            <w:webHidden/>
          </w:rPr>
          <w:fldChar w:fldCharType="begin"/>
        </w:r>
        <w:r w:rsidR="005C2B25">
          <w:rPr>
            <w:noProof/>
            <w:webHidden/>
          </w:rPr>
          <w:instrText xml:space="preserve"> PAGEREF _Toc111704970 \h </w:instrText>
        </w:r>
        <w:r w:rsidR="005C2B25">
          <w:rPr>
            <w:noProof/>
            <w:webHidden/>
          </w:rPr>
        </w:r>
        <w:r w:rsidR="005C2B25">
          <w:rPr>
            <w:noProof/>
            <w:webHidden/>
          </w:rPr>
          <w:fldChar w:fldCharType="separate"/>
        </w:r>
        <w:r w:rsidR="005C2B25">
          <w:rPr>
            <w:noProof/>
            <w:webHidden/>
          </w:rPr>
          <w:t>3</w:t>
        </w:r>
        <w:r w:rsidR="005C2B25">
          <w:rPr>
            <w:noProof/>
            <w:webHidden/>
          </w:rPr>
          <w:fldChar w:fldCharType="end"/>
        </w:r>
      </w:hyperlink>
    </w:p>
    <w:p w14:paraId="186939A9" w14:textId="071A7CB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1" w:history="1">
        <w:r w:rsidR="005C2B25" w:rsidRPr="001F4FAF">
          <w:rPr>
            <w:rStyle w:val="Hipervnculo"/>
            <w:noProof/>
          </w:rPr>
          <w:t>1.3.1</w:t>
        </w:r>
        <w:r w:rsidR="005C2B25">
          <w:rPr>
            <w:rFonts w:eastAsiaTheme="minorEastAsia" w:cstheme="minorBidi"/>
            <w:i w:val="0"/>
            <w:iCs w:val="0"/>
            <w:noProof/>
            <w:sz w:val="24"/>
            <w:szCs w:val="24"/>
            <w:lang w:val="es-ES" w:eastAsia="es-ES_tradnl"/>
          </w:rPr>
          <w:tab/>
        </w:r>
        <w:r w:rsidR="005C2B25" w:rsidRPr="001F4FAF">
          <w:rPr>
            <w:rStyle w:val="Hipervnculo"/>
            <w:noProof/>
          </w:rPr>
          <w:t>Factor Psicológico</w:t>
        </w:r>
        <w:r w:rsidR="005C2B25">
          <w:rPr>
            <w:noProof/>
            <w:webHidden/>
          </w:rPr>
          <w:tab/>
        </w:r>
        <w:r w:rsidR="005C2B25">
          <w:rPr>
            <w:noProof/>
            <w:webHidden/>
          </w:rPr>
          <w:fldChar w:fldCharType="begin"/>
        </w:r>
        <w:r w:rsidR="005C2B25">
          <w:rPr>
            <w:noProof/>
            <w:webHidden/>
          </w:rPr>
          <w:instrText xml:space="preserve"> PAGEREF _Toc111704971 \h </w:instrText>
        </w:r>
        <w:r w:rsidR="005C2B25">
          <w:rPr>
            <w:noProof/>
            <w:webHidden/>
          </w:rPr>
        </w:r>
        <w:r w:rsidR="005C2B25">
          <w:rPr>
            <w:noProof/>
            <w:webHidden/>
          </w:rPr>
          <w:fldChar w:fldCharType="separate"/>
        </w:r>
        <w:r w:rsidR="005C2B25">
          <w:rPr>
            <w:noProof/>
            <w:webHidden/>
          </w:rPr>
          <w:t>3</w:t>
        </w:r>
        <w:r w:rsidR="005C2B25">
          <w:rPr>
            <w:noProof/>
            <w:webHidden/>
          </w:rPr>
          <w:fldChar w:fldCharType="end"/>
        </w:r>
      </w:hyperlink>
    </w:p>
    <w:p w14:paraId="17D5BA27" w14:textId="6933DAE2"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2" w:history="1">
        <w:r w:rsidR="005C2B25" w:rsidRPr="001F4FAF">
          <w:rPr>
            <w:rStyle w:val="Hipervnculo"/>
            <w:noProof/>
          </w:rPr>
          <w:t>1.3.2</w:t>
        </w:r>
        <w:r w:rsidR="005C2B25">
          <w:rPr>
            <w:rFonts w:eastAsiaTheme="minorEastAsia" w:cstheme="minorBidi"/>
            <w:i w:val="0"/>
            <w:iCs w:val="0"/>
            <w:noProof/>
            <w:sz w:val="24"/>
            <w:szCs w:val="24"/>
            <w:lang w:val="es-ES" w:eastAsia="es-ES_tradnl"/>
          </w:rPr>
          <w:tab/>
        </w:r>
        <w:r w:rsidR="005C2B25" w:rsidRPr="001F4FAF">
          <w:rPr>
            <w:rStyle w:val="Hipervnculo"/>
            <w:noProof/>
          </w:rPr>
          <w:t>Antecedentes tecnológicos</w:t>
        </w:r>
        <w:r w:rsidR="005C2B25">
          <w:rPr>
            <w:noProof/>
            <w:webHidden/>
          </w:rPr>
          <w:tab/>
        </w:r>
        <w:r w:rsidR="005C2B25">
          <w:rPr>
            <w:noProof/>
            <w:webHidden/>
          </w:rPr>
          <w:fldChar w:fldCharType="begin"/>
        </w:r>
        <w:r w:rsidR="005C2B25">
          <w:rPr>
            <w:noProof/>
            <w:webHidden/>
          </w:rPr>
          <w:instrText xml:space="preserve"> PAGEREF _Toc111704972 \h </w:instrText>
        </w:r>
        <w:r w:rsidR="005C2B25">
          <w:rPr>
            <w:noProof/>
            <w:webHidden/>
          </w:rPr>
        </w:r>
        <w:r w:rsidR="005C2B25">
          <w:rPr>
            <w:noProof/>
            <w:webHidden/>
          </w:rPr>
          <w:fldChar w:fldCharType="separate"/>
        </w:r>
        <w:r w:rsidR="005C2B25">
          <w:rPr>
            <w:noProof/>
            <w:webHidden/>
          </w:rPr>
          <w:t>5</w:t>
        </w:r>
        <w:r w:rsidR="005C2B25">
          <w:rPr>
            <w:noProof/>
            <w:webHidden/>
          </w:rPr>
          <w:fldChar w:fldCharType="end"/>
        </w:r>
      </w:hyperlink>
    </w:p>
    <w:p w14:paraId="7D5325A8" w14:textId="72C843C5"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3" w:history="1">
        <w:r w:rsidR="005C2B25" w:rsidRPr="001F4FAF">
          <w:rPr>
            <w:rStyle w:val="Hipervnculo"/>
            <w:noProof/>
          </w:rPr>
          <w:t>1.3.3</w:t>
        </w:r>
        <w:r w:rsidR="005C2B25">
          <w:rPr>
            <w:rFonts w:eastAsiaTheme="minorEastAsia" w:cstheme="minorBidi"/>
            <w:i w:val="0"/>
            <w:iCs w:val="0"/>
            <w:noProof/>
            <w:sz w:val="24"/>
            <w:szCs w:val="24"/>
            <w:lang w:val="es-ES" w:eastAsia="es-ES_tradnl"/>
          </w:rPr>
          <w:tab/>
        </w:r>
        <w:r w:rsidR="005C2B25" w:rsidRPr="001F4FAF">
          <w:rPr>
            <w:rStyle w:val="Hipervnculo"/>
            <w:noProof/>
          </w:rPr>
          <w:t>Estado del desarrollo de las aplicaciones de control parental</w:t>
        </w:r>
        <w:r w:rsidR="005C2B25">
          <w:rPr>
            <w:noProof/>
            <w:webHidden/>
          </w:rPr>
          <w:tab/>
        </w:r>
        <w:r w:rsidR="005C2B25">
          <w:rPr>
            <w:noProof/>
            <w:webHidden/>
          </w:rPr>
          <w:fldChar w:fldCharType="begin"/>
        </w:r>
        <w:r w:rsidR="005C2B25">
          <w:rPr>
            <w:noProof/>
            <w:webHidden/>
          </w:rPr>
          <w:instrText xml:space="preserve"> PAGEREF _Toc111704973 \h </w:instrText>
        </w:r>
        <w:r w:rsidR="005C2B25">
          <w:rPr>
            <w:noProof/>
            <w:webHidden/>
          </w:rPr>
        </w:r>
        <w:r w:rsidR="005C2B25">
          <w:rPr>
            <w:noProof/>
            <w:webHidden/>
          </w:rPr>
          <w:fldChar w:fldCharType="separate"/>
        </w:r>
        <w:r w:rsidR="005C2B25">
          <w:rPr>
            <w:noProof/>
            <w:webHidden/>
          </w:rPr>
          <w:t>10</w:t>
        </w:r>
        <w:r w:rsidR="005C2B25">
          <w:rPr>
            <w:noProof/>
            <w:webHidden/>
          </w:rPr>
          <w:fldChar w:fldCharType="end"/>
        </w:r>
      </w:hyperlink>
    </w:p>
    <w:p w14:paraId="79D8A6C6" w14:textId="2688DC9E"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74" w:history="1">
        <w:r w:rsidR="005C2B25" w:rsidRPr="001F4FAF">
          <w:rPr>
            <w:rStyle w:val="Hipervnculo"/>
            <w:noProof/>
          </w:rPr>
          <w:t>2.</w:t>
        </w:r>
        <w:r w:rsidR="005C2B25">
          <w:rPr>
            <w:rFonts w:eastAsiaTheme="minorEastAsia" w:cstheme="minorBidi"/>
            <w:b w:val="0"/>
            <w:bCs w:val="0"/>
            <w:caps w:val="0"/>
            <w:noProof/>
            <w:sz w:val="24"/>
            <w:szCs w:val="24"/>
            <w:lang w:val="es-ES" w:eastAsia="es-ES_tradnl"/>
          </w:rPr>
          <w:tab/>
        </w:r>
        <w:r w:rsidR="005C2B25" w:rsidRPr="001F4FAF">
          <w:rPr>
            <w:rStyle w:val="Hipervnculo"/>
            <w:noProof/>
          </w:rPr>
          <w:t>Objetivos, alcance y justificación</w:t>
        </w:r>
        <w:r w:rsidR="005C2B25">
          <w:rPr>
            <w:noProof/>
            <w:webHidden/>
          </w:rPr>
          <w:tab/>
        </w:r>
        <w:r w:rsidR="005C2B25">
          <w:rPr>
            <w:noProof/>
            <w:webHidden/>
          </w:rPr>
          <w:fldChar w:fldCharType="begin"/>
        </w:r>
        <w:r w:rsidR="005C2B25">
          <w:rPr>
            <w:noProof/>
            <w:webHidden/>
          </w:rPr>
          <w:instrText xml:space="preserve"> PAGEREF _Toc111704974 \h </w:instrText>
        </w:r>
        <w:r w:rsidR="005C2B25">
          <w:rPr>
            <w:noProof/>
            <w:webHidden/>
          </w:rPr>
        </w:r>
        <w:r w:rsidR="005C2B25">
          <w:rPr>
            <w:noProof/>
            <w:webHidden/>
          </w:rPr>
          <w:fldChar w:fldCharType="separate"/>
        </w:r>
        <w:r w:rsidR="005C2B25">
          <w:rPr>
            <w:noProof/>
            <w:webHidden/>
          </w:rPr>
          <w:t>13</w:t>
        </w:r>
        <w:r w:rsidR="005C2B25">
          <w:rPr>
            <w:noProof/>
            <w:webHidden/>
          </w:rPr>
          <w:fldChar w:fldCharType="end"/>
        </w:r>
      </w:hyperlink>
    </w:p>
    <w:p w14:paraId="0782E6CE" w14:textId="5FCE87F7"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75" w:history="1">
        <w:r w:rsidR="005C2B25" w:rsidRPr="001F4FAF">
          <w:rPr>
            <w:rStyle w:val="Hipervnculo"/>
            <w:noProof/>
          </w:rPr>
          <w:t>2.1</w:t>
        </w:r>
        <w:r w:rsidR="005C2B25">
          <w:rPr>
            <w:rFonts w:eastAsiaTheme="minorEastAsia" w:cstheme="minorBidi"/>
            <w:smallCaps w:val="0"/>
            <w:noProof/>
            <w:sz w:val="24"/>
            <w:szCs w:val="24"/>
            <w:lang w:val="es-ES" w:eastAsia="es-ES_tradnl"/>
          </w:rPr>
          <w:tab/>
        </w:r>
        <w:r w:rsidR="005C2B25" w:rsidRPr="001F4FAF">
          <w:rPr>
            <w:rStyle w:val="Hipervnculo"/>
            <w:noProof/>
          </w:rPr>
          <w:t>Punto de partida</w:t>
        </w:r>
        <w:r w:rsidR="005C2B25">
          <w:rPr>
            <w:noProof/>
            <w:webHidden/>
          </w:rPr>
          <w:tab/>
        </w:r>
        <w:r w:rsidR="005C2B25">
          <w:rPr>
            <w:noProof/>
            <w:webHidden/>
          </w:rPr>
          <w:fldChar w:fldCharType="begin"/>
        </w:r>
        <w:r w:rsidR="005C2B25">
          <w:rPr>
            <w:noProof/>
            <w:webHidden/>
          </w:rPr>
          <w:instrText xml:space="preserve"> PAGEREF _Toc111704975 \h </w:instrText>
        </w:r>
        <w:r w:rsidR="005C2B25">
          <w:rPr>
            <w:noProof/>
            <w:webHidden/>
          </w:rPr>
        </w:r>
        <w:r w:rsidR="005C2B25">
          <w:rPr>
            <w:noProof/>
            <w:webHidden/>
          </w:rPr>
          <w:fldChar w:fldCharType="separate"/>
        </w:r>
        <w:r w:rsidR="005C2B25">
          <w:rPr>
            <w:noProof/>
            <w:webHidden/>
          </w:rPr>
          <w:t>13</w:t>
        </w:r>
        <w:r w:rsidR="005C2B25">
          <w:rPr>
            <w:noProof/>
            <w:webHidden/>
          </w:rPr>
          <w:fldChar w:fldCharType="end"/>
        </w:r>
      </w:hyperlink>
    </w:p>
    <w:p w14:paraId="43DD1D77" w14:textId="622E6E4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76" w:history="1">
        <w:r w:rsidR="005C2B25" w:rsidRPr="001F4FAF">
          <w:rPr>
            <w:rStyle w:val="Hipervnculo"/>
            <w:noProof/>
          </w:rPr>
          <w:t>2.2</w:t>
        </w:r>
        <w:r w:rsidR="005C2B25">
          <w:rPr>
            <w:rFonts w:eastAsiaTheme="minorEastAsia" w:cstheme="minorBidi"/>
            <w:smallCaps w:val="0"/>
            <w:noProof/>
            <w:sz w:val="24"/>
            <w:szCs w:val="24"/>
            <w:lang w:val="es-ES" w:eastAsia="es-ES_tradnl"/>
          </w:rPr>
          <w:tab/>
        </w:r>
        <w:r w:rsidR="005C2B25" w:rsidRPr="001F4FAF">
          <w:rPr>
            <w:rStyle w:val="Hipervnculo"/>
            <w:noProof/>
          </w:rPr>
          <w:t>Alcance</w:t>
        </w:r>
        <w:r w:rsidR="005C2B25">
          <w:rPr>
            <w:noProof/>
            <w:webHidden/>
          </w:rPr>
          <w:tab/>
        </w:r>
        <w:r w:rsidR="005C2B25">
          <w:rPr>
            <w:noProof/>
            <w:webHidden/>
          </w:rPr>
          <w:fldChar w:fldCharType="begin"/>
        </w:r>
        <w:r w:rsidR="005C2B25">
          <w:rPr>
            <w:noProof/>
            <w:webHidden/>
          </w:rPr>
          <w:instrText xml:space="preserve"> PAGEREF _Toc111704976 \h </w:instrText>
        </w:r>
        <w:r w:rsidR="005C2B25">
          <w:rPr>
            <w:noProof/>
            <w:webHidden/>
          </w:rPr>
        </w:r>
        <w:r w:rsidR="005C2B25">
          <w:rPr>
            <w:noProof/>
            <w:webHidden/>
          </w:rPr>
          <w:fldChar w:fldCharType="separate"/>
        </w:r>
        <w:r w:rsidR="005C2B25">
          <w:rPr>
            <w:noProof/>
            <w:webHidden/>
          </w:rPr>
          <w:t>14</w:t>
        </w:r>
        <w:r w:rsidR="005C2B25">
          <w:rPr>
            <w:noProof/>
            <w:webHidden/>
          </w:rPr>
          <w:fldChar w:fldCharType="end"/>
        </w:r>
      </w:hyperlink>
    </w:p>
    <w:p w14:paraId="14C033A7" w14:textId="2BA17861"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7" w:history="1">
        <w:r w:rsidR="005C2B25" w:rsidRPr="001F4FAF">
          <w:rPr>
            <w:rStyle w:val="Hipervnculo"/>
            <w:noProof/>
          </w:rPr>
          <w:t>2.2.1</w:t>
        </w:r>
        <w:r w:rsidR="005C2B25">
          <w:rPr>
            <w:rFonts w:eastAsiaTheme="minorEastAsia" w:cstheme="minorBidi"/>
            <w:i w:val="0"/>
            <w:iCs w:val="0"/>
            <w:noProof/>
            <w:sz w:val="24"/>
            <w:szCs w:val="24"/>
            <w:lang w:val="es-ES" w:eastAsia="es-ES_tradnl"/>
          </w:rPr>
          <w:tab/>
        </w:r>
        <w:r w:rsidR="005C2B25" w:rsidRPr="001F4FAF">
          <w:rPr>
            <w:rStyle w:val="Hipervnculo"/>
            <w:noProof/>
          </w:rPr>
          <w:t>Alcance del producto</w:t>
        </w:r>
        <w:r w:rsidR="005C2B25">
          <w:rPr>
            <w:noProof/>
            <w:webHidden/>
          </w:rPr>
          <w:tab/>
        </w:r>
        <w:r w:rsidR="005C2B25">
          <w:rPr>
            <w:noProof/>
            <w:webHidden/>
          </w:rPr>
          <w:fldChar w:fldCharType="begin"/>
        </w:r>
        <w:r w:rsidR="005C2B25">
          <w:rPr>
            <w:noProof/>
            <w:webHidden/>
          </w:rPr>
          <w:instrText xml:space="preserve"> PAGEREF _Toc111704977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2C8A43D8" w14:textId="51EF410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8" w:history="1">
        <w:r w:rsidR="005C2B25" w:rsidRPr="001F4FAF">
          <w:rPr>
            <w:rStyle w:val="Hipervnculo"/>
            <w:noProof/>
          </w:rPr>
          <w:t>2.2.2</w:t>
        </w:r>
        <w:r w:rsidR="005C2B25">
          <w:rPr>
            <w:rFonts w:eastAsiaTheme="minorEastAsia" w:cstheme="minorBidi"/>
            <w:i w:val="0"/>
            <w:iCs w:val="0"/>
            <w:noProof/>
            <w:sz w:val="24"/>
            <w:szCs w:val="24"/>
            <w:lang w:val="es-ES" w:eastAsia="es-ES_tradnl"/>
          </w:rPr>
          <w:tab/>
        </w:r>
        <w:r w:rsidR="005C2B25" w:rsidRPr="001F4FAF">
          <w:rPr>
            <w:rStyle w:val="Hipervnculo"/>
            <w:noProof/>
          </w:rPr>
          <w:t>Requisitos</w:t>
        </w:r>
        <w:r w:rsidR="005C2B25">
          <w:rPr>
            <w:noProof/>
            <w:webHidden/>
          </w:rPr>
          <w:tab/>
        </w:r>
        <w:r w:rsidR="005C2B25">
          <w:rPr>
            <w:noProof/>
            <w:webHidden/>
          </w:rPr>
          <w:fldChar w:fldCharType="begin"/>
        </w:r>
        <w:r w:rsidR="005C2B25">
          <w:rPr>
            <w:noProof/>
            <w:webHidden/>
          </w:rPr>
          <w:instrText xml:space="preserve"> PAGEREF _Toc111704978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4F597575" w14:textId="44F5ACF4"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9" w:history="1">
        <w:r w:rsidR="005C2B25" w:rsidRPr="001F4FAF">
          <w:rPr>
            <w:rStyle w:val="Hipervnculo"/>
            <w:noProof/>
          </w:rPr>
          <w:t>2.2.3</w:t>
        </w:r>
        <w:r w:rsidR="005C2B25">
          <w:rPr>
            <w:rFonts w:eastAsiaTheme="minorEastAsia" w:cstheme="minorBidi"/>
            <w:i w:val="0"/>
            <w:iCs w:val="0"/>
            <w:noProof/>
            <w:sz w:val="24"/>
            <w:szCs w:val="24"/>
            <w:lang w:val="es-ES" w:eastAsia="es-ES_tradnl"/>
          </w:rPr>
          <w:tab/>
        </w:r>
        <w:r w:rsidR="005C2B25" w:rsidRPr="001F4FAF">
          <w:rPr>
            <w:rStyle w:val="Hipervnculo"/>
            <w:noProof/>
          </w:rPr>
          <w:t>Riesgos</w:t>
        </w:r>
        <w:r w:rsidR="005C2B25">
          <w:rPr>
            <w:noProof/>
            <w:webHidden/>
          </w:rPr>
          <w:tab/>
        </w:r>
        <w:r w:rsidR="005C2B25">
          <w:rPr>
            <w:noProof/>
            <w:webHidden/>
          </w:rPr>
          <w:fldChar w:fldCharType="begin"/>
        </w:r>
        <w:r w:rsidR="005C2B25">
          <w:rPr>
            <w:noProof/>
            <w:webHidden/>
          </w:rPr>
          <w:instrText xml:space="preserve"> PAGEREF _Toc111704979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35FBE7FD" w14:textId="27D84EDD"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80" w:history="1">
        <w:r w:rsidR="005C2B25" w:rsidRPr="001F4FAF">
          <w:rPr>
            <w:rStyle w:val="Hipervnculo"/>
            <w:noProof/>
          </w:rPr>
          <w:t>2.3</w:t>
        </w:r>
        <w:r w:rsidR="005C2B25">
          <w:rPr>
            <w:rFonts w:eastAsiaTheme="minorEastAsia" w:cstheme="minorBidi"/>
            <w:smallCaps w:val="0"/>
            <w:noProof/>
            <w:sz w:val="24"/>
            <w:szCs w:val="24"/>
            <w:lang w:val="es-ES" w:eastAsia="es-ES_tradnl"/>
          </w:rPr>
          <w:tab/>
        </w:r>
        <w:r w:rsidR="005C2B25" w:rsidRPr="001F4FAF">
          <w:rPr>
            <w:rStyle w:val="Hipervnculo"/>
            <w:noProof/>
          </w:rPr>
          <w:t>Objetivos</w:t>
        </w:r>
        <w:r w:rsidR="005C2B25">
          <w:rPr>
            <w:noProof/>
            <w:webHidden/>
          </w:rPr>
          <w:tab/>
        </w:r>
        <w:r w:rsidR="005C2B25">
          <w:rPr>
            <w:noProof/>
            <w:webHidden/>
          </w:rPr>
          <w:fldChar w:fldCharType="begin"/>
        </w:r>
        <w:r w:rsidR="005C2B25">
          <w:rPr>
            <w:noProof/>
            <w:webHidden/>
          </w:rPr>
          <w:instrText xml:space="preserve"> PAGEREF _Toc111704980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1BFFB0A0" w14:textId="6E095DEF"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1" w:history="1">
        <w:r w:rsidR="005C2B25" w:rsidRPr="001F4FAF">
          <w:rPr>
            <w:rStyle w:val="Hipervnculo"/>
            <w:noProof/>
          </w:rPr>
          <w:t>2.3.1</w:t>
        </w:r>
        <w:r w:rsidR="005C2B25">
          <w:rPr>
            <w:rFonts w:eastAsiaTheme="minorEastAsia" w:cstheme="minorBidi"/>
            <w:i w:val="0"/>
            <w:iCs w:val="0"/>
            <w:noProof/>
            <w:sz w:val="24"/>
            <w:szCs w:val="24"/>
            <w:lang w:val="es-ES" w:eastAsia="es-ES_tradnl"/>
          </w:rPr>
          <w:tab/>
        </w:r>
        <w:r w:rsidR="005C2B25" w:rsidRPr="001F4FAF">
          <w:rPr>
            <w:rStyle w:val="Hipervnculo"/>
            <w:noProof/>
          </w:rPr>
          <w:t>Objetivo principal</w:t>
        </w:r>
        <w:r w:rsidR="005C2B25">
          <w:rPr>
            <w:noProof/>
            <w:webHidden/>
          </w:rPr>
          <w:tab/>
        </w:r>
        <w:r w:rsidR="005C2B25">
          <w:rPr>
            <w:noProof/>
            <w:webHidden/>
          </w:rPr>
          <w:fldChar w:fldCharType="begin"/>
        </w:r>
        <w:r w:rsidR="005C2B25">
          <w:rPr>
            <w:noProof/>
            <w:webHidden/>
          </w:rPr>
          <w:instrText xml:space="preserve"> PAGEREF _Toc111704981 \h </w:instrText>
        </w:r>
        <w:r w:rsidR="005C2B25">
          <w:rPr>
            <w:noProof/>
            <w:webHidden/>
          </w:rPr>
        </w:r>
        <w:r w:rsidR="005C2B25">
          <w:rPr>
            <w:noProof/>
            <w:webHidden/>
          </w:rPr>
          <w:fldChar w:fldCharType="separate"/>
        </w:r>
        <w:r w:rsidR="005C2B25">
          <w:rPr>
            <w:noProof/>
            <w:webHidden/>
          </w:rPr>
          <w:t>15</w:t>
        </w:r>
        <w:r w:rsidR="005C2B25">
          <w:rPr>
            <w:noProof/>
            <w:webHidden/>
          </w:rPr>
          <w:fldChar w:fldCharType="end"/>
        </w:r>
      </w:hyperlink>
    </w:p>
    <w:p w14:paraId="3B27AA30" w14:textId="50A82363"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82" w:history="1">
        <w:r w:rsidR="005C2B25" w:rsidRPr="001F4FAF">
          <w:rPr>
            <w:rStyle w:val="Hipervnculo"/>
            <w:noProof/>
          </w:rPr>
          <w:t>2.4</w:t>
        </w:r>
        <w:r w:rsidR="005C2B25">
          <w:rPr>
            <w:rFonts w:eastAsiaTheme="minorEastAsia" w:cstheme="minorBidi"/>
            <w:smallCaps w:val="0"/>
            <w:noProof/>
            <w:sz w:val="24"/>
            <w:szCs w:val="24"/>
            <w:lang w:val="es-ES" w:eastAsia="es-ES_tradnl"/>
          </w:rPr>
          <w:tab/>
        </w:r>
        <w:r w:rsidR="005C2B25" w:rsidRPr="001F4FAF">
          <w:rPr>
            <w:rStyle w:val="Hipervnculo"/>
            <w:noProof/>
          </w:rPr>
          <w:t>Justificación</w:t>
        </w:r>
        <w:r w:rsidR="005C2B25">
          <w:rPr>
            <w:noProof/>
            <w:webHidden/>
          </w:rPr>
          <w:tab/>
        </w:r>
        <w:r w:rsidR="005C2B25">
          <w:rPr>
            <w:noProof/>
            <w:webHidden/>
          </w:rPr>
          <w:fldChar w:fldCharType="begin"/>
        </w:r>
        <w:r w:rsidR="005C2B25">
          <w:rPr>
            <w:noProof/>
            <w:webHidden/>
          </w:rPr>
          <w:instrText xml:space="preserve"> PAGEREF _Toc111704982 \h </w:instrText>
        </w:r>
        <w:r w:rsidR="005C2B25">
          <w:rPr>
            <w:noProof/>
            <w:webHidden/>
          </w:rPr>
        </w:r>
        <w:r w:rsidR="005C2B25">
          <w:rPr>
            <w:noProof/>
            <w:webHidden/>
          </w:rPr>
          <w:fldChar w:fldCharType="separate"/>
        </w:r>
        <w:r w:rsidR="005C2B25">
          <w:rPr>
            <w:noProof/>
            <w:webHidden/>
          </w:rPr>
          <w:t>16</w:t>
        </w:r>
        <w:r w:rsidR="005C2B25">
          <w:rPr>
            <w:noProof/>
            <w:webHidden/>
          </w:rPr>
          <w:fldChar w:fldCharType="end"/>
        </w:r>
      </w:hyperlink>
    </w:p>
    <w:p w14:paraId="7BB8D8E3" w14:textId="53FED519"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3" w:history="1">
        <w:r w:rsidR="005C2B25" w:rsidRPr="001F4FAF">
          <w:rPr>
            <w:rStyle w:val="Hipervnculo"/>
            <w:noProof/>
          </w:rPr>
          <w:t>2.4.1</w:t>
        </w:r>
        <w:r w:rsidR="005C2B25">
          <w:rPr>
            <w:rFonts w:eastAsiaTheme="minorEastAsia" w:cstheme="minorBidi"/>
            <w:i w:val="0"/>
            <w:iCs w:val="0"/>
            <w:noProof/>
            <w:sz w:val="24"/>
            <w:szCs w:val="24"/>
            <w:lang w:val="es-ES" w:eastAsia="es-ES_tradnl"/>
          </w:rPr>
          <w:tab/>
        </w:r>
        <w:r w:rsidR="005C2B25" w:rsidRPr="001F4FAF">
          <w:rPr>
            <w:rStyle w:val="Hipervnculo"/>
            <w:noProof/>
          </w:rPr>
          <w:t>Justificación social</w:t>
        </w:r>
        <w:r w:rsidR="005C2B25">
          <w:rPr>
            <w:noProof/>
            <w:webHidden/>
          </w:rPr>
          <w:tab/>
        </w:r>
        <w:r w:rsidR="005C2B25">
          <w:rPr>
            <w:noProof/>
            <w:webHidden/>
          </w:rPr>
          <w:fldChar w:fldCharType="begin"/>
        </w:r>
        <w:r w:rsidR="005C2B25">
          <w:rPr>
            <w:noProof/>
            <w:webHidden/>
          </w:rPr>
          <w:instrText xml:space="preserve"> PAGEREF _Toc111704983 \h </w:instrText>
        </w:r>
        <w:r w:rsidR="005C2B25">
          <w:rPr>
            <w:noProof/>
            <w:webHidden/>
          </w:rPr>
        </w:r>
        <w:r w:rsidR="005C2B25">
          <w:rPr>
            <w:noProof/>
            <w:webHidden/>
          </w:rPr>
          <w:fldChar w:fldCharType="separate"/>
        </w:r>
        <w:r w:rsidR="005C2B25">
          <w:rPr>
            <w:noProof/>
            <w:webHidden/>
          </w:rPr>
          <w:t>16</w:t>
        </w:r>
        <w:r w:rsidR="005C2B25">
          <w:rPr>
            <w:noProof/>
            <w:webHidden/>
          </w:rPr>
          <w:fldChar w:fldCharType="end"/>
        </w:r>
      </w:hyperlink>
    </w:p>
    <w:p w14:paraId="7D657A6A" w14:textId="54C0BC01"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4" w:history="1">
        <w:r w:rsidR="005C2B25" w:rsidRPr="001F4FAF">
          <w:rPr>
            <w:rStyle w:val="Hipervnculo"/>
            <w:noProof/>
          </w:rPr>
          <w:t>2.4.2</w:t>
        </w:r>
        <w:r w:rsidR="005C2B25">
          <w:rPr>
            <w:rFonts w:eastAsiaTheme="minorEastAsia" w:cstheme="minorBidi"/>
            <w:i w:val="0"/>
            <w:iCs w:val="0"/>
            <w:noProof/>
            <w:sz w:val="24"/>
            <w:szCs w:val="24"/>
            <w:lang w:val="es-ES" w:eastAsia="es-ES_tradnl"/>
          </w:rPr>
          <w:tab/>
        </w:r>
        <w:r w:rsidR="005C2B25" w:rsidRPr="001F4FAF">
          <w:rPr>
            <w:rStyle w:val="Hipervnculo"/>
            <w:noProof/>
          </w:rPr>
          <w:t>Justificación técnica</w:t>
        </w:r>
        <w:r w:rsidR="005C2B25">
          <w:rPr>
            <w:noProof/>
            <w:webHidden/>
          </w:rPr>
          <w:tab/>
        </w:r>
        <w:r w:rsidR="005C2B25">
          <w:rPr>
            <w:noProof/>
            <w:webHidden/>
          </w:rPr>
          <w:fldChar w:fldCharType="begin"/>
        </w:r>
        <w:r w:rsidR="005C2B25">
          <w:rPr>
            <w:noProof/>
            <w:webHidden/>
          </w:rPr>
          <w:instrText xml:space="preserve"> PAGEREF _Toc111704984 \h </w:instrText>
        </w:r>
        <w:r w:rsidR="005C2B25">
          <w:rPr>
            <w:noProof/>
            <w:webHidden/>
          </w:rPr>
        </w:r>
        <w:r w:rsidR="005C2B25">
          <w:rPr>
            <w:noProof/>
            <w:webHidden/>
          </w:rPr>
          <w:fldChar w:fldCharType="separate"/>
        </w:r>
        <w:r w:rsidR="005C2B25">
          <w:rPr>
            <w:noProof/>
            <w:webHidden/>
          </w:rPr>
          <w:t>16</w:t>
        </w:r>
        <w:r w:rsidR="005C2B25">
          <w:rPr>
            <w:noProof/>
            <w:webHidden/>
          </w:rPr>
          <w:fldChar w:fldCharType="end"/>
        </w:r>
      </w:hyperlink>
    </w:p>
    <w:p w14:paraId="391641C0" w14:textId="58EA1EFE"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85" w:history="1">
        <w:r w:rsidR="005C2B25" w:rsidRPr="001F4FAF">
          <w:rPr>
            <w:rStyle w:val="Hipervnculo"/>
            <w:noProof/>
          </w:rPr>
          <w:t>3.</w:t>
        </w:r>
        <w:r w:rsidR="005C2B25">
          <w:rPr>
            <w:rFonts w:eastAsiaTheme="minorEastAsia" w:cstheme="minorBidi"/>
            <w:b w:val="0"/>
            <w:bCs w:val="0"/>
            <w:caps w:val="0"/>
            <w:noProof/>
            <w:sz w:val="24"/>
            <w:szCs w:val="24"/>
            <w:lang w:val="es-ES" w:eastAsia="es-ES_tradnl"/>
          </w:rPr>
          <w:tab/>
        </w:r>
        <w:r w:rsidR="005C2B25" w:rsidRPr="001F4FAF">
          <w:rPr>
            <w:rStyle w:val="Hipervnculo"/>
            <w:noProof/>
          </w:rPr>
          <w:t>descripción de la realización</w:t>
        </w:r>
        <w:r w:rsidR="005C2B25">
          <w:rPr>
            <w:noProof/>
            <w:webHidden/>
          </w:rPr>
          <w:tab/>
        </w:r>
        <w:r w:rsidR="005C2B25">
          <w:rPr>
            <w:noProof/>
            <w:webHidden/>
          </w:rPr>
          <w:fldChar w:fldCharType="begin"/>
        </w:r>
        <w:r w:rsidR="005C2B25">
          <w:rPr>
            <w:noProof/>
            <w:webHidden/>
          </w:rPr>
          <w:instrText xml:space="preserve"> PAGEREF _Toc111704985 \h </w:instrText>
        </w:r>
        <w:r w:rsidR="005C2B25">
          <w:rPr>
            <w:noProof/>
            <w:webHidden/>
          </w:rPr>
        </w:r>
        <w:r w:rsidR="005C2B25">
          <w:rPr>
            <w:noProof/>
            <w:webHidden/>
          </w:rPr>
          <w:fldChar w:fldCharType="separate"/>
        </w:r>
        <w:r w:rsidR="005C2B25">
          <w:rPr>
            <w:noProof/>
            <w:webHidden/>
          </w:rPr>
          <w:t>17</w:t>
        </w:r>
        <w:r w:rsidR="005C2B25">
          <w:rPr>
            <w:noProof/>
            <w:webHidden/>
          </w:rPr>
          <w:fldChar w:fldCharType="end"/>
        </w:r>
      </w:hyperlink>
    </w:p>
    <w:p w14:paraId="25E5255D" w14:textId="021CE95B"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86" w:history="1">
        <w:r w:rsidR="005C2B25" w:rsidRPr="001F4FAF">
          <w:rPr>
            <w:rStyle w:val="Hipervnculo"/>
            <w:noProof/>
            <w:lang w:val="es-ES"/>
          </w:rPr>
          <w:t>3.1</w:t>
        </w:r>
        <w:r w:rsidR="005C2B25">
          <w:rPr>
            <w:rFonts w:eastAsiaTheme="minorEastAsia" w:cstheme="minorBidi"/>
            <w:smallCaps w:val="0"/>
            <w:noProof/>
            <w:sz w:val="24"/>
            <w:szCs w:val="24"/>
            <w:lang w:val="es-ES" w:eastAsia="es-ES_tradnl"/>
          </w:rPr>
          <w:tab/>
        </w:r>
        <w:r w:rsidR="005C2B25" w:rsidRPr="001F4FAF">
          <w:rPr>
            <w:rStyle w:val="Hipervnculo"/>
            <w:noProof/>
            <w:lang w:val="es-ES"/>
          </w:rPr>
          <w:t>Método de desarrollo</w:t>
        </w:r>
        <w:r w:rsidR="005C2B25">
          <w:rPr>
            <w:noProof/>
            <w:webHidden/>
          </w:rPr>
          <w:tab/>
        </w:r>
        <w:r w:rsidR="005C2B25">
          <w:rPr>
            <w:noProof/>
            <w:webHidden/>
          </w:rPr>
          <w:fldChar w:fldCharType="begin"/>
        </w:r>
        <w:r w:rsidR="005C2B25">
          <w:rPr>
            <w:noProof/>
            <w:webHidden/>
          </w:rPr>
          <w:instrText xml:space="preserve"> PAGEREF _Toc111704986 \h </w:instrText>
        </w:r>
        <w:r w:rsidR="005C2B25">
          <w:rPr>
            <w:noProof/>
            <w:webHidden/>
          </w:rPr>
        </w:r>
        <w:r w:rsidR="005C2B25">
          <w:rPr>
            <w:noProof/>
            <w:webHidden/>
          </w:rPr>
          <w:fldChar w:fldCharType="separate"/>
        </w:r>
        <w:r w:rsidR="005C2B25">
          <w:rPr>
            <w:noProof/>
            <w:webHidden/>
          </w:rPr>
          <w:t>17</w:t>
        </w:r>
        <w:r w:rsidR="005C2B25">
          <w:rPr>
            <w:noProof/>
            <w:webHidden/>
          </w:rPr>
          <w:fldChar w:fldCharType="end"/>
        </w:r>
      </w:hyperlink>
    </w:p>
    <w:p w14:paraId="62D7269E" w14:textId="727D0626"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7" w:history="1">
        <w:r w:rsidR="005C2B25" w:rsidRPr="001F4FAF">
          <w:rPr>
            <w:rStyle w:val="Hipervnculo"/>
            <w:noProof/>
            <w:lang w:val="es-ES"/>
          </w:rPr>
          <w:t>3.1.1</w:t>
        </w:r>
        <w:r w:rsidR="005C2B25">
          <w:rPr>
            <w:rFonts w:eastAsiaTheme="minorEastAsia" w:cstheme="minorBidi"/>
            <w:i w:val="0"/>
            <w:iCs w:val="0"/>
            <w:noProof/>
            <w:sz w:val="24"/>
            <w:szCs w:val="24"/>
            <w:lang w:val="es-ES" w:eastAsia="es-ES_tradnl"/>
          </w:rPr>
          <w:tab/>
        </w:r>
        <w:r w:rsidR="005C2B25" w:rsidRPr="001F4FAF">
          <w:rPr>
            <w:rStyle w:val="Hipervnculo"/>
            <w:noProof/>
            <w:lang w:val="es-ES"/>
          </w:rPr>
          <w:t>Productos intermedios</w:t>
        </w:r>
        <w:r w:rsidR="005C2B25">
          <w:rPr>
            <w:noProof/>
            <w:webHidden/>
          </w:rPr>
          <w:tab/>
        </w:r>
        <w:r w:rsidR="005C2B25">
          <w:rPr>
            <w:noProof/>
            <w:webHidden/>
          </w:rPr>
          <w:fldChar w:fldCharType="begin"/>
        </w:r>
        <w:r w:rsidR="005C2B25">
          <w:rPr>
            <w:noProof/>
            <w:webHidden/>
          </w:rPr>
          <w:instrText xml:space="preserve"> PAGEREF _Toc111704987 \h </w:instrText>
        </w:r>
        <w:r w:rsidR="005C2B25">
          <w:rPr>
            <w:noProof/>
            <w:webHidden/>
          </w:rPr>
        </w:r>
        <w:r w:rsidR="005C2B25">
          <w:rPr>
            <w:noProof/>
            <w:webHidden/>
          </w:rPr>
          <w:fldChar w:fldCharType="separate"/>
        </w:r>
        <w:r w:rsidR="005C2B25">
          <w:rPr>
            <w:noProof/>
            <w:webHidden/>
          </w:rPr>
          <w:t>19</w:t>
        </w:r>
        <w:r w:rsidR="005C2B25">
          <w:rPr>
            <w:noProof/>
            <w:webHidden/>
          </w:rPr>
          <w:fldChar w:fldCharType="end"/>
        </w:r>
      </w:hyperlink>
    </w:p>
    <w:p w14:paraId="72F16053" w14:textId="044B4BAF"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8" w:history="1">
        <w:r w:rsidR="005C2B25" w:rsidRPr="001F4FAF">
          <w:rPr>
            <w:rStyle w:val="Hipervnculo"/>
            <w:noProof/>
            <w:lang w:val="es-ES"/>
          </w:rPr>
          <w:t>3.1.2</w:t>
        </w:r>
        <w:r w:rsidR="005C2B25">
          <w:rPr>
            <w:rFonts w:eastAsiaTheme="minorEastAsia" w:cstheme="minorBidi"/>
            <w:i w:val="0"/>
            <w:iCs w:val="0"/>
            <w:noProof/>
            <w:sz w:val="24"/>
            <w:szCs w:val="24"/>
            <w:lang w:val="es-ES" w:eastAsia="es-ES_tradnl"/>
          </w:rPr>
          <w:tab/>
        </w:r>
        <w:r w:rsidR="005C2B25" w:rsidRPr="001F4FAF">
          <w:rPr>
            <w:rStyle w:val="Hipervnculo"/>
            <w:noProof/>
            <w:lang w:val="es-ES"/>
          </w:rPr>
          <w:t>Directrices para productos</w:t>
        </w:r>
        <w:r w:rsidR="005C2B25">
          <w:rPr>
            <w:noProof/>
            <w:webHidden/>
          </w:rPr>
          <w:tab/>
        </w:r>
        <w:r w:rsidR="005C2B25">
          <w:rPr>
            <w:noProof/>
            <w:webHidden/>
          </w:rPr>
          <w:fldChar w:fldCharType="begin"/>
        </w:r>
        <w:r w:rsidR="005C2B25">
          <w:rPr>
            <w:noProof/>
            <w:webHidden/>
          </w:rPr>
          <w:instrText xml:space="preserve"> PAGEREF _Toc111704988 \h </w:instrText>
        </w:r>
        <w:r w:rsidR="005C2B25">
          <w:rPr>
            <w:noProof/>
            <w:webHidden/>
          </w:rPr>
        </w:r>
        <w:r w:rsidR="005C2B25">
          <w:rPr>
            <w:noProof/>
            <w:webHidden/>
          </w:rPr>
          <w:fldChar w:fldCharType="separate"/>
        </w:r>
        <w:r w:rsidR="005C2B25">
          <w:rPr>
            <w:noProof/>
            <w:webHidden/>
          </w:rPr>
          <w:t>19</w:t>
        </w:r>
        <w:r w:rsidR="005C2B25">
          <w:rPr>
            <w:noProof/>
            <w:webHidden/>
          </w:rPr>
          <w:fldChar w:fldCharType="end"/>
        </w:r>
      </w:hyperlink>
    </w:p>
    <w:p w14:paraId="310943B1" w14:textId="757EBCA3"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9" w:history="1">
        <w:r w:rsidR="005C2B25" w:rsidRPr="001F4FAF">
          <w:rPr>
            <w:rStyle w:val="Hipervnculo"/>
            <w:noProof/>
            <w:lang w:val="es-ES"/>
          </w:rPr>
          <w:t>3.1.3</w:t>
        </w:r>
        <w:r w:rsidR="005C2B25">
          <w:rPr>
            <w:rFonts w:eastAsiaTheme="minorEastAsia" w:cstheme="minorBidi"/>
            <w:i w:val="0"/>
            <w:iCs w:val="0"/>
            <w:noProof/>
            <w:sz w:val="24"/>
            <w:szCs w:val="24"/>
            <w:lang w:val="es-ES" w:eastAsia="es-ES_tradnl"/>
          </w:rPr>
          <w:tab/>
        </w:r>
        <w:r w:rsidR="005C2B25" w:rsidRPr="001F4FAF">
          <w:rPr>
            <w:rStyle w:val="Hipervnculo"/>
            <w:noProof/>
            <w:lang w:val="es-ES"/>
          </w:rPr>
          <w:t>Estructura de desglose de trabajo</w:t>
        </w:r>
        <w:r w:rsidR="005C2B25">
          <w:rPr>
            <w:noProof/>
            <w:webHidden/>
          </w:rPr>
          <w:tab/>
        </w:r>
        <w:r w:rsidR="005C2B25">
          <w:rPr>
            <w:noProof/>
            <w:webHidden/>
          </w:rPr>
          <w:fldChar w:fldCharType="begin"/>
        </w:r>
        <w:r w:rsidR="005C2B25">
          <w:rPr>
            <w:noProof/>
            <w:webHidden/>
          </w:rPr>
          <w:instrText xml:space="preserve"> PAGEREF _Toc111704989 \h </w:instrText>
        </w:r>
        <w:r w:rsidR="005C2B25">
          <w:rPr>
            <w:noProof/>
            <w:webHidden/>
          </w:rPr>
        </w:r>
        <w:r w:rsidR="005C2B25">
          <w:rPr>
            <w:noProof/>
            <w:webHidden/>
          </w:rPr>
          <w:fldChar w:fldCharType="separate"/>
        </w:r>
        <w:r w:rsidR="005C2B25">
          <w:rPr>
            <w:noProof/>
            <w:webHidden/>
          </w:rPr>
          <w:t>20</w:t>
        </w:r>
        <w:r w:rsidR="005C2B25">
          <w:rPr>
            <w:noProof/>
            <w:webHidden/>
          </w:rPr>
          <w:fldChar w:fldCharType="end"/>
        </w:r>
      </w:hyperlink>
    </w:p>
    <w:p w14:paraId="4B76BABC" w14:textId="6C09DFA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0" w:history="1">
        <w:r w:rsidR="005C2B25" w:rsidRPr="001F4FAF">
          <w:rPr>
            <w:rStyle w:val="Hipervnculo"/>
            <w:noProof/>
            <w:lang w:val="es-ES"/>
          </w:rPr>
          <w:t>3.2</w:t>
        </w:r>
        <w:r w:rsidR="005C2B25">
          <w:rPr>
            <w:rFonts w:eastAsiaTheme="minorEastAsia" w:cstheme="minorBidi"/>
            <w:smallCaps w:val="0"/>
            <w:noProof/>
            <w:sz w:val="24"/>
            <w:szCs w:val="24"/>
            <w:lang w:val="es-ES" w:eastAsia="es-ES_tradnl"/>
          </w:rPr>
          <w:tab/>
        </w:r>
        <w:r w:rsidR="005C2B25" w:rsidRPr="001F4FAF">
          <w:rPr>
            <w:rStyle w:val="Hipervnculo"/>
            <w:noProof/>
            <w:lang w:val="es-ES"/>
          </w:rPr>
          <w:t>Tareas principales</w:t>
        </w:r>
        <w:r w:rsidR="005C2B25">
          <w:rPr>
            <w:noProof/>
            <w:webHidden/>
          </w:rPr>
          <w:tab/>
        </w:r>
        <w:r w:rsidR="005C2B25">
          <w:rPr>
            <w:noProof/>
            <w:webHidden/>
          </w:rPr>
          <w:fldChar w:fldCharType="begin"/>
        </w:r>
        <w:r w:rsidR="005C2B25">
          <w:rPr>
            <w:noProof/>
            <w:webHidden/>
          </w:rPr>
          <w:instrText xml:space="preserve"> PAGEREF _Toc111704990 \h </w:instrText>
        </w:r>
        <w:r w:rsidR="005C2B25">
          <w:rPr>
            <w:noProof/>
            <w:webHidden/>
          </w:rPr>
        </w:r>
        <w:r w:rsidR="005C2B25">
          <w:rPr>
            <w:noProof/>
            <w:webHidden/>
          </w:rPr>
          <w:fldChar w:fldCharType="separate"/>
        </w:r>
        <w:r w:rsidR="005C2B25">
          <w:rPr>
            <w:noProof/>
            <w:webHidden/>
          </w:rPr>
          <w:t>21</w:t>
        </w:r>
        <w:r w:rsidR="005C2B25">
          <w:rPr>
            <w:noProof/>
            <w:webHidden/>
          </w:rPr>
          <w:fldChar w:fldCharType="end"/>
        </w:r>
      </w:hyperlink>
    </w:p>
    <w:p w14:paraId="24E6AB8B" w14:textId="457F552C"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1" w:history="1">
        <w:r w:rsidR="005C2B25" w:rsidRPr="001F4FAF">
          <w:rPr>
            <w:rStyle w:val="Hipervnculo"/>
            <w:noProof/>
          </w:rPr>
          <w:t>4.</w:t>
        </w:r>
        <w:r w:rsidR="005C2B25">
          <w:rPr>
            <w:rFonts w:eastAsiaTheme="minorEastAsia" w:cstheme="minorBidi"/>
            <w:b w:val="0"/>
            <w:bCs w:val="0"/>
            <w:caps w:val="0"/>
            <w:noProof/>
            <w:sz w:val="24"/>
            <w:szCs w:val="24"/>
            <w:lang w:val="es-ES" w:eastAsia="es-ES_tradnl"/>
          </w:rPr>
          <w:tab/>
        </w:r>
        <w:r w:rsidR="005C2B25" w:rsidRPr="001F4FAF">
          <w:rPr>
            <w:rStyle w:val="Hipervnculo"/>
            <w:noProof/>
          </w:rPr>
          <w:t>Organización</w:t>
        </w:r>
        <w:r w:rsidR="005C2B25">
          <w:rPr>
            <w:noProof/>
            <w:webHidden/>
          </w:rPr>
          <w:tab/>
        </w:r>
        <w:r w:rsidR="005C2B25">
          <w:rPr>
            <w:noProof/>
            <w:webHidden/>
          </w:rPr>
          <w:fldChar w:fldCharType="begin"/>
        </w:r>
        <w:r w:rsidR="005C2B25">
          <w:rPr>
            <w:noProof/>
            <w:webHidden/>
          </w:rPr>
          <w:instrText xml:space="preserve"> PAGEREF _Toc111704991 \h </w:instrText>
        </w:r>
        <w:r w:rsidR="005C2B25">
          <w:rPr>
            <w:noProof/>
            <w:webHidden/>
          </w:rPr>
        </w:r>
        <w:r w:rsidR="005C2B25">
          <w:rPr>
            <w:noProof/>
            <w:webHidden/>
          </w:rPr>
          <w:fldChar w:fldCharType="separate"/>
        </w:r>
        <w:r w:rsidR="005C2B25">
          <w:rPr>
            <w:noProof/>
            <w:webHidden/>
          </w:rPr>
          <w:t>25</w:t>
        </w:r>
        <w:r w:rsidR="005C2B25">
          <w:rPr>
            <w:noProof/>
            <w:webHidden/>
          </w:rPr>
          <w:fldChar w:fldCharType="end"/>
        </w:r>
      </w:hyperlink>
    </w:p>
    <w:p w14:paraId="404FC6E4" w14:textId="21210B89"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2" w:history="1">
        <w:r w:rsidR="005C2B25" w:rsidRPr="001F4FAF">
          <w:rPr>
            <w:rStyle w:val="Hipervnculo"/>
            <w:noProof/>
          </w:rPr>
          <w:t>4.1</w:t>
        </w:r>
        <w:r w:rsidR="005C2B25">
          <w:rPr>
            <w:rFonts w:eastAsiaTheme="minorEastAsia" w:cstheme="minorBidi"/>
            <w:smallCaps w:val="0"/>
            <w:noProof/>
            <w:sz w:val="24"/>
            <w:szCs w:val="24"/>
            <w:lang w:val="es-ES" w:eastAsia="es-ES_tradnl"/>
          </w:rPr>
          <w:tab/>
        </w:r>
        <w:r w:rsidR="005C2B25" w:rsidRPr="001F4FAF">
          <w:rPr>
            <w:rStyle w:val="Hipervnculo"/>
            <w:noProof/>
          </w:rPr>
          <w:t>Organización</w:t>
        </w:r>
        <w:r w:rsidR="005C2B25">
          <w:rPr>
            <w:noProof/>
            <w:webHidden/>
          </w:rPr>
          <w:tab/>
        </w:r>
        <w:r w:rsidR="005C2B25">
          <w:rPr>
            <w:noProof/>
            <w:webHidden/>
          </w:rPr>
          <w:fldChar w:fldCharType="begin"/>
        </w:r>
        <w:r w:rsidR="005C2B25">
          <w:rPr>
            <w:noProof/>
            <w:webHidden/>
          </w:rPr>
          <w:instrText xml:space="preserve"> PAGEREF _Toc111704992 \h </w:instrText>
        </w:r>
        <w:r w:rsidR="005C2B25">
          <w:rPr>
            <w:noProof/>
            <w:webHidden/>
          </w:rPr>
        </w:r>
        <w:r w:rsidR="005C2B25">
          <w:rPr>
            <w:noProof/>
            <w:webHidden/>
          </w:rPr>
          <w:fldChar w:fldCharType="separate"/>
        </w:r>
        <w:r w:rsidR="005C2B25">
          <w:rPr>
            <w:noProof/>
            <w:webHidden/>
          </w:rPr>
          <w:t>25</w:t>
        </w:r>
        <w:r w:rsidR="005C2B25">
          <w:rPr>
            <w:noProof/>
            <w:webHidden/>
          </w:rPr>
          <w:fldChar w:fldCharType="end"/>
        </w:r>
      </w:hyperlink>
    </w:p>
    <w:p w14:paraId="4F8DF909" w14:textId="09ACD4E7"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3" w:history="1">
        <w:r w:rsidR="005C2B25" w:rsidRPr="001F4FAF">
          <w:rPr>
            <w:rStyle w:val="Hipervnculo"/>
            <w:noProof/>
          </w:rPr>
          <w:t>4.2</w:t>
        </w:r>
        <w:r w:rsidR="005C2B25">
          <w:rPr>
            <w:rFonts w:eastAsiaTheme="minorEastAsia" w:cstheme="minorBidi"/>
            <w:smallCaps w:val="0"/>
            <w:noProof/>
            <w:sz w:val="24"/>
            <w:szCs w:val="24"/>
            <w:lang w:val="es-ES" w:eastAsia="es-ES_tradnl"/>
          </w:rPr>
          <w:tab/>
        </w:r>
        <w:r w:rsidR="005C2B25" w:rsidRPr="001F4FAF">
          <w:rPr>
            <w:rStyle w:val="Hipervnculo"/>
            <w:noProof/>
          </w:rPr>
          <w:t>Avance del proyecto</w:t>
        </w:r>
        <w:r w:rsidR="005C2B25">
          <w:rPr>
            <w:noProof/>
            <w:webHidden/>
          </w:rPr>
          <w:tab/>
        </w:r>
        <w:r w:rsidR="005C2B25">
          <w:rPr>
            <w:noProof/>
            <w:webHidden/>
          </w:rPr>
          <w:fldChar w:fldCharType="begin"/>
        </w:r>
        <w:r w:rsidR="005C2B25">
          <w:rPr>
            <w:noProof/>
            <w:webHidden/>
          </w:rPr>
          <w:instrText xml:space="preserve"> PAGEREF _Toc111704993 \h </w:instrText>
        </w:r>
        <w:r w:rsidR="005C2B25">
          <w:rPr>
            <w:noProof/>
            <w:webHidden/>
          </w:rPr>
        </w:r>
        <w:r w:rsidR="005C2B25">
          <w:rPr>
            <w:noProof/>
            <w:webHidden/>
          </w:rPr>
          <w:fldChar w:fldCharType="separate"/>
        </w:r>
        <w:r w:rsidR="005C2B25">
          <w:rPr>
            <w:noProof/>
            <w:webHidden/>
          </w:rPr>
          <w:t>26</w:t>
        </w:r>
        <w:r w:rsidR="005C2B25">
          <w:rPr>
            <w:noProof/>
            <w:webHidden/>
          </w:rPr>
          <w:fldChar w:fldCharType="end"/>
        </w:r>
      </w:hyperlink>
    </w:p>
    <w:p w14:paraId="1497B0CE" w14:textId="5FCEC25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4" w:history="1">
        <w:r w:rsidR="005C2B25" w:rsidRPr="001F4FAF">
          <w:rPr>
            <w:rStyle w:val="Hipervnculo"/>
            <w:noProof/>
          </w:rPr>
          <w:t>4.3</w:t>
        </w:r>
        <w:r w:rsidR="005C2B25">
          <w:rPr>
            <w:rFonts w:eastAsiaTheme="minorEastAsia" w:cstheme="minorBidi"/>
            <w:smallCaps w:val="0"/>
            <w:noProof/>
            <w:sz w:val="24"/>
            <w:szCs w:val="24"/>
            <w:lang w:val="es-ES" w:eastAsia="es-ES_tradnl"/>
          </w:rPr>
          <w:tab/>
        </w:r>
        <w:r w:rsidR="005C2B25" w:rsidRPr="001F4FAF">
          <w:rPr>
            <w:rStyle w:val="Hipervnculo"/>
            <w:noProof/>
          </w:rPr>
          <w:t>Plan de RRHH</w:t>
        </w:r>
        <w:r w:rsidR="005C2B25">
          <w:rPr>
            <w:noProof/>
            <w:webHidden/>
          </w:rPr>
          <w:tab/>
        </w:r>
        <w:r w:rsidR="005C2B25">
          <w:rPr>
            <w:noProof/>
            <w:webHidden/>
          </w:rPr>
          <w:fldChar w:fldCharType="begin"/>
        </w:r>
        <w:r w:rsidR="005C2B25">
          <w:rPr>
            <w:noProof/>
            <w:webHidden/>
          </w:rPr>
          <w:instrText xml:space="preserve"> PAGEREF _Toc111704994 \h </w:instrText>
        </w:r>
        <w:r w:rsidR="005C2B25">
          <w:rPr>
            <w:noProof/>
            <w:webHidden/>
          </w:rPr>
        </w:r>
        <w:r w:rsidR="005C2B25">
          <w:rPr>
            <w:noProof/>
            <w:webHidden/>
          </w:rPr>
          <w:fldChar w:fldCharType="separate"/>
        </w:r>
        <w:r w:rsidR="005C2B25">
          <w:rPr>
            <w:noProof/>
            <w:webHidden/>
          </w:rPr>
          <w:t>26</w:t>
        </w:r>
        <w:r w:rsidR="005C2B25">
          <w:rPr>
            <w:noProof/>
            <w:webHidden/>
          </w:rPr>
          <w:fldChar w:fldCharType="end"/>
        </w:r>
      </w:hyperlink>
    </w:p>
    <w:p w14:paraId="1A667CD8" w14:textId="21568A8D"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5" w:history="1">
        <w:r w:rsidR="005C2B25" w:rsidRPr="001F4FAF">
          <w:rPr>
            <w:rStyle w:val="Hipervnculo"/>
            <w:noProof/>
          </w:rPr>
          <w:t>5.</w:t>
        </w:r>
        <w:r w:rsidR="005C2B25">
          <w:rPr>
            <w:rFonts w:eastAsiaTheme="minorEastAsia" w:cstheme="minorBidi"/>
            <w:b w:val="0"/>
            <w:bCs w:val="0"/>
            <w:caps w:val="0"/>
            <w:noProof/>
            <w:sz w:val="24"/>
            <w:szCs w:val="24"/>
            <w:lang w:val="es-ES" w:eastAsia="es-ES_tradnl"/>
          </w:rPr>
          <w:tab/>
        </w:r>
        <w:r w:rsidR="005C2B25" w:rsidRPr="001F4FAF">
          <w:rPr>
            <w:rStyle w:val="Hipervnculo"/>
            <w:noProof/>
          </w:rPr>
          <w:t>Ejecución</w:t>
        </w:r>
        <w:r w:rsidR="005C2B25">
          <w:rPr>
            <w:noProof/>
            <w:webHidden/>
          </w:rPr>
          <w:tab/>
        </w:r>
        <w:r w:rsidR="005C2B25">
          <w:rPr>
            <w:noProof/>
            <w:webHidden/>
          </w:rPr>
          <w:fldChar w:fldCharType="begin"/>
        </w:r>
        <w:r w:rsidR="005C2B25">
          <w:rPr>
            <w:noProof/>
            <w:webHidden/>
          </w:rPr>
          <w:instrText xml:space="preserve"> PAGEREF _Toc111704995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68D0322C" w14:textId="6CF4D9BB"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6" w:history="1">
        <w:r w:rsidR="005C2B25" w:rsidRPr="001F4FAF">
          <w:rPr>
            <w:rStyle w:val="Hipervnculo"/>
            <w:noProof/>
          </w:rPr>
          <w:t>5.1</w:t>
        </w:r>
        <w:r w:rsidR="005C2B25">
          <w:rPr>
            <w:rFonts w:eastAsiaTheme="minorEastAsia" w:cstheme="minorBidi"/>
            <w:smallCaps w:val="0"/>
            <w:noProof/>
            <w:sz w:val="24"/>
            <w:szCs w:val="24"/>
            <w:lang w:val="es-ES" w:eastAsia="es-ES_tradnl"/>
          </w:rPr>
          <w:tab/>
        </w:r>
        <w:r w:rsidR="005C2B25" w:rsidRPr="001F4FAF">
          <w:rPr>
            <w:rStyle w:val="Hipervnculo"/>
            <w:noProof/>
          </w:rPr>
          <w:t>Entorno de trabajo</w:t>
        </w:r>
        <w:r w:rsidR="005C2B25">
          <w:rPr>
            <w:noProof/>
            <w:webHidden/>
          </w:rPr>
          <w:tab/>
        </w:r>
        <w:r w:rsidR="005C2B25">
          <w:rPr>
            <w:noProof/>
            <w:webHidden/>
          </w:rPr>
          <w:fldChar w:fldCharType="begin"/>
        </w:r>
        <w:r w:rsidR="005C2B25">
          <w:rPr>
            <w:noProof/>
            <w:webHidden/>
          </w:rPr>
          <w:instrText xml:space="preserve"> PAGEREF _Toc111704996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1621BBAC" w14:textId="4530B6A9"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7" w:history="1">
        <w:r w:rsidR="005C2B25" w:rsidRPr="001F4FAF">
          <w:rPr>
            <w:rStyle w:val="Hipervnculo"/>
            <w:noProof/>
          </w:rPr>
          <w:t>5.2</w:t>
        </w:r>
        <w:r w:rsidR="005C2B25">
          <w:rPr>
            <w:rFonts w:eastAsiaTheme="minorEastAsia" w:cstheme="minorBidi"/>
            <w:smallCaps w:val="0"/>
            <w:noProof/>
            <w:sz w:val="24"/>
            <w:szCs w:val="24"/>
            <w:lang w:val="es-ES" w:eastAsia="es-ES_tradnl"/>
          </w:rPr>
          <w:tab/>
        </w:r>
        <w:r w:rsidR="005C2B25" w:rsidRPr="001F4FAF">
          <w:rPr>
            <w:rStyle w:val="Hipervnculo"/>
            <w:noProof/>
          </w:rPr>
          <w:t>Interlocución durante el trabajo</w:t>
        </w:r>
        <w:r w:rsidR="005C2B25">
          <w:rPr>
            <w:noProof/>
            <w:webHidden/>
          </w:rPr>
          <w:tab/>
        </w:r>
        <w:r w:rsidR="005C2B25">
          <w:rPr>
            <w:noProof/>
            <w:webHidden/>
          </w:rPr>
          <w:fldChar w:fldCharType="begin"/>
        </w:r>
        <w:r w:rsidR="005C2B25">
          <w:rPr>
            <w:noProof/>
            <w:webHidden/>
          </w:rPr>
          <w:instrText xml:space="preserve"> PAGEREF _Toc111704997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2729685D" w14:textId="4FA85400"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4998" w:history="1">
        <w:r w:rsidR="005C2B25" w:rsidRPr="001F4FAF">
          <w:rPr>
            <w:rStyle w:val="Hipervnculo"/>
            <w:noProof/>
          </w:rPr>
          <w:t>5.3</w:t>
        </w:r>
        <w:r w:rsidR="005C2B25">
          <w:rPr>
            <w:rFonts w:eastAsiaTheme="minorEastAsia" w:cstheme="minorBidi"/>
            <w:smallCaps w:val="0"/>
            <w:noProof/>
            <w:sz w:val="24"/>
            <w:szCs w:val="24"/>
            <w:lang w:val="es-ES" w:eastAsia="es-ES_tradnl"/>
          </w:rPr>
          <w:tab/>
        </w:r>
        <w:r w:rsidR="005C2B25" w:rsidRPr="001F4FAF">
          <w:rPr>
            <w:rStyle w:val="Hipervnculo"/>
            <w:noProof/>
          </w:rPr>
          <w:t>Control de cambios</w:t>
        </w:r>
        <w:r w:rsidR="005C2B25">
          <w:rPr>
            <w:noProof/>
            <w:webHidden/>
          </w:rPr>
          <w:tab/>
        </w:r>
        <w:r w:rsidR="005C2B25">
          <w:rPr>
            <w:noProof/>
            <w:webHidden/>
          </w:rPr>
          <w:fldChar w:fldCharType="begin"/>
        </w:r>
        <w:r w:rsidR="005C2B25">
          <w:rPr>
            <w:noProof/>
            <w:webHidden/>
          </w:rPr>
          <w:instrText xml:space="preserve"> PAGEREF _Toc111704998 \h </w:instrText>
        </w:r>
        <w:r w:rsidR="005C2B25">
          <w:rPr>
            <w:noProof/>
            <w:webHidden/>
          </w:rPr>
        </w:r>
        <w:r w:rsidR="005C2B25">
          <w:rPr>
            <w:noProof/>
            <w:webHidden/>
          </w:rPr>
          <w:fldChar w:fldCharType="separate"/>
        </w:r>
        <w:r w:rsidR="005C2B25">
          <w:rPr>
            <w:noProof/>
            <w:webHidden/>
          </w:rPr>
          <w:t>29</w:t>
        </w:r>
        <w:r w:rsidR="005C2B25">
          <w:rPr>
            <w:noProof/>
            <w:webHidden/>
          </w:rPr>
          <w:fldChar w:fldCharType="end"/>
        </w:r>
      </w:hyperlink>
    </w:p>
    <w:p w14:paraId="7A957812" w14:textId="3D419130"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9" w:history="1">
        <w:r w:rsidR="005C2B25" w:rsidRPr="001F4FAF">
          <w:rPr>
            <w:rStyle w:val="Hipervnculo"/>
            <w:noProof/>
          </w:rPr>
          <w:t>6.</w:t>
        </w:r>
        <w:r w:rsidR="005C2B25">
          <w:rPr>
            <w:rFonts w:eastAsiaTheme="minorEastAsia" w:cstheme="minorBidi"/>
            <w:b w:val="0"/>
            <w:bCs w:val="0"/>
            <w:caps w:val="0"/>
            <w:noProof/>
            <w:sz w:val="24"/>
            <w:szCs w:val="24"/>
            <w:lang w:val="es-ES" w:eastAsia="es-ES_tradnl"/>
          </w:rPr>
          <w:tab/>
        </w:r>
        <w:r w:rsidR="005C2B25" w:rsidRPr="001F4FAF">
          <w:rPr>
            <w:rStyle w:val="Hipervnculo"/>
            <w:noProof/>
          </w:rPr>
          <w:t>Tecnologías usadas</w:t>
        </w:r>
        <w:r w:rsidR="005C2B25">
          <w:rPr>
            <w:noProof/>
            <w:webHidden/>
          </w:rPr>
          <w:tab/>
        </w:r>
        <w:r w:rsidR="005C2B25">
          <w:rPr>
            <w:noProof/>
            <w:webHidden/>
          </w:rPr>
          <w:fldChar w:fldCharType="begin"/>
        </w:r>
        <w:r w:rsidR="005C2B25">
          <w:rPr>
            <w:noProof/>
            <w:webHidden/>
          </w:rPr>
          <w:instrText xml:space="preserve"> PAGEREF _Toc111704999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532C44E5" w14:textId="15F1C426"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00" w:history="1">
        <w:r w:rsidR="005C2B25" w:rsidRPr="001F4FAF">
          <w:rPr>
            <w:rStyle w:val="Hipervnculo"/>
            <w:noProof/>
          </w:rPr>
          <w:t>6.1</w:t>
        </w:r>
        <w:r w:rsidR="005C2B25">
          <w:rPr>
            <w:rFonts w:eastAsiaTheme="minorEastAsia" w:cstheme="minorBidi"/>
            <w:smallCaps w:val="0"/>
            <w:noProof/>
            <w:sz w:val="24"/>
            <w:szCs w:val="24"/>
            <w:lang w:val="es-ES" w:eastAsia="es-ES_tradnl"/>
          </w:rPr>
          <w:tab/>
        </w:r>
        <w:r w:rsidR="005C2B25" w:rsidRPr="001F4FAF">
          <w:rPr>
            <w:rStyle w:val="Hipervnculo"/>
            <w:noProof/>
          </w:rPr>
          <w:t>Hardware</w:t>
        </w:r>
        <w:r w:rsidR="005C2B25">
          <w:rPr>
            <w:noProof/>
            <w:webHidden/>
          </w:rPr>
          <w:tab/>
        </w:r>
        <w:r w:rsidR="005C2B25">
          <w:rPr>
            <w:noProof/>
            <w:webHidden/>
          </w:rPr>
          <w:fldChar w:fldCharType="begin"/>
        </w:r>
        <w:r w:rsidR="005C2B25">
          <w:rPr>
            <w:noProof/>
            <w:webHidden/>
          </w:rPr>
          <w:instrText xml:space="preserve"> PAGEREF _Toc111705000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645BF6DB" w14:textId="4656BCAF"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1" w:history="1">
        <w:r w:rsidR="005C2B25" w:rsidRPr="001F4FAF">
          <w:rPr>
            <w:rStyle w:val="Hipervnculo"/>
            <w:noProof/>
          </w:rPr>
          <w:t>6.1.1</w:t>
        </w:r>
        <w:r w:rsidR="005C2B25">
          <w:rPr>
            <w:rFonts w:eastAsiaTheme="minorEastAsia" w:cstheme="minorBidi"/>
            <w:i w:val="0"/>
            <w:iCs w:val="0"/>
            <w:noProof/>
            <w:sz w:val="24"/>
            <w:szCs w:val="24"/>
            <w:lang w:val="es-ES" w:eastAsia="es-ES_tradnl"/>
          </w:rPr>
          <w:tab/>
        </w:r>
        <w:r w:rsidR="005C2B25" w:rsidRPr="001F4FAF">
          <w:rPr>
            <w:rStyle w:val="Hipervnculo"/>
            <w:noProof/>
          </w:rPr>
          <w:t>Desarrollo de extensión Chrome, contrataciones y servidor</w:t>
        </w:r>
        <w:r w:rsidR="005C2B25">
          <w:rPr>
            <w:noProof/>
            <w:webHidden/>
          </w:rPr>
          <w:tab/>
        </w:r>
        <w:r w:rsidR="005C2B25">
          <w:rPr>
            <w:noProof/>
            <w:webHidden/>
          </w:rPr>
          <w:fldChar w:fldCharType="begin"/>
        </w:r>
        <w:r w:rsidR="005C2B25">
          <w:rPr>
            <w:noProof/>
            <w:webHidden/>
          </w:rPr>
          <w:instrText xml:space="preserve"> PAGEREF _Toc111705001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371A1E74" w14:textId="1D91F9E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2" w:history="1">
        <w:r w:rsidR="005C2B25" w:rsidRPr="001F4FAF">
          <w:rPr>
            <w:rStyle w:val="Hipervnculo"/>
            <w:noProof/>
          </w:rPr>
          <w:t>6.1.2</w:t>
        </w:r>
        <w:r w:rsidR="005C2B25">
          <w:rPr>
            <w:rFonts w:eastAsiaTheme="minorEastAsia" w:cstheme="minorBidi"/>
            <w:i w:val="0"/>
            <w:iCs w:val="0"/>
            <w:noProof/>
            <w:sz w:val="24"/>
            <w:szCs w:val="24"/>
            <w:lang w:val="es-ES" w:eastAsia="es-ES_tradnl"/>
          </w:rPr>
          <w:tab/>
        </w:r>
        <w:r w:rsidR="005C2B25" w:rsidRPr="001F4FAF">
          <w:rPr>
            <w:rStyle w:val="Hipervnculo"/>
            <w:noProof/>
          </w:rPr>
          <w:t>Desarrollo de la página web</w:t>
        </w:r>
        <w:r w:rsidR="005C2B25">
          <w:rPr>
            <w:noProof/>
            <w:webHidden/>
          </w:rPr>
          <w:tab/>
        </w:r>
        <w:r w:rsidR="005C2B25">
          <w:rPr>
            <w:noProof/>
            <w:webHidden/>
          </w:rPr>
          <w:fldChar w:fldCharType="begin"/>
        </w:r>
        <w:r w:rsidR="005C2B25">
          <w:rPr>
            <w:noProof/>
            <w:webHidden/>
          </w:rPr>
          <w:instrText xml:space="preserve"> PAGEREF _Toc111705002 \h </w:instrText>
        </w:r>
        <w:r w:rsidR="005C2B25">
          <w:rPr>
            <w:noProof/>
            <w:webHidden/>
          </w:rPr>
        </w:r>
        <w:r w:rsidR="005C2B25">
          <w:rPr>
            <w:noProof/>
            <w:webHidden/>
          </w:rPr>
          <w:fldChar w:fldCharType="separate"/>
        </w:r>
        <w:r w:rsidR="005C2B25">
          <w:rPr>
            <w:noProof/>
            <w:webHidden/>
          </w:rPr>
          <w:t>31</w:t>
        </w:r>
        <w:r w:rsidR="005C2B25">
          <w:rPr>
            <w:noProof/>
            <w:webHidden/>
          </w:rPr>
          <w:fldChar w:fldCharType="end"/>
        </w:r>
      </w:hyperlink>
    </w:p>
    <w:p w14:paraId="000F1B64" w14:textId="53362138"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03" w:history="1">
        <w:r w:rsidR="005C2B25" w:rsidRPr="001F4FAF">
          <w:rPr>
            <w:rStyle w:val="Hipervnculo"/>
            <w:noProof/>
          </w:rPr>
          <w:t>6.2</w:t>
        </w:r>
        <w:r w:rsidR="005C2B25">
          <w:rPr>
            <w:rFonts w:eastAsiaTheme="minorEastAsia" w:cstheme="minorBidi"/>
            <w:smallCaps w:val="0"/>
            <w:noProof/>
            <w:sz w:val="24"/>
            <w:szCs w:val="24"/>
            <w:lang w:val="es-ES" w:eastAsia="es-ES_tradnl"/>
          </w:rPr>
          <w:tab/>
        </w:r>
        <w:r w:rsidR="005C2B25" w:rsidRPr="001F4FAF">
          <w:rPr>
            <w:rStyle w:val="Hipervnculo"/>
            <w:noProof/>
          </w:rPr>
          <w:t>Software</w:t>
        </w:r>
        <w:r w:rsidR="005C2B25">
          <w:rPr>
            <w:noProof/>
            <w:webHidden/>
          </w:rPr>
          <w:tab/>
        </w:r>
        <w:r w:rsidR="005C2B25">
          <w:rPr>
            <w:noProof/>
            <w:webHidden/>
          </w:rPr>
          <w:fldChar w:fldCharType="begin"/>
        </w:r>
        <w:r w:rsidR="005C2B25">
          <w:rPr>
            <w:noProof/>
            <w:webHidden/>
          </w:rPr>
          <w:instrText xml:space="preserve"> PAGEREF _Toc111705003 \h </w:instrText>
        </w:r>
        <w:r w:rsidR="005C2B25">
          <w:rPr>
            <w:noProof/>
            <w:webHidden/>
          </w:rPr>
        </w:r>
        <w:r w:rsidR="005C2B25">
          <w:rPr>
            <w:noProof/>
            <w:webHidden/>
          </w:rPr>
          <w:fldChar w:fldCharType="separate"/>
        </w:r>
        <w:r w:rsidR="005C2B25">
          <w:rPr>
            <w:noProof/>
            <w:webHidden/>
          </w:rPr>
          <w:t>32</w:t>
        </w:r>
        <w:r w:rsidR="005C2B25">
          <w:rPr>
            <w:noProof/>
            <w:webHidden/>
          </w:rPr>
          <w:fldChar w:fldCharType="end"/>
        </w:r>
      </w:hyperlink>
    </w:p>
    <w:p w14:paraId="5E9A773C" w14:textId="3BFB0BED"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4" w:history="1">
        <w:r w:rsidR="005C2B25" w:rsidRPr="001F4FAF">
          <w:rPr>
            <w:rStyle w:val="Hipervnculo"/>
            <w:noProof/>
          </w:rPr>
          <w:t>6.2.1</w:t>
        </w:r>
        <w:r w:rsidR="005C2B25">
          <w:rPr>
            <w:rFonts w:eastAsiaTheme="minorEastAsia" w:cstheme="minorBidi"/>
            <w:i w:val="0"/>
            <w:iCs w:val="0"/>
            <w:noProof/>
            <w:sz w:val="24"/>
            <w:szCs w:val="24"/>
            <w:lang w:val="es-ES" w:eastAsia="es-ES_tradnl"/>
          </w:rPr>
          <w:tab/>
        </w:r>
        <w:r w:rsidR="005C2B25" w:rsidRPr="001F4FAF">
          <w:rPr>
            <w:rStyle w:val="Hipervnculo"/>
            <w:noProof/>
          </w:rPr>
          <w:t>Integración continua</w:t>
        </w:r>
        <w:r w:rsidR="005C2B25">
          <w:rPr>
            <w:noProof/>
            <w:webHidden/>
          </w:rPr>
          <w:tab/>
        </w:r>
        <w:r w:rsidR="005C2B25">
          <w:rPr>
            <w:noProof/>
            <w:webHidden/>
          </w:rPr>
          <w:fldChar w:fldCharType="begin"/>
        </w:r>
        <w:r w:rsidR="005C2B25">
          <w:rPr>
            <w:noProof/>
            <w:webHidden/>
          </w:rPr>
          <w:instrText xml:space="preserve"> PAGEREF _Toc111705004 \h </w:instrText>
        </w:r>
        <w:r w:rsidR="005C2B25">
          <w:rPr>
            <w:noProof/>
            <w:webHidden/>
          </w:rPr>
        </w:r>
        <w:r w:rsidR="005C2B25">
          <w:rPr>
            <w:noProof/>
            <w:webHidden/>
          </w:rPr>
          <w:fldChar w:fldCharType="separate"/>
        </w:r>
        <w:r w:rsidR="005C2B25">
          <w:rPr>
            <w:noProof/>
            <w:webHidden/>
          </w:rPr>
          <w:t>32</w:t>
        </w:r>
        <w:r w:rsidR="005C2B25">
          <w:rPr>
            <w:noProof/>
            <w:webHidden/>
          </w:rPr>
          <w:fldChar w:fldCharType="end"/>
        </w:r>
      </w:hyperlink>
    </w:p>
    <w:p w14:paraId="66DD2392" w14:textId="00A059AE"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5" w:history="1">
        <w:r w:rsidR="005C2B25" w:rsidRPr="001F4FAF">
          <w:rPr>
            <w:rStyle w:val="Hipervnculo"/>
            <w:noProof/>
          </w:rPr>
          <w:t>6.2.2</w:t>
        </w:r>
        <w:r w:rsidR="005C2B25">
          <w:rPr>
            <w:rFonts w:eastAsiaTheme="minorEastAsia" w:cstheme="minorBidi"/>
            <w:i w:val="0"/>
            <w:iCs w:val="0"/>
            <w:noProof/>
            <w:sz w:val="24"/>
            <w:szCs w:val="24"/>
            <w:lang w:val="es-ES" w:eastAsia="es-ES_tradnl"/>
          </w:rPr>
          <w:tab/>
        </w:r>
        <w:r w:rsidR="005C2B25" w:rsidRPr="001F4FAF">
          <w:rPr>
            <w:rStyle w:val="Hipervnculo"/>
            <w:noProof/>
          </w:rPr>
          <w:t>GitHub</w:t>
        </w:r>
        <w:r w:rsidR="005C2B25">
          <w:rPr>
            <w:noProof/>
            <w:webHidden/>
          </w:rPr>
          <w:tab/>
        </w:r>
        <w:r w:rsidR="005C2B25">
          <w:rPr>
            <w:noProof/>
            <w:webHidden/>
          </w:rPr>
          <w:fldChar w:fldCharType="begin"/>
        </w:r>
        <w:r w:rsidR="005C2B25">
          <w:rPr>
            <w:noProof/>
            <w:webHidden/>
          </w:rPr>
          <w:instrText xml:space="preserve"> PAGEREF _Toc111705005 \h </w:instrText>
        </w:r>
        <w:r w:rsidR="005C2B25">
          <w:rPr>
            <w:noProof/>
            <w:webHidden/>
          </w:rPr>
        </w:r>
        <w:r w:rsidR="005C2B25">
          <w:rPr>
            <w:noProof/>
            <w:webHidden/>
          </w:rPr>
          <w:fldChar w:fldCharType="separate"/>
        </w:r>
        <w:r w:rsidR="005C2B25">
          <w:rPr>
            <w:noProof/>
            <w:webHidden/>
          </w:rPr>
          <w:t>33</w:t>
        </w:r>
        <w:r w:rsidR="005C2B25">
          <w:rPr>
            <w:noProof/>
            <w:webHidden/>
          </w:rPr>
          <w:fldChar w:fldCharType="end"/>
        </w:r>
      </w:hyperlink>
    </w:p>
    <w:p w14:paraId="4CAA794C" w14:textId="0FD4F016"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6" w:history="1">
        <w:r w:rsidR="005C2B25" w:rsidRPr="001F4FAF">
          <w:rPr>
            <w:rStyle w:val="Hipervnculo"/>
            <w:noProof/>
          </w:rPr>
          <w:t>6.2.3</w:t>
        </w:r>
        <w:r w:rsidR="005C2B25">
          <w:rPr>
            <w:rFonts w:eastAsiaTheme="minorEastAsia" w:cstheme="minorBidi"/>
            <w:i w:val="0"/>
            <w:iCs w:val="0"/>
            <w:noProof/>
            <w:sz w:val="24"/>
            <w:szCs w:val="24"/>
            <w:lang w:val="es-ES" w:eastAsia="es-ES_tradnl"/>
          </w:rPr>
          <w:tab/>
        </w:r>
        <w:r w:rsidR="005C2B25" w:rsidRPr="001F4FAF">
          <w:rPr>
            <w:rStyle w:val="Hipervnculo"/>
            <w:noProof/>
          </w:rPr>
          <w:t>IDEs</w:t>
        </w:r>
        <w:r w:rsidR="005C2B25">
          <w:rPr>
            <w:noProof/>
            <w:webHidden/>
          </w:rPr>
          <w:tab/>
        </w:r>
        <w:r w:rsidR="005C2B25">
          <w:rPr>
            <w:noProof/>
            <w:webHidden/>
          </w:rPr>
          <w:fldChar w:fldCharType="begin"/>
        </w:r>
        <w:r w:rsidR="005C2B25">
          <w:rPr>
            <w:noProof/>
            <w:webHidden/>
          </w:rPr>
          <w:instrText xml:space="preserve"> PAGEREF _Toc111705006 \h </w:instrText>
        </w:r>
        <w:r w:rsidR="005C2B25">
          <w:rPr>
            <w:noProof/>
            <w:webHidden/>
          </w:rPr>
        </w:r>
        <w:r w:rsidR="005C2B25">
          <w:rPr>
            <w:noProof/>
            <w:webHidden/>
          </w:rPr>
          <w:fldChar w:fldCharType="separate"/>
        </w:r>
        <w:r w:rsidR="005C2B25">
          <w:rPr>
            <w:noProof/>
            <w:webHidden/>
          </w:rPr>
          <w:t>34</w:t>
        </w:r>
        <w:r w:rsidR="005C2B25">
          <w:rPr>
            <w:noProof/>
            <w:webHidden/>
          </w:rPr>
          <w:fldChar w:fldCharType="end"/>
        </w:r>
      </w:hyperlink>
    </w:p>
    <w:p w14:paraId="42FC299B" w14:textId="12E8CBA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7" w:history="1">
        <w:r w:rsidR="005C2B25" w:rsidRPr="001F4FAF">
          <w:rPr>
            <w:rStyle w:val="Hipervnculo"/>
            <w:noProof/>
          </w:rPr>
          <w:t>6.2.4</w:t>
        </w:r>
        <w:r w:rsidR="005C2B25">
          <w:rPr>
            <w:rFonts w:eastAsiaTheme="minorEastAsia" w:cstheme="minorBidi"/>
            <w:i w:val="0"/>
            <w:iCs w:val="0"/>
            <w:noProof/>
            <w:sz w:val="24"/>
            <w:szCs w:val="24"/>
            <w:lang w:val="es-ES" w:eastAsia="es-ES_tradnl"/>
          </w:rPr>
          <w:tab/>
        </w:r>
        <w:r w:rsidR="005C2B25" w:rsidRPr="001F4FAF">
          <w:rPr>
            <w:rStyle w:val="Hipervnculo"/>
            <w:noProof/>
          </w:rPr>
          <w:t>XAMPP</w:t>
        </w:r>
        <w:r w:rsidR="005C2B25">
          <w:rPr>
            <w:noProof/>
            <w:webHidden/>
          </w:rPr>
          <w:tab/>
        </w:r>
        <w:r w:rsidR="005C2B25">
          <w:rPr>
            <w:noProof/>
            <w:webHidden/>
          </w:rPr>
          <w:fldChar w:fldCharType="begin"/>
        </w:r>
        <w:r w:rsidR="005C2B25">
          <w:rPr>
            <w:noProof/>
            <w:webHidden/>
          </w:rPr>
          <w:instrText xml:space="preserve"> PAGEREF _Toc111705007 \h </w:instrText>
        </w:r>
        <w:r w:rsidR="005C2B25">
          <w:rPr>
            <w:noProof/>
            <w:webHidden/>
          </w:rPr>
        </w:r>
        <w:r w:rsidR="005C2B25">
          <w:rPr>
            <w:noProof/>
            <w:webHidden/>
          </w:rPr>
          <w:fldChar w:fldCharType="separate"/>
        </w:r>
        <w:r w:rsidR="005C2B25">
          <w:rPr>
            <w:noProof/>
            <w:webHidden/>
          </w:rPr>
          <w:t>35</w:t>
        </w:r>
        <w:r w:rsidR="005C2B25">
          <w:rPr>
            <w:noProof/>
            <w:webHidden/>
          </w:rPr>
          <w:fldChar w:fldCharType="end"/>
        </w:r>
      </w:hyperlink>
    </w:p>
    <w:p w14:paraId="5ED506B5" w14:textId="0ACE8C8D"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8" w:history="1">
        <w:r w:rsidR="005C2B25" w:rsidRPr="001F4FAF">
          <w:rPr>
            <w:rStyle w:val="Hipervnculo"/>
            <w:noProof/>
          </w:rPr>
          <w:t>6.2.5</w:t>
        </w:r>
        <w:r w:rsidR="005C2B25">
          <w:rPr>
            <w:rFonts w:eastAsiaTheme="minorEastAsia" w:cstheme="minorBidi"/>
            <w:i w:val="0"/>
            <w:iCs w:val="0"/>
            <w:noProof/>
            <w:sz w:val="24"/>
            <w:szCs w:val="24"/>
            <w:lang w:val="es-ES" w:eastAsia="es-ES_tradnl"/>
          </w:rPr>
          <w:tab/>
        </w:r>
        <w:r w:rsidR="005C2B25" w:rsidRPr="001F4FAF">
          <w:rPr>
            <w:rStyle w:val="Hipervnculo"/>
            <w:noProof/>
          </w:rPr>
          <w:t>Paquete office</w:t>
        </w:r>
        <w:r w:rsidR="005C2B25">
          <w:rPr>
            <w:noProof/>
            <w:webHidden/>
          </w:rPr>
          <w:tab/>
        </w:r>
        <w:r w:rsidR="005C2B25">
          <w:rPr>
            <w:noProof/>
            <w:webHidden/>
          </w:rPr>
          <w:fldChar w:fldCharType="begin"/>
        </w:r>
        <w:r w:rsidR="005C2B25">
          <w:rPr>
            <w:noProof/>
            <w:webHidden/>
          </w:rPr>
          <w:instrText xml:space="preserve"> PAGEREF _Toc111705008 \h </w:instrText>
        </w:r>
        <w:r w:rsidR="005C2B25">
          <w:rPr>
            <w:noProof/>
            <w:webHidden/>
          </w:rPr>
        </w:r>
        <w:r w:rsidR="005C2B25">
          <w:rPr>
            <w:noProof/>
            <w:webHidden/>
          </w:rPr>
          <w:fldChar w:fldCharType="separate"/>
        </w:r>
        <w:r w:rsidR="005C2B25">
          <w:rPr>
            <w:noProof/>
            <w:webHidden/>
          </w:rPr>
          <w:t>36</w:t>
        </w:r>
        <w:r w:rsidR="005C2B25">
          <w:rPr>
            <w:noProof/>
            <w:webHidden/>
          </w:rPr>
          <w:fldChar w:fldCharType="end"/>
        </w:r>
      </w:hyperlink>
    </w:p>
    <w:p w14:paraId="2D6F4112" w14:textId="1D43A60A"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9" w:history="1">
        <w:r w:rsidR="005C2B25" w:rsidRPr="001F4FAF">
          <w:rPr>
            <w:rStyle w:val="Hipervnculo"/>
            <w:noProof/>
          </w:rPr>
          <w:t>6.2.6</w:t>
        </w:r>
        <w:r w:rsidR="005C2B25">
          <w:rPr>
            <w:rFonts w:eastAsiaTheme="minorEastAsia" w:cstheme="minorBidi"/>
            <w:i w:val="0"/>
            <w:iCs w:val="0"/>
            <w:noProof/>
            <w:sz w:val="24"/>
            <w:szCs w:val="24"/>
            <w:lang w:val="es-ES" w:eastAsia="es-ES_tradnl"/>
          </w:rPr>
          <w:tab/>
        </w:r>
        <w:r w:rsidR="005C2B25" w:rsidRPr="001F4FAF">
          <w:rPr>
            <w:rStyle w:val="Hipervnculo"/>
            <w:noProof/>
          </w:rPr>
          <w:t>Star UML</w:t>
        </w:r>
        <w:r w:rsidR="005C2B25">
          <w:rPr>
            <w:noProof/>
            <w:webHidden/>
          </w:rPr>
          <w:tab/>
        </w:r>
        <w:r w:rsidR="005C2B25">
          <w:rPr>
            <w:noProof/>
            <w:webHidden/>
          </w:rPr>
          <w:fldChar w:fldCharType="begin"/>
        </w:r>
        <w:r w:rsidR="005C2B25">
          <w:rPr>
            <w:noProof/>
            <w:webHidden/>
          </w:rPr>
          <w:instrText xml:space="preserve"> PAGEREF _Toc111705009 \h </w:instrText>
        </w:r>
        <w:r w:rsidR="005C2B25">
          <w:rPr>
            <w:noProof/>
            <w:webHidden/>
          </w:rPr>
        </w:r>
        <w:r w:rsidR="005C2B25">
          <w:rPr>
            <w:noProof/>
            <w:webHidden/>
          </w:rPr>
          <w:fldChar w:fldCharType="separate"/>
        </w:r>
        <w:r w:rsidR="005C2B25">
          <w:rPr>
            <w:noProof/>
            <w:webHidden/>
          </w:rPr>
          <w:t>37</w:t>
        </w:r>
        <w:r w:rsidR="005C2B25">
          <w:rPr>
            <w:noProof/>
            <w:webHidden/>
          </w:rPr>
          <w:fldChar w:fldCharType="end"/>
        </w:r>
      </w:hyperlink>
    </w:p>
    <w:p w14:paraId="202017EC" w14:textId="5450820C"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0" w:history="1">
        <w:r w:rsidR="005C2B25" w:rsidRPr="001F4FAF">
          <w:rPr>
            <w:rStyle w:val="Hipervnculo"/>
            <w:noProof/>
          </w:rPr>
          <w:t>6.2.7</w:t>
        </w:r>
        <w:r w:rsidR="005C2B25">
          <w:rPr>
            <w:rFonts w:eastAsiaTheme="minorEastAsia" w:cstheme="minorBidi"/>
            <w:i w:val="0"/>
            <w:iCs w:val="0"/>
            <w:noProof/>
            <w:sz w:val="24"/>
            <w:szCs w:val="24"/>
            <w:lang w:val="es-ES" w:eastAsia="es-ES_tradnl"/>
          </w:rPr>
          <w:tab/>
        </w:r>
        <w:r w:rsidR="005C2B25" w:rsidRPr="001F4FAF">
          <w:rPr>
            <w:rStyle w:val="Hipervnculo"/>
            <w:noProof/>
          </w:rPr>
          <w:t>Google Chrome</w:t>
        </w:r>
        <w:r w:rsidR="005C2B25">
          <w:rPr>
            <w:noProof/>
            <w:webHidden/>
          </w:rPr>
          <w:tab/>
        </w:r>
        <w:r w:rsidR="005C2B25">
          <w:rPr>
            <w:noProof/>
            <w:webHidden/>
          </w:rPr>
          <w:fldChar w:fldCharType="begin"/>
        </w:r>
        <w:r w:rsidR="005C2B25">
          <w:rPr>
            <w:noProof/>
            <w:webHidden/>
          </w:rPr>
          <w:instrText xml:space="preserve"> PAGEREF _Toc111705010 \h </w:instrText>
        </w:r>
        <w:r w:rsidR="005C2B25">
          <w:rPr>
            <w:noProof/>
            <w:webHidden/>
          </w:rPr>
        </w:r>
        <w:r w:rsidR="005C2B25">
          <w:rPr>
            <w:noProof/>
            <w:webHidden/>
          </w:rPr>
          <w:fldChar w:fldCharType="separate"/>
        </w:r>
        <w:r w:rsidR="005C2B25">
          <w:rPr>
            <w:noProof/>
            <w:webHidden/>
          </w:rPr>
          <w:t>37</w:t>
        </w:r>
        <w:r w:rsidR="005C2B25">
          <w:rPr>
            <w:noProof/>
            <w:webHidden/>
          </w:rPr>
          <w:fldChar w:fldCharType="end"/>
        </w:r>
      </w:hyperlink>
    </w:p>
    <w:p w14:paraId="0A427E0C" w14:textId="78BF846A"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1" w:history="1">
        <w:r w:rsidR="005C2B25" w:rsidRPr="001F4FAF">
          <w:rPr>
            <w:rStyle w:val="Hipervnculo"/>
            <w:noProof/>
          </w:rPr>
          <w:t>6.2.8</w:t>
        </w:r>
        <w:r w:rsidR="005C2B25">
          <w:rPr>
            <w:rFonts w:eastAsiaTheme="minorEastAsia" w:cstheme="minorBidi"/>
            <w:i w:val="0"/>
            <w:iCs w:val="0"/>
            <w:noProof/>
            <w:sz w:val="24"/>
            <w:szCs w:val="24"/>
            <w:lang w:val="es-ES" w:eastAsia="es-ES_tradnl"/>
          </w:rPr>
          <w:tab/>
        </w:r>
        <w:r w:rsidR="005C2B25" w:rsidRPr="001F4FAF">
          <w:rPr>
            <w:rStyle w:val="Hipervnculo"/>
            <w:noProof/>
          </w:rPr>
          <w:t>Lenguajes de programación</w:t>
        </w:r>
        <w:r w:rsidR="005C2B25">
          <w:rPr>
            <w:noProof/>
            <w:webHidden/>
          </w:rPr>
          <w:tab/>
        </w:r>
        <w:r w:rsidR="005C2B25">
          <w:rPr>
            <w:noProof/>
            <w:webHidden/>
          </w:rPr>
          <w:fldChar w:fldCharType="begin"/>
        </w:r>
        <w:r w:rsidR="005C2B25">
          <w:rPr>
            <w:noProof/>
            <w:webHidden/>
          </w:rPr>
          <w:instrText xml:space="preserve"> PAGEREF _Toc111705011 \h </w:instrText>
        </w:r>
        <w:r w:rsidR="005C2B25">
          <w:rPr>
            <w:noProof/>
            <w:webHidden/>
          </w:rPr>
        </w:r>
        <w:r w:rsidR="005C2B25">
          <w:rPr>
            <w:noProof/>
            <w:webHidden/>
          </w:rPr>
          <w:fldChar w:fldCharType="separate"/>
        </w:r>
        <w:r w:rsidR="005C2B25">
          <w:rPr>
            <w:noProof/>
            <w:webHidden/>
          </w:rPr>
          <w:t>38</w:t>
        </w:r>
        <w:r w:rsidR="005C2B25">
          <w:rPr>
            <w:noProof/>
            <w:webHidden/>
          </w:rPr>
          <w:fldChar w:fldCharType="end"/>
        </w:r>
      </w:hyperlink>
    </w:p>
    <w:p w14:paraId="33EA4683" w14:textId="2C92C506"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2" w:history="1">
        <w:r w:rsidR="005C2B25" w:rsidRPr="001F4FAF">
          <w:rPr>
            <w:rStyle w:val="Hipervnculo"/>
            <w:noProof/>
          </w:rPr>
          <w:t>6.2.9</w:t>
        </w:r>
        <w:r w:rsidR="005C2B25">
          <w:rPr>
            <w:rFonts w:eastAsiaTheme="minorEastAsia" w:cstheme="minorBidi"/>
            <w:i w:val="0"/>
            <w:iCs w:val="0"/>
            <w:noProof/>
            <w:sz w:val="24"/>
            <w:szCs w:val="24"/>
            <w:lang w:val="es-ES" w:eastAsia="es-ES_tradnl"/>
          </w:rPr>
          <w:tab/>
        </w:r>
        <w:r w:rsidR="005C2B25" w:rsidRPr="001F4FAF">
          <w:rPr>
            <w:rStyle w:val="Hipervnculo"/>
            <w:noProof/>
          </w:rPr>
          <w:t>MySQLWorkbench</w:t>
        </w:r>
        <w:r w:rsidR="005C2B25">
          <w:rPr>
            <w:noProof/>
            <w:webHidden/>
          </w:rPr>
          <w:tab/>
        </w:r>
        <w:r w:rsidR="005C2B25">
          <w:rPr>
            <w:noProof/>
            <w:webHidden/>
          </w:rPr>
          <w:fldChar w:fldCharType="begin"/>
        </w:r>
        <w:r w:rsidR="005C2B25">
          <w:rPr>
            <w:noProof/>
            <w:webHidden/>
          </w:rPr>
          <w:instrText xml:space="preserve"> PAGEREF _Toc111705012 \h </w:instrText>
        </w:r>
        <w:r w:rsidR="005C2B25">
          <w:rPr>
            <w:noProof/>
            <w:webHidden/>
          </w:rPr>
        </w:r>
        <w:r w:rsidR="005C2B25">
          <w:rPr>
            <w:noProof/>
            <w:webHidden/>
          </w:rPr>
          <w:fldChar w:fldCharType="separate"/>
        </w:r>
        <w:r w:rsidR="005C2B25">
          <w:rPr>
            <w:noProof/>
            <w:webHidden/>
          </w:rPr>
          <w:t>39</w:t>
        </w:r>
        <w:r w:rsidR="005C2B25">
          <w:rPr>
            <w:noProof/>
            <w:webHidden/>
          </w:rPr>
          <w:fldChar w:fldCharType="end"/>
        </w:r>
      </w:hyperlink>
    </w:p>
    <w:p w14:paraId="3D9FD340" w14:textId="4B90A7A3"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3" w:history="1">
        <w:r w:rsidR="005C2B25" w:rsidRPr="001F4FAF">
          <w:rPr>
            <w:rStyle w:val="Hipervnculo"/>
            <w:noProof/>
          </w:rPr>
          <w:t>6.2.10</w:t>
        </w:r>
        <w:r w:rsidR="005C2B25">
          <w:rPr>
            <w:rFonts w:eastAsiaTheme="minorEastAsia" w:cstheme="minorBidi"/>
            <w:i w:val="0"/>
            <w:iCs w:val="0"/>
            <w:noProof/>
            <w:sz w:val="24"/>
            <w:szCs w:val="24"/>
            <w:lang w:val="es-ES" w:eastAsia="es-ES_tradnl"/>
          </w:rPr>
          <w:tab/>
        </w:r>
        <w:r w:rsidR="005C2B25" w:rsidRPr="001F4FAF">
          <w:rPr>
            <w:rStyle w:val="Hipervnculo"/>
            <w:noProof/>
          </w:rPr>
          <w:t>Servicios en la nube</w:t>
        </w:r>
        <w:r w:rsidR="005C2B25">
          <w:rPr>
            <w:noProof/>
            <w:webHidden/>
          </w:rPr>
          <w:tab/>
        </w:r>
        <w:r w:rsidR="005C2B25">
          <w:rPr>
            <w:noProof/>
            <w:webHidden/>
          </w:rPr>
          <w:fldChar w:fldCharType="begin"/>
        </w:r>
        <w:r w:rsidR="005C2B25">
          <w:rPr>
            <w:noProof/>
            <w:webHidden/>
          </w:rPr>
          <w:instrText xml:space="preserve"> PAGEREF _Toc111705013 \h </w:instrText>
        </w:r>
        <w:r w:rsidR="005C2B25">
          <w:rPr>
            <w:noProof/>
            <w:webHidden/>
          </w:rPr>
        </w:r>
        <w:r w:rsidR="005C2B25">
          <w:rPr>
            <w:noProof/>
            <w:webHidden/>
          </w:rPr>
          <w:fldChar w:fldCharType="separate"/>
        </w:r>
        <w:r w:rsidR="005C2B25">
          <w:rPr>
            <w:noProof/>
            <w:webHidden/>
          </w:rPr>
          <w:t>39</w:t>
        </w:r>
        <w:r w:rsidR="005C2B25">
          <w:rPr>
            <w:noProof/>
            <w:webHidden/>
          </w:rPr>
          <w:fldChar w:fldCharType="end"/>
        </w:r>
      </w:hyperlink>
    </w:p>
    <w:p w14:paraId="377818EA" w14:textId="633CDEE5"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4" w:history="1">
        <w:r w:rsidR="005C2B25" w:rsidRPr="001F4FAF">
          <w:rPr>
            <w:rStyle w:val="Hipervnculo"/>
            <w:noProof/>
          </w:rPr>
          <w:t>6.2.11</w:t>
        </w:r>
        <w:r w:rsidR="005C2B25">
          <w:rPr>
            <w:rFonts w:eastAsiaTheme="minorEastAsia" w:cstheme="minorBidi"/>
            <w:i w:val="0"/>
            <w:iCs w:val="0"/>
            <w:noProof/>
            <w:sz w:val="24"/>
            <w:szCs w:val="24"/>
            <w:lang w:val="es-ES" w:eastAsia="es-ES_tradnl"/>
          </w:rPr>
          <w:tab/>
        </w:r>
        <w:r w:rsidR="005C2B25" w:rsidRPr="001F4FAF">
          <w:rPr>
            <w:rStyle w:val="Hipervnculo"/>
            <w:noProof/>
          </w:rPr>
          <w:t>Logmein hamachi</w:t>
        </w:r>
        <w:r w:rsidR="005C2B25">
          <w:rPr>
            <w:noProof/>
            <w:webHidden/>
          </w:rPr>
          <w:tab/>
        </w:r>
        <w:r w:rsidR="005C2B25">
          <w:rPr>
            <w:noProof/>
            <w:webHidden/>
          </w:rPr>
          <w:fldChar w:fldCharType="begin"/>
        </w:r>
        <w:r w:rsidR="005C2B25">
          <w:rPr>
            <w:noProof/>
            <w:webHidden/>
          </w:rPr>
          <w:instrText xml:space="preserve"> PAGEREF _Toc111705014 \h </w:instrText>
        </w:r>
        <w:r w:rsidR="005C2B25">
          <w:rPr>
            <w:noProof/>
            <w:webHidden/>
          </w:rPr>
        </w:r>
        <w:r w:rsidR="005C2B25">
          <w:rPr>
            <w:noProof/>
            <w:webHidden/>
          </w:rPr>
          <w:fldChar w:fldCharType="separate"/>
        </w:r>
        <w:r w:rsidR="005C2B25">
          <w:rPr>
            <w:noProof/>
            <w:webHidden/>
          </w:rPr>
          <w:t>40</w:t>
        </w:r>
        <w:r w:rsidR="005C2B25">
          <w:rPr>
            <w:noProof/>
            <w:webHidden/>
          </w:rPr>
          <w:fldChar w:fldCharType="end"/>
        </w:r>
      </w:hyperlink>
    </w:p>
    <w:p w14:paraId="15609A9C" w14:textId="0E8F98BD"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15" w:history="1">
        <w:r w:rsidR="005C2B25" w:rsidRPr="001F4FAF">
          <w:rPr>
            <w:rStyle w:val="Hipervnculo"/>
            <w:noProof/>
          </w:rPr>
          <w:t>7.</w:t>
        </w:r>
        <w:r w:rsidR="005C2B25">
          <w:rPr>
            <w:rFonts w:eastAsiaTheme="minorEastAsia" w:cstheme="minorBidi"/>
            <w:b w:val="0"/>
            <w:bCs w:val="0"/>
            <w:caps w:val="0"/>
            <w:noProof/>
            <w:sz w:val="24"/>
            <w:szCs w:val="24"/>
            <w:lang w:val="es-ES" w:eastAsia="es-ES_tradnl"/>
          </w:rPr>
          <w:tab/>
        </w:r>
        <w:r w:rsidR="005C2B25" w:rsidRPr="001F4FAF">
          <w:rPr>
            <w:rStyle w:val="Hipervnculo"/>
            <w:noProof/>
          </w:rPr>
          <w:t>Planificación</w:t>
        </w:r>
        <w:r w:rsidR="005C2B25">
          <w:rPr>
            <w:noProof/>
            <w:webHidden/>
          </w:rPr>
          <w:tab/>
        </w:r>
        <w:r w:rsidR="005C2B25">
          <w:rPr>
            <w:noProof/>
            <w:webHidden/>
          </w:rPr>
          <w:fldChar w:fldCharType="begin"/>
        </w:r>
        <w:r w:rsidR="005C2B25">
          <w:rPr>
            <w:noProof/>
            <w:webHidden/>
          </w:rPr>
          <w:instrText xml:space="preserve"> PAGEREF _Toc111705015 \h </w:instrText>
        </w:r>
        <w:r w:rsidR="005C2B25">
          <w:rPr>
            <w:noProof/>
            <w:webHidden/>
          </w:rPr>
        </w:r>
        <w:r w:rsidR="005C2B25">
          <w:rPr>
            <w:noProof/>
            <w:webHidden/>
          </w:rPr>
          <w:fldChar w:fldCharType="separate"/>
        </w:r>
        <w:r w:rsidR="005C2B25">
          <w:rPr>
            <w:noProof/>
            <w:webHidden/>
          </w:rPr>
          <w:t>41</w:t>
        </w:r>
        <w:r w:rsidR="005C2B25">
          <w:rPr>
            <w:noProof/>
            <w:webHidden/>
          </w:rPr>
          <w:fldChar w:fldCharType="end"/>
        </w:r>
      </w:hyperlink>
    </w:p>
    <w:p w14:paraId="3617FEBB" w14:textId="4FFE5B18"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6" w:history="1">
        <w:r w:rsidR="005C2B25" w:rsidRPr="001F4FAF">
          <w:rPr>
            <w:rStyle w:val="Hipervnculo"/>
            <w:noProof/>
          </w:rPr>
          <w:t>7.1</w:t>
        </w:r>
        <w:r w:rsidR="005C2B25">
          <w:rPr>
            <w:rFonts w:eastAsiaTheme="minorEastAsia" w:cstheme="minorBidi"/>
            <w:smallCaps w:val="0"/>
            <w:noProof/>
            <w:sz w:val="24"/>
            <w:szCs w:val="24"/>
            <w:lang w:val="es-ES" w:eastAsia="es-ES_tradnl"/>
          </w:rPr>
          <w:tab/>
        </w:r>
        <w:r w:rsidR="005C2B25" w:rsidRPr="001F4FAF">
          <w:rPr>
            <w:rStyle w:val="Hipervnculo"/>
            <w:noProof/>
          </w:rPr>
          <w:t>7.1 Diagrama de precedencias</w:t>
        </w:r>
        <w:r w:rsidR="005C2B25">
          <w:rPr>
            <w:noProof/>
            <w:webHidden/>
          </w:rPr>
          <w:tab/>
        </w:r>
        <w:r w:rsidR="005C2B25">
          <w:rPr>
            <w:noProof/>
            <w:webHidden/>
          </w:rPr>
          <w:fldChar w:fldCharType="begin"/>
        </w:r>
        <w:r w:rsidR="005C2B25">
          <w:rPr>
            <w:noProof/>
            <w:webHidden/>
          </w:rPr>
          <w:instrText xml:space="preserve"> PAGEREF _Toc111705016 \h </w:instrText>
        </w:r>
        <w:r w:rsidR="005C2B25">
          <w:rPr>
            <w:noProof/>
            <w:webHidden/>
          </w:rPr>
        </w:r>
        <w:r w:rsidR="005C2B25">
          <w:rPr>
            <w:noProof/>
            <w:webHidden/>
          </w:rPr>
          <w:fldChar w:fldCharType="separate"/>
        </w:r>
        <w:r w:rsidR="005C2B25">
          <w:rPr>
            <w:noProof/>
            <w:webHidden/>
          </w:rPr>
          <w:t>41</w:t>
        </w:r>
        <w:r w:rsidR="005C2B25">
          <w:rPr>
            <w:noProof/>
            <w:webHidden/>
          </w:rPr>
          <w:fldChar w:fldCharType="end"/>
        </w:r>
      </w:hyperlink>
    </w:p>
    <w:p w14:paraId="51941E47" w14:textId="5C641813"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7" w:history="1">
        <w:r w:rsidR="005C2B25" w:rsidRPr="001F4FAF">
          <w:rPr>
            <w:rStyle w:val="Hipervnculo"/>
            <w:noProof/>
          </w:rPr>
          <w:t>7.2</w:t>
        </w:r>
        <w:r w:rsidR="005C2B25">
          <w:rPr>
            <w:rFonts w:eastAsiaTheme="minorEastAsia" w:cstheme="minorBidi"/>
            <w:smallCaps w:val="0"/>
            <w:noProof/>
            <w:sz w:val="24"/>
            <w:szCs w:val="24"/>
            <w:lang w:val="es-ES" w:eastAsia="es-ES_tradnl"/>
          </w:rPr>
          <w:tab/>
        </w:r>
        <w:r w:rsidR="005C2B25" w:rsidRPr="001F4FAF">
          <w:rPr>
            <w:rStyle w:val="Hipervnculo"/>
            <w:noProof/>
          </w:rPr>
          <w:t>7.2 Equipo real</w:t>
        </w:r>
        <w:r w:rsidR="005C2B25">
          <w:rPr>
            <w:noProof/>
            <w:webHidden/>
          </w:rPr>
          <w:tab/>
        </w:r>
        <w:r w:rsidR="005C2B25">
          <w:rPr>
            <w:noProof/>
            <w:webHidden/>
          </w:rPr>
          <w:fldChar w:fldCharType="begin"/>
        </w:r>
        <w:r w:rsidR="005C2B25">
          <w:rPr>
            <w:noProof/>
            <w:webHidden/>
          </w:rPr>
          <w:instrText xml:space="preserve"> PAGEREF _Toc111705017 \h </w:instrText>
        </w:r>
        <w:r w:rsidR="005C2B25">
          <w:rPr>
            <w:noProof/>
            <w:webHidden/>
          </w:rPr>
        </w:r>
        <w:r w:rsidR="005C2B25">
          <w:rPr>
            <w:noProof/>
            <w:webHidden/>
          </w:rPr>
          <w:fldChar w:fldCharType="separate"/>
        </w:r>
        <w:r w:rsidR="005C2B25">
          <w:rPr>
            <w:noProof/>
            <w:webHidden/>
          </w:rPr>
          <w:t>41</w:t>
        </w:r>
        <w:r w:rsidR="005C2B25">
          <w:rPr>
            <w:noProof/>
            <w:webHidden/>
          </w:rPr>
          <w:fldChar w:fldCharType="end"/>
        </w:r>
      </w:hyperlink>
    </w:p>
    <w:p w14:paraId="3A5A7B89" w14:textId="2CF71001"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8" w:history="1">
        <w:r w:rsidR="005C2B25" w:rsidRPr="001F4FAF">
          <w:rPr>
            <w:rStyle w:val="Hipervnculo"/>
            <w:noProof/>
          </w:rPr>
          <w:t>7.3</w:t>
        </w:r>
        <w:r w:rsidR="005C2B25">
          <w:rPr>
            <w:rFonts w:eastAsiaTheme="minorEastAsia" w:cstheme="minorBidi"/>
            <w:smallCaps w:val="0"/>
            <w:noProof/>
            <w:sz w:val="24"/>
            <w:szCs w:val="24"/>
            <w:lang w:val="es-ES" w:eastAsia="es-ES_tradnl"/>
          </w:rPr>
          <w:tab/>
        </w:r>
        <w:r w:rsidR="005C2B25" w:rsidRPr="001F4FAF">
          <w:rPr>
            <w:rStyle w:val="Hipervnculo"/>
            <w:noProof/>
          </w:rPr>
          <w:t>7.3 Plan de trabajo real</w:t>
        </w:r>
        <w:r w:rsidR="005C2B25">
          <w:rPr>
            <w:noProof/>
            <w:webHidden/>
          </w:rPr>
          <w:tab/>
        </w:r>
        <w:r w:rsidR="005C2B25">
          <w:rPr>
            <w:noProof/>
            <w:webHidden/>
          </w:rPr>
          <w:fldChar w:fldCharType="begin"/>
        </w:r>
        <w:r w:rsidR="005C2B25">
          <w:rPr>
            <w:noProof/>
            <w:webHidden/>
          </w:rPr>
          <w:instrText xml:space="preserve"> PAGEREF _Toc111705018 \h </w:instrText>
        </w:r>
        <w:r w:rsidR="005C2B25">
          <w:rPr>
            <w:noProof/>
            <w:webHidden/>
          </w:rPr>
        </w:r>
        <w:r w:rsidR="005C2B25">
          <w:rPr>
            <w:noProof/>
            <w:webHidden/>
          </w:rPr>
          <w:fldChar w:fldCharType="separate"/>
        </w:r>
        <w:r w:rsidR="005C2B25">
          <w:rPr>
            <w:noProof/>
            <w:webHidden/>
          </w:rPr>
          <w:t>42</w:t>
        </w:r>
        <w:r w:rsidR="005C2B25">
          <w:rPr>
            <w:noProof/>
            <w:webHidden/>
          </w:rPr>
          <w:fldChar w:fldCharType="end"/>
        </w:r>
      </w:hyperlink>
    </w:p>
    <w:p w14:paraId="3C420645" w14:textId="00856555"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19" w:history="1">
        <w:r w:rsidR="005C2B25" w:rsidRPr="001F4FAF">
          <w:rPr>
            <w:rStyle w:val="Hipervnculo"/>
            <w:noProof/>
          </w:rPr>
          <w:t>7.4</w:t>
        </w:r>
        <w:r w:rsidR="005C2B25">
          <w:rPr>
            <w:rFonts w:eastAsiaTheme="minorEastAsia" w:cstheme="minorBidi"/>
            <w:smallCaps w:val="0"/>
            <w:noProof/>
            <w:sz w:val="24"/>
            <w:szCs w:val="24"/>
            <w:lang w:val="es-ES" w:eastAsia="es-ES_tradnl"/>
          </w:rPr>
          <w:tab/>
        </w:r>
        <w:r w:rsidR="005C2B25" w:rsidRPr="001F4FAF">
          <w:rPr>
            <w:rStyle w:val="Hipervnculo"/>
            <w:noProof/>
          </w:rPr>
          <w:t>7.4 Diagrama de Gantt</w:t>
        </w:r>
        <w:r w:rsidR="005C2B25">
          <w:rPr>
            <w:noProof/>
            <w:webHidden/>
          </w:rPr>
          <w:tab/>
        </w:r>
        <w:r w:rsidR="005C2B25">
          <w:rPr>
            <w:noProof/>
            <w:webHidden/>
          </w:rPr>
          <w:fldChar w:fldCharType="begin"/>
        </w:r>
        <w:r w:rsidR="005C2B25">
          <w:rPr>
            <w:noProof/>
            <w:webHidden/>
          </w:rPr>
          <w:instrText xml:space="preserve"> PAGEREF _Toc111705019 \h </w:instrText>
        </w:r>
        <w:r w:rsidR="005C2B25">
          <w:rPr>
            <w:noProof/>
            <w:webHidden/>
          </w:rPr>
        </w:r>
        <w:r w:rsidR="005C2B25">
          <w:rPr>
            <w:noProof/>
            <w:webHidden/>
          </w:rPr>
          <w:fldChar w:fldCharType="separate"/>
        </w:r>
        <w:r w:rsidR="005C2B25">
          <w:rPr>
            <w:noProof/>
            <w:webHidden/>
          </w:rPr>
          <w:t>44</w:t>
        </w:r>
        <w:r w:rsidR="005C2B25">
          <w:rPr>
            <w:noProof/>
            <w:webHidden/>
          </w:rPr>
          <w:fldChar w:fldCharType="end"/>
        </w:r>
      </w:hyperlink>
    </w:p>
    <w:p w14:paraId="4BF75431" w14:textId="583F3555"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0" w:history="1">
        <w:r w:rsidR="005C2B25" w:rsidRPr="001F4FAF">
          <w:rPr>
            <w:rStyle w:val="Hipervnculo"/>
            <w:noProof/>
          </w:rPr>
          <w:t>7.5</w:t>
        </w:r>
        <w:r w:rsidR="005C2B25">
          <w:rPr>
            <w:rFonts w:eastAsiaTheme="minorEastAsia" w:cstheme="minorBidi"/>
            <w:smallCaps w:val="0"/>
            <w:noProof/>
            <w:sz w:val="24"/>
            <w:szCs w:val="24"/>
            <w:lang w:val="es-ES" w:eastAsia="es-ES_tradnl"/>
          </w:rPr>
          <w:tab/>
        </w:r>
        <w:r w:rsidR="005C2B25" w:rsidRPr="001F4FAF">
          <w:rPr>
            <w:rStyle w:val="Hipervnculo"/>
            <w:noProof/>
          </w:rPr>
          <w:t>7.5 Estimación de carga de trabajo por tarea</w:t>
        </w:r>
        <w:r w:rsidR="005C2B25">
          <w:rPr>
            <w:noProof/>
            <w:webHidden/>
          </w:rPr>
          <w:tab/>
        </w:r>
        <w:r w:rsidR="005C2B25">
          <w:rPr>
            <w:noProof/>
            <w:webHidden/>
          </w:rPr>
          <w:fldChar w:fldCharType="begin"/>
        </w:r>
        <w:r w:rsidR="005C2B25">
          <w:rPr>
            <w:noProof/>
            <w:webHidden/>
          </w:rPr>
          <w:instrText xml:space="preserve"> PAGEREF _Toc111705020 \h </w:instrText>
        </w:r>
        <w:r w:rsidR="005C2B25">
          <w:rPr>
            <w:noProof/>
            <w:webHidden/>
          </w:rPr>
        </w:r>
        <w:r w:rsidR="005C2B25">
          <w:rPr>
            <w:noProof/>
            <w:webHidden/>
          </w:rPr>
          <w:fldChar w:fldCharType="separate"/>
        </w:r>
        <w:r w:rsidR="005C2B25">
          <w:rPr>
            <w:noProof/>
            <w:webHidden/>
          </w:rPr>
          <w:t>44</w:t>
        </w:r>
        <w:r w:rsidR="005C2B25">
          <w:rPr>
            <w:noProof/>
            <w:webHidden/>
          </w:rPr>
          <w:fldChar w:fldCharType="end"/>
        </w:r>
      </w:hyperlink>
    </w:p>
    <w:p w14:paraId="6A65AE72" w14:textId="38AFC991"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1" w:history="1">
        <w:r w:rsidR="005C2B25" w:rsidRPr="001F4FAF">
          <w:rPr>
            <w:rStyle w:val="Hipervnculo"/>
            <w:noProof/>
          </w:rPr>
          <w:t>7.6</w:t>
        </w:r>
        <w:r w:rsidR="005C2B25">
          <w:rPr>
            <w:rFonts w:eastAsiaTheme="minorEastAsia" w:cstheme="minorBidi"/>
            <w:smallCaps w:val="0"/>
            <w:noProof/>
            <w:sz w:val="24"/>
            <w:szCs w:val="24"/>
            <w:lang w:val="es-ES" w:eastAsia="es-ES_tradnl"/>
          </w:rPr>
          <w:tab/>
        </w:r>
        <w:r w:rsidR="005C2B25" w:rsidRPr="001F4FAF">
          <w:rPr>
            <w:rStyle w:val="Hipervnculo"/>
            <w:noProof/>
          </w:rPr>
          <w:t>7.6 Estimación de cargas de trabajo por perfil</w:t>
        </w:r>
        <w:r w:rsidR="005C2B25">
          <w:rPr>
            <w:noProof/>
            <w:webHidden/>
          </w:rPr>
          <w:tab/>
        </w:r>
        <w:r w:rsidR="005C2B25">
          <w:rPr>
            <w:noProof/>
            <w:webHidden/>
          </w:rPr>
          <w:fldChar w:fldCharType="begin"/>
        </w:r>
        <w:r w:rsidR="005C2B25">
          <w:rPr>
            <w:noProof/>
            <w:webHidden/>
          </w:rPr>
          <w:instrText xml:space="preserve"> PAGEREF _Toc111705021 \h </w:instrText>
        </w:r>
        <w:r w:rsidR="005C2B25">
          <w:rPr>
            <w:noProof/>
            <w:webHidden/>
          </w:rPr>
        </w:r>
        <w:r w:rsidR="005C2B25">
          <w:rPr>
            <w:noProof/>
            <w:webHidden/>
          </w:rPr>
          <w:fldChar w:fldCharType="separate"/>
        </w:r>
        <w:r w:rsidR="005C2B25">
          <w:rPr>
            <w:noProof/>
            <w:webHidden/>
          </w:rPr>
          <w:t>44</w:t>
        </w:r>
        <w:r w:rsidR="005C2B25">
          <w:rPr>
            <w:noProof/>
            <w:webHidden/>
          </w:rPr>
          <w:fldChar w:fldCharType="end"/>
        </w:r>
      </w:hyperlink>
    </w:p>
    <w:p w14:paraId="59E232AA" w14:textId="3319FB4D"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22" w:history="1">
        <w:r w:rsidR="005C2B25" w:rsidRPr="001F4FAF">
          <w:rPr>
            <w:rStyle w:val="Hipervnculo"/>
            <w:noProof/>
          </w:rPr>
          <w:t>8.</w:t>
        </w:r>
        <w:r w:rsidR="005C2B25">
          <w:rPr>
            <w:rFonts w:eastAsiaTheme="minorEastAsia" w:cstheme="minorBidi"/>
            <w:b w:val="0"/>
            <w:bCs w:val="0"/>
            <w:caps w:val="0"/>
            <w:noProof/>
            <w:sz w:val="24"/>
            <w:szCs w:val="24"/>
            <w:lang w:val="es-ES" w:eastAsia="es-ES_tradnl"/>
          </w:rPr>
          <w:tab/>
        </w:r>
        <w:r w:rsidR="005C2B25" w:rsidRPr="001F4FAF">
          <w:rPr>
            <w:rStyle w:val="Hipervnculo"/>
            <w:noProof/>
          </w:rPr>
          <w:t>Desarrollo e implementación</w:t>
        </w:r>
        <w:r w:rsidR="005C2B25">
          <w:rPr>
            <w:noProof/>
            <w:webHidden/>
          </w:rPr>
          <w:tab/>
        </w:r>
        <w:r w:rsidR="005C2B25">
          <w:rPr>
            <w:noProof/>
            <w:webHidden/>
          </w:rPr>
          <w:fldChar w:fldCharType="begin"/>
        </w:r>
        <w:r w:rsidR="005C2B25">
          <w:rPr>
            <w:noProof/>
            <w:webHidden/>
          </w:rPr>
          <w:instrText xml:space="preserve"> PAGEREF _Toc111705022 \h </w:instrText>
        </w:r>
        <w:r w:rsidR="005C2B25">
          <w:rPr>
            <w:noProof/>
            <w:webHidden/>
          </w:rPr>
        </w:r>
        <w:r w:rsidR="005C2B25">
          <w:rPr>
            <w:noProof/>
            <w:webHidden/>
          </w:rPr>
          <w:fldChar w:fldCharType="separate"/>
        </w:r>
        <w:r w:rsidR="005C2B25">
          <w:rPr>
            <w:noProof/>
            <w:webHidden/>
          </w:rPr>
          <w:t>45</w:t>
        </w:r>
        <w:r w:rsidR="005C2B25">
          <w:rPr>
            <w:noProof/>
            <w:webHidden/>
          </w:rPr>
          <w:fldChar w:fldCharType="end"/>
        </w:r>
      </w:hyperlink>
    </w:p>
    <w:p w14:paraId="55BE8923" w14:textId="344EB560" w:rsidR="005C2B25" w:rsidRDefault="0000000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23" w:history="1">
        <w:r w:rsidR="005C2B25" w:rsidRPr="001F4FAF">
          <w:rPr>
            <w:rStyle w:val="Hipervnculo"/>
            <w:noProof/>
          </w:rPr>
          <w:t>9.</w:t>
        </w:r>
        <w:r w:rsidR="005C2B25">
          <w:rPr>
            <w:rFonts w:eastAsiaTheme="minorEastAsia" w:cstheme="minorBidi"/>
            <w:b w:val="0"/>
            <w:bCs w:val="0"/>
            <w:caps w:val="0"/>
            <w:noProof/>
            <w:sz w:val="24"/>
            <w:szCs w:val="24"/>
            <w:lang w:val="es-ES" w:eastAsia="es-ES_tradnl"/>
          </w:rPr>
          <w:tab/>
        </w:r>
        <w:r w:rsidR="005C2B25" w:rsidRPr="001F4FAF">
          <w:rPr>
            <w:rStyle w:val="Hipervnculo"/>
            <w:noProof/>
          </w:rPr>
          <w:t>Requisitos</w:t>
        </w:r>
        <w:r w:rsidR="005C2B25">
          <w:rPr>
            <w:noProof/>
            <w:webHidden/>
          </w:rPr>
          <w:tab/>
        </w:r>
        <w:r w:rsidR="005C2B25">
          <w:rPr>
            <w:noProof/>
            <w:webHidden/>
          </w:rPr>
          <w:fldChar w:fldCharType="begin"/>
        </w:r>
        <w:r w:rsidR="005C2B25">
          <w:rPr>
            <w:noProof/>
            <w:webHidden/>
          </w:rPr>
          <w:instrText xml:space="preserve"> PAGEREF _Toc111705023 \h </w:instrText>
        </w:r>
        <w:r w:rsidR="005C2B25">
          <w:rPr>
            <w:noProof/>
            <w:webHidden/>
          </w:rPr>
        </w:r>
        <w:r w:rsidR="005C2B25">
          <w:rPr>
            <w:noProof/>
            <w:webHidden/>
          </w:rPr>
          <w:fldChar w:fldCharType="separate"/>
        </w:r>
        <w:r w:rsidR="005C2B25">
          <w:rPr>
            <w:noProof/>
            <w:webHidden/>
          </w:rPr>
          <w:t>46</w:t>
        </w:r>
        <w:r w:rsidR="005C2B25">
          <w:rPr>
            <w:noProof/>
            <w:webHidden/>
          </w:rPr>
          <w:fldChar w:fldCharType="end"/>
        </w:r>
      </w:hyperlink>
    </w:p>
    <w:p w14:paraId="099FD457" w14:textId="55807FDA"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4" w:history="1">
        <w:r w:rsidR="005C2B25" w:rsidRPr="001F4FAF">
          <w:rPr>
            <w:rStyle w:val="Hipervnculo"/>
            <w:noProof/>
          </w:rPr>
          <w:t>9.1</w:t>
        </w:r>
        <w:r w:rsidR="005C2B25">
          <w:rPr>
            <w:rFonts w:eastAsiaTheme="minorEastAsia" w:cstheme="minorBidi"/>
            <w:smallCaps w:val="0"/>
            <w:noProof/>
            <w:sz w:val="24"/>
            <w:szCs w:val="24"/>
            <w:lang w:val="es-ES" w:eastAsia="es-ES_tradnl"/>
          </w:rPr>
          <w:tab/>
        </w:r>
        <w:r w:rsidR="005C2B25" w:rsidRPr="001F4FAF">
          <w:rPr>
            <w:rStyle w:val="Hipervnculo"/>
            <w:noProof/>
          </w:rPr>
          <w:t>Requisitos funcionales</w:t>
        </w:r>
        <w:r w:rsidR="005C2B25">
          <w:rPr>
            <w:noProof/>
            <w:webHidden/>
          </w:rPr>
          <w:tab/>
        </w:r>
        <w:r w:rsidR="005C2B25">
          <w:rPr>
            <w:noProof/>
            <w:webHidden/>
          </w:rPr>
          <w:fldChar w:fldCharType="begin"/>
        </w:r>
        <w:r w:rsidR="005C2B25">
          <w:rPr>
            <w:noProof/>
            <w:webHidden/>
          </w:rPr>
          <w:instrText xml:space="preserve"> PAGEREF _Toc111705024 \h </w:instrText>
        </w:r>
        <w:r w:rsidR="005C2B25">
          <w:rPr>
            <w:noProof/>
            <w:webHidden/>
          </w:rPr>
        </w:r>
        <w:r w:rsidR="005C2B25">
          <w:rPr>
            <w:noProof/>
            <w:webHidden/>
          </w:rPr>
          <w:fldChar w:fldCharType="separate"/>
        </w:r>
        <w:r w:rsidR="005C2B25">
          <w:rPr>
            <w:noProof/>
            <w:webHidden/>
          </w:rPr>
          <w:t>46</w:t>
        </w:r>
        <w:r w:rsidR="005C2B25">
          <w:rPr>
            <w:noProof/>
            <w:webHidden/>
          </w:rPr>
          <w:fldChar w:fldCharType="end"/>
        </w:r>
      </w:hyperlink>
    </w:p>
    <w:p w14:paraId="53A1D22A" w14:textId="2257FD20"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5" w:history="1">
        <w:r w:rsidR="005C2B25" w:rsidRPr="001F4FAF">
          <w:rPr>
            <w:rStyle w:val="Hipervnculo"/>
            <w:noProof/>
          </w:rPr>
          <w:t>9.1.1</w:t>
        </w:r>
        <w:r w:rsidR="005C2B25">
          <w:rPr>
            <w:rFonts w:eastAsiaTheme="minorEastAsia" w:cstheme="minorBidi"/>
            <w:i w:val="0"/>
            <w:iCs w:val="0"/>
            <w:noProof/>
            <w:sz w:val="24"/>
            <w:szCs w:val="24"/>
            <w:lang w:val="es-ES" w:eastAsia="es-ES_tradnl"/>
          </w:rPr>
          <w:tab/>
        </w:r>
        <w:r w:rsidR="005C2B25" w:rsidRPr="001F4FAF">
          <w:rPr>
            <w:rStyle w:val="Hipervnculo"/>
            <w:noProof/>
          </w:rPr>
          <w:t>ACCESSIA DESKTOP</w:t>
        </w:r>
        <w:r w:rsidR="005C2B25">
          <w:rPr>
            <w:noProof/>
            <w:webHidden/>
          </w:rPr>
          <w:tab/>
        </w:r>
        <w:r w:rsidR="005C2B25">
          <w:rPr>
            <w:noProof/>
            <w:webHidden/>
          </w:rPr>
          <w:fldChar w:fldCharType="begin"/>
        </w:r>
        <w:r w:rsidR="005C2B25">
          <w:rPr>
            <w:noProof/>
            <w:webHidden/>
          </w:rPr>
          <w:instrText xml:space="preserve"> PAGEREF _Toc111705025 \h </w:instrText>
        </w:r>
        <w:r w:rsidR="005C2B25">
          <w:rPr>
            <w:noProof/>
            <w:webHidden/>
          </w:rPr>
        </w:r>
        <w:r w:rsidR="005C2B25">
          <w:rPr>
            <w:noProof/>
            <w:webHidden/>
          </w:rPr>
          <w:fldChar w:fldCharType="separate"/>
        </w:r>
        <w:r w:rsidR="005C2B25">
          <w:rPr>
            <w:noProof/>
            <w:webHidden/>
          </w:rPr>
          <w:t>46</w:t>
        </w:r>
        <w:r w:rsidR="005C2B25">
          <w:rPr>
            <w:noProof/>
            <w:webHidden/>
          </w:rPr>
          <w:fldChar w:fldCharType="end"/>
        </w:r>
      </w:hyperlink>
    </w:p>
    <w:p w14:paraId="020876D2" w14:textId="1D784905"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6" w:history="1">
        <w:r w:rsidR="005C2B25" w:rsidRPr="001F4FAF">
          <w:rPr>
            <w:rStyle w:val="Hipervnculo"/>
            <w:noProof/>
          </w:rPr>
          <w:t>9.1.2</w:t>
        </w:r>
        <w:r w:rsidR="005C2B25">
          <w:rPr>
            <w:rFonts w:eastAsiaTheme="minorEastAsia" w:cstheme="minorBidi"/>
            <w:i w:val="0"/>
            <w:iCs w:val="0"/>
            <w:noProof/>
            <w:sz w:val="24"/>
            <w:szCs w:val="24"/>
            <w:lang w:val="es-ES" w:eastAsia="es-ES_tradnl"/>
          </w:rPr>
          <w:tab/>
        </w:r>
        <w:r w:rsidR="005C2B25" w:rsidRPr="001F4FAF">
          <w:rPr>
            <w:rStyle w:val="Hipervnculo"/>
            <w:noProof/>
          </w:rPr>
          <w:t>ACCESSIA WEB</w:t>
        </w:r>
        <w:r w:rsidR="005C2B25">
          <w:rPr>
            <w:noProof/>
            <w:webHidden/>
          </w:rPr>
          <w:tab/>
        </w:r>
        <w:r w:rsidR="005C2B25">
          <w:rPr>
            <w:noProof/>
            <w:webHidden/>
          </w:rPr>
          <w:fldChar w:fldCharType="begin"/>
        </w:r>
        <w:r w:rsidR="005C2B25">
          <w:rPr>
            <w:noProof/>
            <w:webHidden/>
          </w:rPr>
          <w:instrText xml:space="preserve"> PAGEREF _Toc111705026 \h </w:instrText>
        </w:r>
        <w:r w:rsidR="005C2B25">
          <w:rPr>
            <w:noProof/>
            <w:webHidden/>
          </w:rPr>
        </w:r>
        <w:r w:rsidR="005C2B25">
          <w:rPr>
            <w:noProof/>
            <w:webHidden/>
          </w:rPr>
          <w:fldChar w:fldCharType="separate"/>
        </w:r>
        <w:r w:rsidR="005C2B25">
          <w:rPr>
            <w:noProof/>
            <w:webHidden/>
          </w:rPr>
          <w:t>47</w:t>
        </w:r>
        <w:r w:rsidR="005C2B25">
          <w:rPr>
            <w:noProof/>
            <w:webHidden/>
          </w:rPr>
          <w:fldChar w:fldCharType="end"/>
        </w:r>
      </w:hyperlink>
    </w:p>
    <w:p w14:paraId="19C2F670" w14:textId="67ED4699"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7" w:history="1">
        <w:r w:rsidR="005C2B25" w:rsidRPr="001F4FAF">
          <w:rPr>
            <w:rStyle w:val="Hipervnculo"/>
            <w:noProof/>
          </w:rPr>
          <w:t>9.1.3</w:t>
        </w:r>
        <w:r w:rsidR="005C2B25">
          <w:rPr>
            <w:rFonts w:eastAsiaTheme="minorEastAsia" w:cstheme="minorBidi"/>
            <w:i w:val="0"/>
            <w:iCs w:val="0"/>
            <w:noProof/>
            <w:sz w:val="24"/>
            <w:szCs w:val="24"/>
            <w:lang w:val="es-ES" w:eastAsia="es-ES_tradnl"/>
          </w:rPr>
          <w:tab/>
        </w:r>
        <w:r w:rsidR="005C2B25" w:rsidRPr="001F4FAF">
          <w:rPr>
            <w:rStyle w:val="Hipervnculo"/>
            <w:noProof/>
          </w:rPr>
          <w:t>ACCESSIA CHROME EXTENSION</w:t>
        </w:r>
        <w:r w:rsidR="005C2B25">
          <w:rPr>
            <w:noProof/>
            <w:webHidden/>
          </w:rPr>
          <w:tab/>
        </w:r>
        <w:r w:rsidR="005C2B25">
          <w:rPr>
            <w:noProof/>
            <w:webHidden/>
          </w:rPr>
          <w:fldChar w:fldCharType="begin"/>
        </w:r>
        <w:r w:rsidR="005C2B25">
          <w:rPr>
            <w:noProof/>
            <w:webHidden/>
          </w:rPr>
          <w:instrText xml:space="preserve"> PAGEREF _Toc111705027 \h </w:instrText>
        </w:r>
        <w:r w:rsidR="005C2B25">
          <w:rPr>
            <w:noProof/>
            <w:webHidden/>
          </w:rPr>
        </w:r>
        <w:r w:rsidR="005C2B25">
          <w:rPr>
            <w:noProof/>
            <w:webHidden/>
          </w:rPr>
          <w:fldChar w:fldCharType="separate"/>
        </w:r>
        <w:r w:rsidR="005C2B25">
          <w:rPr>
            <w:noProof/>
            <w:webHidden/>
          </w:rPr>
          <w:t>48</w:t>
        </w:r>
        <w:r w:rsidR="005C2B25">
          <w:rPr>
            <w:noProof/>
            <w:webHidden/>
          </w:rPr>
          <w:fldChar w:fldCharType="end"/>
        </w:r>
      </w:hyperlink>
    </w:p>
    <w:p w14:paraId="6774D73E" w14:textId="18F14D29"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28" w:history="1">
        <w:r w:rsidR="005C2B25" w:rsidRPr="001F4FAF">
          <w:rPr>
            <w:rStyle w:val="Hipervnculo"/>
            <w:noProof/>
          </w:rPr>
          <w:t>9.2</w:t>
        </w:r>
        <w:r w:rsidR="005C2B25">
          <w:rPr>
            <w:rFonts w:eastAsiaTheme="minorEastAsia" w:cstheme="minorBidi"/>
            <w:smallCaps w:val="0"/>
            <w:noProof/>
            <w:sz w:val="24"/>
            <w:szCs w:val="24"/>
            <w:lang w:val="es-ES" w:eastAsia="es-ES_tradnl"/>
          </w:rPr>
          <w:tab/>
        </w:r>
        <w:r w:rsidR="005C2B25" w:rsidRPr="001F4FAF">
          <w:rPr>
            <w:rStyle w:val="Hipervnculo"/>
            <w:noProof/>
          </w:rPr>
          <w:t>Requisitos no funcionales</w:t>
        </w:r>
        <w:r w:rsidR="005C2B25">
          <w:rPr>
            <w:noProof/>
            <w:webHidden/>
          </w:rPr>
          <w:tab/>
        </w:r>
        <w:r w:rsidR="005C2B25">
          <w:rPr>
            <w:noProof/>
            <w:webHidden/>
          </w:rPr>
          <w:fldChar w:fldCharType="begin"/>
        </w:r>
        <w:r w:rsidR="005C2B25">
          <w:rPr>
            <w:noProof/>
            <w:webHidden/>
          </w:rPr>
          <w:instrText xml:space="preserve"> PAGEREF _Toc111705028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08724AFB" w14:textId="21B54F18"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9" w:history="1">
        <w:r w:rsidR="005C2B25" w:rsidRPr="001F4FAF">
          <w:rPr>
            <w:rStyle w:val="Hipervnculo"/>
            <w:noProof/>
          </w:rPr>
          <w:t>9.2.1</w:t>
        </w:r>
        <w:r w:rsidR="005C2B25">
          <w:rPr>
            <w:rFonts w:eastAsiaTheme="minorEastAsia" w:cstheme="minorBidi"/>
            <w:i w:val="0"/>
            <w:iCs w:val="0"/>
            <w:noProof/>
            <w:sz w:val="24"/>
            <w:szCs w:val="24"/>
            <w:lang w:val="es-ES" w:eastAsia="es-ES_tradnl"/>
          </w:rPr>
          <w:tab/>
        </w:r>
        <w:r w:rsidR="005C2B25" w:rsidRPr="001F4FAF">
          <w:rPr>
            <w:rStyle w:val="Hipervnculo"/>
            <w:noProof/>
          </w:rPr>
          <w:t>Navegador</w:t>
        </w:r>
        <w:r w:rsidR="005C2B25">
          <w:rPr>
            <w:noProof/>
            <w:webHidden/>
          </w:rPr>
          <w:tab/>
        </w:r>
        <w:r w:rsidR="005C2B25">
          <w:rPr>
            <w:noProof/>
            <w:webHidden/>
          </w:rPr>
          <w:fldChar w:fldCharType="begin"/>
        </w:r>
        <w:r w:rsidR="005C2B25">
          <w:rPr>
            <w:noProof/>
            <w:webHidden/>
          </w:rPr>
          <w:instrText xml:space="preserve"> PAGEREF _Toc111705029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23B3306A" w14:textId="7BA3B84D"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0" w:history="1">
        <w:r w:rsidR="005C2B25" w:rsidRPr="001F4FAF">
          <w:rPr>
            <w:rStyle w:val="Hipervnculo"/>
            <w:noProof/>
          </w:rPr>
          <w:t>9.2.2</w:t>
        </w:r>
        <w:r w:rsidR="005C2B25">
          <w:rPr>
            <w:rFonts w:eastAsiaTheme="minorEastAsia" w:cstheme="minorBidi"/>
            <w:i w:val="0"/>
            <w:iCs w:val="0"/>
            <w:noProof/>
            <w:sz w:val="24"/>
            <w:szCs w:val="24"/>
            <w:lang w:val="es-ES" w:eastAsia="es-ES_tradnl"/>
          </w:rPr>
          <w:tab/>
        </w:r>
        <w:r w:rsidR="005C2B25" w:rsidRPr="001F4FAF">
          <w:rPr>
            <w:rStyle w:val="Hipervnculo"/>
            <w:noProof/>
          </w:rPr>
          <w:t>Versión de Java</w:t>
        </w:r>
        <w:r w:rsidR="005C2B25">
          <w:rPr>
            <w:noProof/>
            <w:webHidden/>
          </w:rPr>
          <w:tab/>
        </w:r>
        <w:r w:rsidR="005C2B25">
          <w:rPr>
            <w:noProof/>
            <w:webHidden/>
          </w:rPr>
          <w:fldChar w:fldCharType="begin"/>
        </w:r>
        <w:r w:rsidR="005C2B25">
          <w:rPr>
            <w:noProof/>
            <w:webHidden/>
          </w:rPr>
          <w:instrText xml:space="preserve"> PAGEREF _Toc111705030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2C5512F3" w14:textId="15FB53B1"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1" w:history="1">
        <w:r w:rsidR="005C2B25" w:rsidRPr="001F4FAF">
          <w:rPr>
            <w:rStyle w:val="Hipervnculo"/>
            <w:noProof/>
          </w:rPr>
          <w:t>9.2.3</w:t>
        </w:r>
        <w:r w:rsidR="005C2B25">
          <w:rPr>
            <w:rFonts w:eastAsiaTheme="minorEastAsia" w:cstheme="minorBidi"/>
            <w:i w:val="0"/>
            <w:iCs w:val="0"/>
            <w:noProof/>
            <w:sz w:val="24"/>
            <w:szCs w:val="24"/>
            <w:lang w:val="es-ES" w:eastAsia="es-ES_tradnl"/>
          </w:rPr>
          <w:tab/>
        </w:r>
        <w:r w:rsidR="005C2B25" w:rsidRPr="001F4FAF">
          <w:rPr>
            <w:rStyle w:val="Hipervnculo"/>
            <w:noProof/>
          </w:rPr>
          <w:t>Sistema Operativo</w:t>
        </w:r>
        <w:r w:rsidR="005C2B25">
          <w:rPr>
            <w:noProof/>
            <w:webHidden/>
          </w:rPr>
          <w:tab/>
        </w:r>
        <w:r w:rsidR="005C2B25">
          <w:rPr>
            <w:noProof/>
            <w:webHidden/>
          </w:rPr>
          <w:fldChar w:fldCharType="begin"/>
        </w:r>
        <w:r w:rsidR="005C2B25">
          <w:rPr>
            <w:noProof/>
            <w:webHidden/>
          </w:rPr>
          <w:instrText xml:space="preserve"> PAGEREF _Toc111705031 \h </w:instrText>
        </w:r>
        <w:r w:rsidR="005C2B25">
          <w:rPr>
            <w:noProof/>
            <w:webHidden/>
          </w:rPr>
        </w:r>
        <w:r w:rsidR="005C2B25">
          <w:rPr>
            <w:noProof/>
            <w:webHidden/>
          </w:rPr>
          <w:fldChar w:fldCharType="separate"/>
        </w:r>
        <w:r w:rsidR="005C2B25">
          <w:rPr>
            <w:noProof/>
            <w:webHidden/>
          </w:rPr>
          <w:t>49</w:t>
        </w:r>
        <w:r w:rsidR="005C2B25">
          <w:rPr>
            <w:noProof/>
            <w:webHidden/>
          </w:rPr>
          <w:fldChar w:fldCharType="end"/>
        </w:r>
      </w:hyperlink>
    </w:p>
    <w:p w14:paraId="56C4AFD8" w14:textId="4D70C0A0"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2" w:history="1">
        <w:r w:rsidR="005C2B25" w:rsidRPr="001F4FAF">
          <w:rPr>
            <w:rStyle w:val="Hipervnculo"/>
            <w:noProof/>
          </w:rPr>
          <w:t>9.2.4</w:t>
        </w:r>
        <w:r w:rsidR="005C2B25">
          <w:rPr>
            <w:rFonts w:eastAsiaTheme="minorEastAsia" w:cstheme="minorBidi"/>
            <w:i w:val="0"/>
            <w:iCs w:val="0"/>
            <w:noProof/>
            <w:sz w:val="24"/>
            <w:szCs w:val="24"/>
            <w:lang w:val="es-ES" w:eastAsia="es-ES_tradnl"/>
          </w:rPr>
          <w:tab/>
        </w:r>
        <w:r w:rsidR="005C2B25" w:rsidRPr="001F4FAF">
          <w:rPr>
            <w:rStyle w:val="Hipervnculo"/>
            <w:noProof/>
          </w:rPr>
          <w:t>Instalación de la extensión</w:t>
        </w:r>
        <w:r w:rsidR="005C2B25">
          <w:rPr>
            <w:noProof/>
            <w:webHidden/>
          </w:rPr>
          <w:tab/>
        </w:r>
        <w:r w:rsidR="005C2B25">
          <w:rPr>
            <w:noProof/>
            <w:webHidden/>
          </w:rPr>
          <w:fldChar w:fldCharType="begin"/>
        </w:r>
        <w:r w:rsidR="005C2B25">
          <w:rPr>
            <w:noProof/>
            <w:webHidden/>
          </w:rPr>
          <w:instrText xml:space="preserve"> PAGEREF _Toc111705032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529ADAD1" w14:textId="0051A172"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33" w:history="1">
        <w:r w:rsidR="005C2B25" w:rsidRPr="001F4FAF">
          <w:rPr>
            <w:rStyle w:val="Hipervnculo"/>
            <w:noProof/>
          </w:rPr>
          <w:t>9.3</w:t>
        </w:r>
        <w:r w:rsidR="005C2B25">
          <w:rPr>
            <w:rFonts w:eastAsiaTheme="minorEastAsia" w:cstheme="minorBidi"/>
            <w:smallCaps w:val="0"/>
            <w:noProof/>
            <w:sz w:val="24"/>
            <w:szCs w:val="24"/>
            <w:lang w:val="es-ES" w:eastAsia="es-ES_tradnl"/>
          </w:rPr>
          <w:tab/>
        </w:r>
        <w:r w:rsidR="005C2B25" w:rsidRPr="001F4FAF">
          <w:rPr>
            <w:rStyle w:val="Hipervnculo"/>
            <w:noProof/>
          </w:rPr>
          <w:t>Restricciones de la aplicación</w:t>
        </w:r>
        <w:r w:rsidR="005C2B25">
          <w:rPr>
            <w:noProof/>
            <w:webHidden/>
          </w:rPr>
          <w:tab/>
        </w:r>
        <w:r w:rsidR="005C2B25">
          <w:rPr>
            <w:noProof/>
            <w:webHidden/>
          </w:rPr>
          <w:fldChar w:fldCharType="begin"/>
        </w:r>
        <w:r w:rsidR="005C2B25">
          <w:rPr>
            <w:noProof/>
            <w:webHidden/>
          </w:rPr>
          <w:instrText xml:space="preserve"> PAGEREF _Toc111705033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19C96C9A" w14:textId="22C5ECD7"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4" w:history="1">
        <w:r w:rsidR="005C2B25" w:rsidRPr="001F4FAF">
          <w:rPr>
            <w:rStyle w:val="Hipervnculo"/>
            <w:noProof/>
          </w:rPr>
          <w:t>9.3.1</w:t>
        </w:r>
        <w:r w:rsidR="005C2B25">
          <w:rPr>
            <w:rFonts w:eastAsiaTheme="minorEastAsia" w:cstheme="minorBidi"/>
            <w:i w:val="0"/>
            <w:iCs w:val="0"/>
            <w:noProof/>
            <w:sz w:val="24"/>
            <w:szCs w:val="24"/>
            <w:lang w:val="es-ES" w:eastAsia="es-ES_tradnl"/>
          </w:rPr>
          <w:tab/>
        </w:r>
        <w:r w:rsidR="005C2B25" w:rsidRPr="001F4FAF">
          <w:rPr>
            <w:rStyle w:val="Hipervnculo"/>
            <w:noProof/>
          </w:rPr>
          <w:t>Precio</w:t>
        </w:r>
        <w:r w:rsidR="005C2B25">
          <w:rPr>
            <w:noProof/>
            <w:webHidden/>
          </w:rPr>
          <w:tab/>
        </w:r>
        <w:r w:rsidR="005C2B25">
          <w:rPr>
            <w:noProof/>
            <w:webHidden/>
          </w:rPr>
          <w:fldChar w:fldCharType="begin"/>
        </w:r>
        <w:r w:rsidR="005C2B25">
          <w:rPr>
            <w:noProof/>
            <w:webHidden/>
          </w:rPr>
          <w:instrText xml:space="preserve"> PAGEREF _Toc111705034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5F582044" w14:textId="6320D187"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5" w:history="1">
        <w:r w:rsidR="005C2B25" w:rsidRPr="001F4FAF">
          <w:rPr>
            <w:rStyle w:val="Hipervnculo"/>
            <w:noProof/>
          </w:rPr>
          <w:t>9.3.2</w:t>
        </w:r>
        <w:r w:rsidR="005C2B25">
          <w:rPr>
            <w:rFonts w:eastAsiaTheme="minorEastAsia" w:cstheme="minorBidi"/>
            <w:i w:val="0"/>
            <w:iCs w:val="0"/>
            <w:noProof/>
            <w:sz w:val="24"/>
            <w:szCs w:val="24"/>
            <w:lang w:val="es-ES" w:eastAsia="es-ES_tradnl"/>
          </w:rPr>
          <w:tab/>
        </w:r>
        <w:r w:rsidR="005C2B25" w:rsidRPr="001F4FAF">
          <w:rPr>
            <w:rStyle w:val="Hipervnculo"/>
            <w:noProof/>
          </w:rPr>
          <w:t>Disponibilidad</w:t>
        </w:r>
        <w:r w:rsidR="005C2B25">
          <w:rPr>
            <w:noProof/>
            <w:webHidden/>
          </w:rPr>
          <w:tab/>
        </w:r>
        <w:r w:rsidR="005C2B25">
          <w:rPr>
            <w:noProof/>
            <w:webHidden/>
          </w:rPr>
          <w:fldChar w:fldCharType="begin"/>
        </w:r>
        <w:r w:rsidR="005C2B25">
          <w:rPr>
            <w:noProof/>
            <w:webHidden/>
          </w:rPr>
          <w:instrText xml:space="preserve"> PAGEREF _Toc111705035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52DAC61D" w14:textId="1432930B" w:rsidR="005C2B25" w:rsidRDefault="00000000">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6" w:history="1">
        <w:r w:rsidR="005C2B25" w:rsidRPr="001F4FAF">
          <w:rPr>
            <w:rStyle w:val="Hipervnculo"/>
            <w:noProof/>
          </w:rPr>
          <w:t>9.3.3</w:t>
        </w:r>
        <w:r w:rsidR="005C2B25">
          <w:rPr>
            <w:rFonts w:eastAsiaTheme="minorEastAsia" w:cstheme="minorBidi"/>
            <w:i w:val="0"/>
            <w:iCs w:val="0"/>
            <w:noProof/>
            <w:sz w:val="24"/>
            <w:szCs w:val="24"/>
            <w:lang w:val="es-ES" w:eastAsia="es-ES_tradnl"/>
          </w:rPr>
          <w:tab/>
        </w:r>
        <w:r w:rsidR="005C2B25" w:rsidRPr="001F4FAF">
          <w:rPr>
            <w:rStyle w:val="Hipervnculo"/>
            <w:noProof/>
          </w:rPr>
          <w:t>Facilidad de uso</w:t>
        </w:r>
        <w:r w:rsidR="005C2B25">
          <w:rPr>
            <w:noProof/>
            <w:webHidden/>
          </w:rPr>
          <w:tab/>
        </w:r>
        <w:r w:rsidR="005C2B25">
          <w:rPr>
            <w:noProof/>
            <w:webHidden/>
          </w:rPr>
          <w:fldChar w:fldCharType="begin"/>
        </w:r>
        <w:r w:rsidR="005C2B25">
          <w:rPr>
            <w:noProof/>
            <w:webHidden/>
          </w:rPr>
          <w:instrText xml:space="preserve"> PAGEREF _Toc111705036 \h </w:instrText>
        </w:r>
        <w:r w:rsidR="005C2B25">
          <w:rPr>
            <w:noProof/>
            <w:webHidden/>
          </w:rPr>
        </w:r>
        <w:r w:rsidR="005C2B25">
          <w:rPr>
            <w:noProof/>
            <w:webHidden/>
          </w:rPr>
          <w:fldChar w:fldCharType="separate"/>
        </w:r>
        <w:r w:rsidR="005C2B25">
          <w:rPr>
            <w:noProof/>
            <w:webHidden/>
          </w:rPr>
          <w:t>50</w:t>
        </w:r>
        <w:r w:rsidR="005C2B25">
          <w:rPr>
            <w:noProof/>
            <w:webHidden/>
          </w:rPr>
          <w:fldChar w:fldCharType="end"/>
        </w:r>
      </w:hyperlink>
    </w:p>
    <w:p w14:paraId="2DEF3894" w14:textId="60A5988B"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7" w:history="1">
        <w:r w:rsidR="005C2B25" w:rsidRPr="001F4FAF">
          <w:rPr>
            <w:rStyle w:val="Hipervnculo"/>
            <w:noProof/>
          </w:rPr>
          <w:t>10.</w:t>
        </w:r>
        <w:r w:rsidR="005C2B25">
          <w:rPr>
            <w:rFonts w:eastAsiaTheme="minorEastAsia" w:cstheme="minorBidi"/>
            <w:b w:val="0"/>
            <w:bCs w:val="0"/>
            <w:caps w:val="0"/>
            <w:noProof/>
            <w:sz w:val="24"/>
            <w:szCs w:val="24"/>
            <w:lang w:val="es-ES" w:eastAsia="es-ES_tradnl"/>
          </w:rPr>
          <w:tab/>
        </w:r>
        <w:r w:rsidR="005C2B25" w:rsidRPr="001F4FAF">
          <w:rPr>
            <w:rStyle w:val="Hipervnculo"/>
            <w:noProof/>
          </w:rPr>
          <w:t>Análisis funcional</w:t>
        </w:r>
        <w:r w:rsidR="005C2B25">
          <w:rPr>
            <w:noProof/>
            <w:webHidden/>
          </w:rPr>
          <w:tab/>
        </w:r>
        <w:r w:rsidR="005C2B25">
          <w:rPr>
            <w:noProof/>
            <w:webHidden/>
          </w:rPr>
          <w:fldChar w:fldCharType="begin"/>
        </w:r>
        <w:r w:rsidR="005C2B25">
          <w:rPr>
            <w:noProof/>
            <w:webHidden/>
          </w:rPr>
          <w:instrText xml:space="preserve"> PAGEREF _Toc111705037 \h </w:instrText>
        </w:r>
        <w:r w:rsidR="005C2B25">
          <w:rPr>
            <w:noProof/>
            <w:webHidden/>
          </w:rPr>
        </w:r>
        <w:r w:rsidR="005C2B25">
          <w:rPr>
            <w:noProof/>
            <w:webHidden/>
          </w:rPr>
          <w:fldChar w:fldCharType="separate"/>
        </w:r>
        <w:r w:rsidR="005C2B25">
          <w:rPr>
            <w:noProof/>
            <w:webHidden/>
          </w:rPr>
          <w:t>52</w:t>
        </w:r>
        <w:r w:rsidR="005C2B25">
          <w:rPr>
            <w:noProof/>
            <w:webHidden/>
          </w:rPr>
          <w:fldChar w:fldCharType="end"/>
        </w:r>
      </w:hyperlink>
    </w:p>
    <w:p w14:paraId="4D5A4AC6" w14:textId="2F783734"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8" w:history="1">
        <w:r w:rsidR="005C2B25" w:rsidRPr="001F4FAF">
          <w:rPr>
            <w:rStyle w:val="Hipervnculo"/>
            <w:noProof/>
          </w:rPr>
          <w:t>11.</w:t>
        </w:r>
        <w:r w:rsidR="005C2B25">
          <w:rPr>
            <w:rFonts w:eastAsiaTheme="minorEastAsia" w:cstheme="minorBidi"/>
            <w:b w:val="0"/>
            <w:bCs w:val="0"/>
            <w:caps w:val="0"/>
            <w:noProof/>
            <w:sz w:val="24"/>
            <w:szCs w:val="24"/>
            <w:lang w:val="es-ES" w:eastAsia="es-ES_tradnl"/>
          </w:rPr>
          <w:tab/>
        </w:r>
        <w:r w:rsidR="005C2B25" w:rsidRPr="001F4FAF">
          <w:rPr>
            <w:rStyle w:val="Hipervnculo"/>
            <w:noProof/>
          </w:rPr>
          <w:t>Diseño</w:t>
        </w:r>
        <w:r w:rsidR="005C2B25">
          <w:rPr>
            <w:noProof/>
            <w:webHidden/>
          </w:rPr>
          <w:tab/>
        </w:r>
        <w:r w:rsidR="005C2B25">
          <w:rPr>
            <w:noProof/>
            <w:webHidden/>
          </w:rPr>
          <w:fldChar w:fldCharType="begin"/>
        </w:r>
        <w:r w:rsidR="005C2B25">
          <w:rPr>
            <w:noProof/>
            <w:webHidden/>
          </w:rPr>
          <w:instrText xml:space="preserve"> PAGEREF _Toc111705038 \h </w:instrText>
        </w:r>
        <w:r w:rsidR="005C2B25">
          <w:rPr>
            <w:noProof/>
            <w:webHidden/>
          </w:rPr>
        </w:r>
        <w:r w:rsidR="005C2B25">
          <w:rPr>
            <w:noProof/>
            <w:webHidden/>
          </w:rPr>
          <w:fldChar w:fldCharType="separate"/>
        </w:r>
        <w:r w:rsidR="005C2B25">
          <w:rPr>
            <w:noProof/>
            <w:webHidden/>
          </w:rPr>
          <w:t>53</w:t>
        </w:r>
        <w:r w:rsidR="005C2B25">
          <w:rPr>
            <w:noProof/>
            <w:webHidden/>
          </w:rPr>
          <w:fldChar w:fldCharType="end"/>
        </w:r>
      </w:hyperlink>
    </w:p>
    <w:p w14:paraId="1BF372F0" w14:textId="0E5F3FA8"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9" w:history="1">
        <w:r w:rsidR="005C2B25" w:rsidRPr="001F4FAF">
          <w:rPr>
            <w:rStyle w:val="Hipervnculo"/>
            <w:noProof/>
          </w:rPr>
          <w:t>12.</w:t>
        </w:r>
        <w:r w:rsidR="005C2B25">
          <w:rPr>
            <w:rFonts w:eastAsiaTheme="minorEastAsia" w:cstheme="minorBidi"/>
            <w:b w:val="0"/>
            <w:bCs w:val="0"/>
            <w:caps w:val="0"/>
            <w:noProof/>
            <w:sz w:val="24"/>
            <w:szCs w:val="24"/>
            <w:lang w:val="es-ES" w:eastAsia="es-ES_tradnl"/>
          </w:rPr>
          <w:tab/>
        </w:r>
        <w:r w:rsidR="005C2B25" w:rsidRPr="001F4FAF">
          <w:rPr>
            <w:rStyle w:val="Hipervnculo"/>
            <w:noProof/>
          </w:rPr>
          <w:t>Plan de pruebas</w:t>
        </w:r>
        <w:r w:rsidR="005C2B25">
          <w:rPr>
            <w:noProof/>
            <w:webHidden/>
          </w:rPr>
          <w:tab/>
        </w:r>
        <w:r w:rsidR="005C2B25">
          <w:rPr>
            <w:noProof/>
            <w:webHidden/>
          </w:rPr>
          <w:fldChar w:fldCharType="begin"/>
        </w:r>
        <w:r w:rsidR="005C2B25">
          <w:rPr>
            <w:noProof/>
            <w:webHidden/>
          </w:rPr>
          <w:instrText xml:space="preserve"> PAGEREF _Toc111705039 \h </w:instrText>
        </w:r>
        <w:r w:rsidR="005C2B25">
          <w:rPr>
            <w:noProof/>
            <w:webHidden/>
          </w:rPr>
        </w:r>
        <w:r w:rsidR="005C2B25">
          <w:rPr>
            <w:noProof/>
            <w:webHidden/>
          </w:rPr>
          <w:fldChar w:fldCharType="separate"/>
        </w:r>
        <w:r w:rsidR="005C2B25">
          <w:rPr>
            <w:noProof/>
            <w:webHidden/>
          </w:rPr>
          <w:t>54</w:t>
        </w:r>
        <w:r w:rsidR="005C2B25">
          <w:rPr>
            <w:noProof/>
            <w:webHidden/>
          </w:rPr>
          <w:fldChar w:fldCharType="end"/>
        </w:r>
      </w:hyperlink>
    </w:p>
    <w:p w14:paraId="658D0EF7" w14:textId="2F6EF356"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0" w:history="1">
        <w:r w:rsidR="005C2B25" w:rsidRPr="001F4FAF">
          <w:rPr>
            <w:rStyle w:val="Hipervnculo"/>
            <w:noProof/>
          </w:rPr>
          <w:t>12.1</w:t>
        </w:r>
        <w:r w:rsidR="005C2B25">
          <w:rPr>
            <w:rFonts w:eastAsiaTheme="minorEastAsia" w:cstheme="minorBidi"/>
            <w:smallCaps w:val="0"/>
            <w:noProof/>
            <w:sz w:val="24"/>
            <w:szCs w:val="24"/>
            <w:lang w:val="es-ES" w:eastAsia="es-ES_tradnl"/>
          </w:rPr>
          <w:tab/>
        </w:r>
        <w:r w:rsidR="005C2B25" w:rsidRPr="001F4FAF">
          <w:rPr>
            <w:rStyle w:val="Hipervnculo"/>
            <w:noProof/>
          </w:rPr>
          <w:t>Pruebas unitarias</w:t>
        </w:r>
        <w:r w:rsidR="005C2B25">
          <w:rPr>
            <w:noProof/>
            <w:webHidden/>
          </w:rPr>
          <w:tab/>
        </w:r>
        <w:r w:rsidR="005C2B25">
          <w:rPr>
            <w:noProof/>
            <w:webHidden/>
          </w:rPr>
          <w:fldChar w:fldCharType="begin"/>
        </w:r>
        <w:r w:rsidR="005C2B25">
          <w:rPr>
            <w:noProof/>
            <w:webHidden/>
          </w:rPr>
          <w:instrText xml:space="preserve"> PAGEREF _Toc111705040 \h </w:instrText>
        </w:r>
        <w:r w:rsidR="005C2B25">
          <w:rPr>
            <w:noProof/>
            <w:webHidden/>
          </w:rPr>
        </w:r>
        <w:r w:rsidR="005C2B25">
          <w:rPr>
            <w:noProof/>
            <w:webHidden/>
          </w:rPr>
          <w:fldChar w:fldCharType="separate"/>
        </w:r>
        <w:r w:rsidR="005C2B25">
          <w:rPr>
            <w:noProof/>
            <w:webHidden/>
          </w:rPr>
          <w:t>54</w:t>
        </w:r>
        <w:r w:rsidR="005C2B25">
          <w:rPr>
            <w:noProof/>
            <w:webHidden/>
          </w:rPr>
          <w:fldChar w:fldCharType="end"/>
        </w:r>
      </w:hyperlink>
    </w:p>
    <w:p w14:paraId="6F841941" w14:textId="0748196E"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1" w:history="1">
        <w:r w:rsidR="005C2B25" w:rsidRPr="001F4FAF">
          <w:rPr>
            <w:rStyle w:val="Hipervnculo"/>
            <w:noProof/>
          </w:rPr>
          <w:t>12.2</w:t>
        </w:r>
        <w:r w:rsidR="005C2B25">
          <w:rPr>
            <w:rFonts w:eastAsiaTheme="minorEastAsia" w:cstheme="minorBidi"/>
            <w:smallCaps w:val="0"/>
            <w:noProof/>
            <w:sz w:val="24"/>
            <w:szCs w:val="24"/>
            <w:lang w:val="es-ES" w:eastAsia="es-ES_tradnl"/>
          </w:rPr>
          <w:tab/>
        </w:r>
        <w:r w:rsidR="005C2B25" w:rsidRPr="001F4FAF">
          <w:rPr>
            <w:rStyle w:val="Hipervnculo"/>
            <w:noProof/>
          </w:rPr>
          <w:t>Pruebas de laboratorio</w:t>
        </w:r>
        <w:r w:rsidR="005C2B25">
          <w:rPr>
            <w:noProof/>
            <w:webHidden/>
          </w:rPr>
          <w:tab/>
        </w:r>
        <w:r w:rsidR="005C2B25">
          <w:rPr>
            <w:noProof/>
            <w:webHidden/>
          </w:rPr>
          <w:fldChar w:fldCharType="begin"/>
        </w:r>
        <w:r w:rsidR="005C2B25">
          <w:rPr>
            <w:noProof/>
            <w:webHidden/>
          </w:rPr>
          <w:instrText xml:space="preserve"> PAGEREF _Toc111705041 \h </w:instrText>
        </w:r>
        <w:r w:rsidR="005C2B25">
          <w:rPr>
            <w:noProof/>
            <w:webHidden/>
          </w:rPr>
        </w:r>
        <w:r w:rsidR="005C2B25">
          <w:rPr>
            <w:noProof/>
            <w:webHidden/>
          </w:rPr>
          <w:fldChar w:fldCharType="separate"/>
        </w:r>
        <w:r w:rsidR="005C2B25">
          <w:rPr>
            <w:noProof/>
            <w:webHidden/>
          </w:rPr>
          <w:t>54</w:t>
        </w:r>
        <w:r w:rsidR="005C2B25">
          <w:rPr>
            <w:noProof/>
            <w:webHidden/>
          </w:rPr>
          <w:fldChar w:fldCharType="end"/>
        </w:r>
      </w:hyperlink>
    </w:p>
    <w:p w14:paraId="39C9D8A9" w14:textId="6B7DA03F"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2" w:history="1">
        <w:r w:rsidR="005C2B25" w:rsidRPr="001F4FAF">
          <w:rPr>
            <w:rStyle w:val="Hipervnculo"/>
            <w:noProof/>
          </w:rPr>
          <w:t>12.3</w:t>
        </w:r>
        <w:r w:rsidR="005C2B25">
          <w:rPr>
            <w:rFonts w:eastAsiaTheme="minorEastAsia" w:cstheme="minorBidi"/>
            <w:smallCaps w:val="0"/>
            <w:noProof/>
            <w:sz w:val="24"/>
            <w:szCs w:val="24"/>
            <w:lang w:val="es-ES" w:eastAsia="es-ES_tradnl"/>
          </w:rPr>
          <w:tab/>
        </w:r>
        <w:r w:rsidR="005C2B25" w:rsidRPr="001F4FAF">
          <w:rPr>
            <w:rStyle w:val="Hipervnculo"/>
            <w:noProof/>
          </w:rPr>
          <w:t>Pruebas a grupos de estudio</w:t>
        </w:r>
        <w:r w:rsidR="005C2B25">
          <w:rPr>
            <w:noProof/>
            <w:webHidden/>
          </w:rPr>
          <w:tab/>
        </w:r>
        <w:r w:rsidR="005C2B25">
          <w:rPr>
            <w:noProof/>
            <w:webHidden/>
          </w:rPr>
          <w:fldChar w:fldCharType="begin"/>
        </w:r>
        <w:r w:rsidR="005C2B25">
          <w:rPr>
            <w:noProof/>
            <w:webHidden/>
          </w:rPr>
          <w:instrText xml:space="preserve"> PAGEREF _Toc111705042 \h </w:instrText>
        </w:r>
        <w:r w:rsidR="005C2B25">
          <w:rPr>
            <w:noProof/>
            <w:webHidden/>
          </w:rPr>
        </w:r>
        <w:r w:rsidR="005C2B25">
          <w:rPr>
            <w:noProof/>
            <w:webHidden/>
          </w:rPr>
          <w:fldChar w:fldCharType="separate"/>
        </w:r>
        <w:r w:rsidR="005C2B25">
          <w:rPr>
            <w:noProof/>
            <w:webHidden/>
          </w:rPr>
          <w:t>55</w:t>
        </w:r>
        <w:r w:rsidR="005C2B25">
          <w:rPr>
            <w:noProof/>
            <w:webHidden/>
          </w:rPr>
          <w:fldChar w:fldCharType="end"/>
        </w:r>
      </w:hyperlink>
    </w:p>
    <w:p w14:paraId="0F89A397" w14:textId="1DBD1E18" w:rsidR="005C2B25" w:rsidRDefault="00000000">
      <w:pPr>
        <w:pStyle w:val="TDC2"/>
        <w:tabs>
          <w:tab w:val="left" w:pos="800"/>
          <w:tab w:val="right" w:leader="dot" w:pos="8494"/>
        </w:tabs>
        <w:rPr>
          <w:rFonts w:eastAsiaTheme="minorEastAsia" w:cstheme="minorBidi"/>
          <w:smallCaps w:val="0"/>
          <w:noProof/>
          <w:sz w:val="24"/>
          <w:szCs w:val="24"/>
          <w:lang w:val="es-ES" w:eastAsia="es-ES_tradnl"/>
        </w:rPr>
      </w:pPr>
      <w:hyperlink w:anchor="_Toc111705043" w:history="1">
        <w:r w:rsidR="005C2B25" w:rsidRPr="001F4FAF">
          <w:rPr>
            <w:rStyle w:val="Hipervnculo"/>
            <w:noProof/>
          </w:rPr>
          <w:t>12.4</w:t>
        </w:r>
        <w:r w:rsidR="005C2B25">
          <w:rPr>
            <w:rFonts w:eastAsiaTheme="minorEastAsia" w:cstheme="minorBidi"/>
            <w:smallCaps w:val="0"/>
            <w:noProof/>
            <w:sz w:val="24"/>
            <w:szCs w:val="24"/>
            <w:lang w:val="es-ES" w:eastAsia="es-ES_tradnl"/>
          </w:rPr>
          <w:tab/>
        </w:r>
        <w:r w:rsidR="005C2B25" w:rsidRPr="001F4FAF">
          <w:rPr>
            <w:rStyle w:val="Hipervnculo"/>
            <w:noProof/>
          </w:rPr>
          <w:t>Pruebas de campo</w:t>
        </w:r>
        <w:r w:rsidR="005C2B25">
          <w:rPr>
            <w:noProof/>
            <w:webHidden/>
          </w:rPr>
          <w:tab/>
        </w:r>
        <w:r w:rsidR="005C2B25">
          <w:rPr>
            <w:noProof/>
            <w:webHidden/>
          </w:rPr>
          <w:fldChar w:fldCharType="begin"/>
        </w:r>
        <w:r w:rsidR="005C2B25">
          <w:rPr>
            <w:noProof/>
            <w:webHidden/>
          </w:rPr>
          <w:instrText xml:space="preserve"> PAGEREF _Toc111705043 \h </w:instrText>
        </w:r>
        <w:r w:rsidR="005C2B25">
          <w:rPr>
            <w:noProof/>
            <w:webHidden/>
          </w:rPr>
        </w:r>
        <w:r w:rsidR="005C2B25">
          <w:rPr>
            <w:noProof/>
            <w:webHidden/>
          </w:rPr>
          <w:fldChar w:fldCharType="separate"/>
        </w:r>
        <w:r w:rsidR="005C2B25">
          <w:rPr>
            <w:noProof/>
            <w:webHidden/>
          </w:rPr>
          <w:t>55</w:t>
        </w:r>
        <w:r w:rsidR="005C2B25">
          <w:rPr>
            <w:noProof/>
            <w:webHidden/>
          </w:rPr>
          <w:fldChar w:fldCharType="end"/>
        </w:r>
      </w:hyperlink>
    </w:p>
    <w:p w14:paraId="2E558351" w14:textId="327748FF"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4" w:history="1">
        <w:r w:rsidR="005C2B25" w:rsidRPr="001F4FAF">
          <w:rPr>
            <w:rStyle w:val="Hipervnculo"/>
            <w:noProof/>
          </w:rPr>
          <w:t>13.</w:t>
        </w:r>
        <w:r w:rsidR="005C2B25">
          <w:rPr>
            <w:rFonts w:eastAsiaTheme="minorEastAsia" w:cstheme="minorBidi"/>
            <w:b w:val="0"/>
            <w:bCs w:val="0"/>
            <w:caps w:val="0"/>
            <w:noProof/>
            <w:sz w:val="24"/>
            <w:szCs w:val="24"/>
            <w:lang w:val="es-ES" w:eastAsia="es-ES_tradnl"/>
          </w:rPr>
          <w:tab/>
        </w:r>
        <w:r w:rsidR="005C2B25" w:rsidRPr="001F4FAF">
          <w:rPr>
            <w:rStyle w:val="Hipervnculo"/>
            <w:noProof/>
          </w:rPr>
          <w:t>Manual de usuario</w:t>
        </w:r>
        <w:r w:rsidR="005C2B25">
          <w:rPr>
            <w:noProof/>
            <w:webHidden/>
          </w:rPr>
          <w:tab/>
        </w:r>
        <w:r w:rsidR="005C2B25">
          <w:rPr>
            <w:noProof/>
            <w:webHidden/>
          </w:rPr>
          <w:fldChar w:fldCharType="begin"/>
        </w:r>
        <w:r w:rsidR="005C2B25">
          <w:rPr>
            <w:noProof/>
            <w:webHidden/>
          </w:rPr>
          <w:instrText xml:space="preserve"> PAGEREF _Toc111705044 \h </w:instrText>
        </w:r>
        <w:r w:rsidR="005C2B25">
          <w:rPr>
            <w:noProof/>
            <w:webHidden/>
          </w:rPr>
        </w:r>
        <w:r w:rsidR="005C2B25">
          <w:rPr>
            <w:noProof/>
            <w:webHidden/>
          </w:rPr>
          <w:fldChar w:fldCharType="separate"/>
        </w:r>
        <w:r w:rsidR="005C2B25">
          <w:rPr>
            <w:noProof/>
            <w:webHidden/>
          </w:rPr>
          <w:t>56</w:t>
        </w:r>
        <w:r w:rsidR="005C2B25">
          <w:rPr>
            <w:noProof/>
            <w:webHidden/>
          </w:rPr>
          <w:fldChar w:fldCharType="end"/>
        </w:r>
      </w:hyperlink>
    </w:p>
    <w:p w14:paraId="219B7B64" w14:textId="05DA573D"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5" w:history="1">
        <w:r w:rsidR="005C2B25" w:rsidRPr="001F4FAF">
          <w:rPr>
            <w:rStyle w:val="Hipervnculo"/>
            <w:noProof/>
          </w:rPr>
          <w:t>14.</w:t>
        </w:r>
        <w:r w:rsidR="005C2B25">
          <w:rPr>
            <w:rFonts w:eastAsiaTheme="minorEastAsia" w:cstheme="minorBidi"/>
            <w:b w:val="0"/>
            <w:bCs w:val="0"/>
            <w:caps w:val="0"/>
            <w:noProof/>
            <w:sz w:val="24"/>
            <w:szCs w:val="24"/>
            <w:lang w:val="es-ES" w:eastAsia="es-ES_tradnl"/>
          </w:rPr>
          <w:tab/>
        </w:r>
        <w:r w:rsidR="005C2B25" w:rsidRPr="001F4FAF">
          <w:rPr>
            <w:rStyle w:val="Hipervnculo"/>
            <w:noProof/>
          </w:rPr>
          <w:t>Líneas futuras</w:t>
        </w:r>
        <w:r w:rsidR="005C2B25">
          <w:rPr>
            <w:noProof/>
            <w:webHidden/>
          </w:rPr>
          <w:tab/>
        </w:r>
        <w:r w:rsidR="005C2B25">
          <w:rPr>
            <w:noProof/>
            <w:webHidden/>
          </w:rPr>
          <w:fldChar w:fldCharType="begin"/>
        </w:r>
        <w:r w:rsidR="005C2B25">
          <w:rPr>
            <w:noProof/>
            <w:webHidden/>
          </w:rPr>
          <w:instrText xml:space="preserve"> PAGEREF _Toc111705045 \h </w:instrText>
        </w:r>
        <w:r w:rsidR="005C2B25">
          <w:rPr>
            <w:noProof/>
            <w:webHidden/>
          </w:rPr>
        </w:r>
        <w:r w:rsidR="005C2B25">
          <w:rPr>
            <w:noProof/>
            <w:webHidden/>
          </w:rPr>
          <w:fldChar w:fldCharType="separate"/>
        </w:r>
        <w:r w:rsidR="005C2B25">
          <w:rPr>
            <w:noProof/>
            <w:webHidden/>
          </w:rPr>
          <w:t>57</w:t>
        </w:r>
        <w:r w:rsidR="005C2B25">
          <w:rPr>
            <w:noProof/>
            <w:webHidden/>
          </w:rPr>
          <w:fldChar w:fldCharType="end"/>
        </w:r>
      </w:hyperlink>
    </w:p>
    <w:p w14:paraId="64D9714F" w14:textId="33DAD482" w:rsidR="005C2B25" w:rsidRDefault="0000000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6" w:history="1">
        <w:r w:rsidR="005C2B25" w:rsidRPr="001F4FAF">
          <w:rPr>
            <w:rStyle w:val="Hipervnculo"/>
            <w:noProof/>
          </w:rPr>
          <w:t>15.</w:t>
        </w:r>
        <w:r w:rsidR="005C2B25">
          <w:rPr>
            <w:rFonts w:eastAsiaTheme="minorEastAsia" w:cstheme="minorBidi"/>
            <w:b w:val="0"/>
            <w:bCs w:val="0"/>
            <w:caps w:val="0"/>
            <w:noProof/>
            <w:sz w:val="24"/>
            <w:szCs w:val="24"/>
            <w:lang w:val="es-ES" w:eastAsia="es-ES_tradnl"/>
          </w:rPr>
          <w:tab/>
        </w:r>
        <w:r w:rsidR="005C2B25" w:rsidRPr="001F4FAF">
          <w:rPr>
            <w:rStyle w:val="Hipervnculo"/>
            <w:noProof/>
          </w:rPr>
          <w:t>Moral y ética</w:t>
        </w:r>
        <w:r w:rsidR="005C2B25">
          <w:rPr>
            <w:noProof/>
            <w:webHidden/>
          </w:rPr>
          <w:tab/>
        </w:r>
        <w:r w:rsidR="005C2B25">
          <w:rPr>
            <w:noProof/>
            <w:webHidden/>
          </w:rPr>
          <w:fldChar w:fldCharType="begin"/>
        </w:r>
        <w:r w:rsidR="005C2B25">
          <w:rPr>
            <w:noProof/>
            <w:webHidden/>
          </w:rPr>
          <w:instrText xml:space="preserve"> PAGEREF _Toc111705046 \h </w:instrText>
        </w:r>
        <w:r w:rsidR="005C2B25">
          <w:rPr>
            <w:noProof/>
            <w:webHidden/>
          </w:rPr>
        </w:r>
        <w:r w:rsidR="005C2B25">
          <w:rPr>
            <w:noProof/>
            <w:webHidden/>
          </w:rPr>
          <w:fldChar w:fldCharType="separate"/>
        </w:r>
        <w:r w:rsidR="005C2B25">
          <w:rPr>
            <w:noProof/>
            <w:webHidden/>
          </w:rPr>
          <w:t>57</w:t>
        </w:r>
        <w:r w:rsidR="005C2B25">
          <w:rPr>
            <w:noProof/>
            <w:webHidden/>
          </w:rPr>
          <w:fldChar w:fldCharType="end"/>
        </w:r>
      </w:hyperlink>
    </w:p>
    <w:p w14:paraId="04DCD691" w14:textId="7252310A" w:rsidR="005C2B25" w:rsidRDefault="00000000">
      <w:pPr>
        <w:pStyle w:val="TDC1"/>
        <w:tabs>
          <w:tab w:val="right" w:leader="dot" w:pos="8494"/>
        </w:tabs>
        <w:rPr>
          <w:rFonts w:eastAsiaTheme="minorEastAsia" w:cstheme="minorBidi"/>
          <w:b w:val="0"/>
          <w:bCs w:val="0"/>
          <w:caps w:val="0"/>
          <w:noProof/>
          <w:sz w:val="24"/>
          <w:szCs w:val="24"/>
          <w:lang w:val="es-ES" w:eastAsia="es-ES_tradnl"/>
        </w:rPr>
      </w:pPr>
      <w:hyperlink w:anchor="_Toc111705047" w:history="1">
        <w:r w:rsidR="005C2B25" w:rsidRPr="001F4FAF">
          <w:rPr>
            <w:rStyle w:val="Hipervnculo"/>
            <w:noProof/>
          </w:rPr>
          <w:t>Bibliografía</w:t>
        </w:r>
        <w:r w:rsidR="005C2B25">
          <w:rPr>
            <w:noProof/>
            <w:webHidden/>
          </w:rPr>
          <w:tab/>
        </w:r>
        <w:r w:rsidR="005C2B25">
          <w:rPr>
            <w:noProof/>
            <w:webHidden/>
          </w:rPr>
          <w:fldChar w:fldCharType="begin"/>
        </w:r>
        <w:r w:rsidR="005C2B25">
          <w:rPr>
            <w:noProof/>
            <w:webHidden/>
          </w:rPr>
          <w:instrText xml:space="preserve"> PAGEREF _Toc111705047 \h </w:instrText>
        </w:r>
        <w:r w:rsidR="005C2B25">
          <w:rPr>
            <w:noProof/>
            <w:webHidden/>
          </w:rPr>
        </w:r>
        <w:r w:rsidR="005C2B25">
          <w:rPr>
            <w:noProof/>
            <w:webHidden/>
          </w:rPr>
          <w:fldChar w:fldCharType="separate"/>
        </w:r>
        <w:r w:rsidR="005C2B25">
          <w:rPr>
            <w:noProof/>
            <w:webHidden/>
          </w:rPr>
          <w:t>57</w:t>
        </w:r>
        <w:r w:rsidR="005C2B25">
          <w:rPr>
            <w:noProof/>
            <w:webHidden/>
          </w:rPr>
          <w:fldChar w:fldCharType="end"/>
        </w:r>
      </w:hyperlink>
    </w:p>
    <w:p w14:paraId="09EB0BC4" w14:textId="27203D9D"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11704966"/>
      <w:r>
        <w:t>Introducción</w:t>
      </w:r>
      <w:bookmarkEnd w:id="0"/>
    </w:p>
    <w:p w14:paraId="56C02A3C" w14:textId="32992A90" w:rsidR="00F55CF1" w:rsidRDefault="000265A2" w:rsidP="00301C53">
      <w:pPr>
        <w:pStyle w:val="Ttulo2"/>
      </w:pPr>
      <w:bookmarkStart w:id="1" w:name="_Toc111704967"/>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Este apartado describe como se ha llevado a cabo el proyecto, que productos intermedios se han usado, las directrices de los mismos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301C53">
      <w:pPr>
        <w:pStyle w:val="Ttulo2"/>
      </w:pPr>
      <w:bookmarkStart w:id="2" w:name="_Toc111704968"/>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11704969"/>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he tenido que aprenderlas desde cero, como por ejemplo la creación de una extensión de Google Chrome. Esto me ha ofrecido una base sólida de cara a en un futuro seguir aprendiendo esta tecnología y hacer uso de la misma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301C53">
      <w:pPr>
        <w:pStyle w:val="Ttulo2"/>
      </w:pPr>
      <w:bookmarkStart w:id="4" w:name="_Toc111704970"/>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la misma.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la misma.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11704971"/>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‘sexting’, ‘</w:t>
      </w:r>
      <w:proofErr w:type="spellStart"/>
      <w:r w:rsidR="00C47E55">
        <w:rPr>
          <w:bCs/>
        </w:rPr>
        <w:t>ciberbullyng</w:t>
      </w:r>
      <w:proofErr w:type="spellEnd"/>
      <w:r w:rsidR="00C47E55">
        <w:rPr>
          <w:bCs/>
        </w:rPr>
        <w:t xml:space="preserve">’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2768F56" wp14:editId="552D8CF8">
            <wp:extent cx="5064125" cy="3608070"/>
            <wp:effectExtent l="0" t="0" r="0" b="0"/>
            <wp:docPr id="118" name="Imagen 112" descr="Gráfico: 7 de cada 10 hogares tienen Internet en España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Gráfico: 7 de cada 10 hogares tienen Internet en España | Statista"/>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125" cy="36080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11704972"/>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que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4A084A" wp14:editId="4420C7FB">
            <wp:extent cx="5408930" cy="2778125"/>
            <wp:effectExtent l="0" t="0" r="0" b="0"/>
            <wp:docPr id="117" name="Imagen 111" descr="Qué es la Nueva Aplicación para Padres de Qustodio? – Ayuda Qustod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Qué es la Nueva Aplicación para Padres de Qustodio? – Ayuda Qustodio"/>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30" cy="277812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1B6FA373" wp14:editId="481C6752">
            <wp:extent cx="5401945" cy="3038475"/>
            <wp:effectExtent l="0" t="0" r="0" b="0"/>
            <wp:docPr id="114" name="Imagen 110" descr="Net Nanny Family Protection Pass Review | Top Ten Revi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Net Nanny Family Protection Pass Review | Top Ten Reviews"/>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945" cy="303847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EF97A6D" wp14:editId="6C7CFB3F">
            <wp:extent cx="5394960" cy="2313940"/>
            <wp:effectExtent l="0" t="0" r="0" b="0"/>
            <wp:docPr id="113" name="Imagen 109" descr="▷ Revisión Del Software De Control Parental Bark - 【 LaComparación 】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 Revisión Del Software De Control Parental Bark - 【 LaComparación 】 202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31394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Sus punto fuerte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xml:space="preserve">: Uno de sus principales puntos débiles es que solo </w:t>
      </w:r>
      <w:proofErr w:type="spellStart"/>
      <w:r>
        <w:t>esta</w:t>
      </w:r>
      <w:proofErr w:type="spellEnd"/>
      <w:r>
        <w:t xml:space="preserve">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proofErr w:type="spellStart"/>
      <w:r w:rsidR="003F3315">
        <w:t>S</w:t>
      </w:r>
      <w:r>
        <w:t>afe</w:t>
      </w:r>
      <w:proofErr w:type="spellEnd"/>
      <w:r>
        <w:t xml:space="preserve"> </w:t>
      </w:r>
      <w:proofErr w:type="spellStart"/>
      <w:r w:rsidR="003F3315">
        <w:t>K</w:t>
      </w:r>
      <w:r>
        <w:t>ids</w:t>
      </w:r>
      <w:proofErr w:type="spellEnd"/>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8D02CAE" wp14:editId="60642D50">
            <wp:extent cx="5394960" cy="4635500"/>
            <wp:effectExtent l="0" t="0" r="0" b="0"/>
            <wp:docPr id="112" name="Imagen 108" descr="Gestiona el tiempo que emplean tus hijos frente a la pantalla con Safe Kids  | Blog oficial de Kaspersk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Gestiona el tiempo que emplean tus hijos frente a la pantalla con Safe Kids  | Blog oficial de Kaspersky"/>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63550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 xml:space="preserve">Figura 1.3.2.4.1 </w:t>
      </w:r>
      <w:proofErr w:type="spellStart"/>
      <w:r w:rsidRPr="003F3315">
        <w:rPr>
          <w:rFonts w:ascii="Times New Roman" w:hAnsi="Times New Roman"/>
          <w:i/>
          <w:iCs/>
        </w:rPr>
        <w:t>KasperSKy</w:t>
      </w:r>
      <w:proofErr w:type="spellEnd"/>
      <w:r w:rsidRPr="003F3315">
        <w:rPr>
          <w:rFonts w:ascii="Times New Roman" w:hAnsi="Times New Roman"/>
          <w:i/>
          <w:iCs/>
        </w:rPr>
        <w:t xml:space="preserve"> </w:t>
      </w:r>
      <w:proofErr w:type="spellStart"/>
      <w:r w:rsidRPr="003F3315">
        <w:rPr>
          <w:rFonts w:ascii="Times New Roman" w:hAnsi="Times New Roman"/>
          <w:i/>
          <w:iCs/>
        </w:rPr>
        <w:t>Safe</w:t>
      </w:r>
      <w:proofErr w:type="spellEnd"/>
      <w:r w:rsidRPr="003F3315">
        <w:rPr>
          <w:rFonts w:ascii="Times New Roman" w:hAnsi="Times New Roman"/>
          <w:i/>
          <w:iCs/>
        </w:rPr>
        <w:t xml:space="preserve"> </w:t>
      </w:r>
      <w:proofErr w:type="spellStart"/>
      <w:r w:rsidRPr="003F3315">
        <w:rPr>
          <w:rFonts w:ascii="Times New Roman" w:hAnsi="Times New Roman"/>
          <w:i/>
          <w:iCs/>
        </w:rPr>
        <w:t>Kids</w:t>
      </w:r>
      <w:proofErr w:type="spellEnd"/>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84CC0E" wp14:editId="6DB2B847">
            <wp:extent cx="5394960" cy="3608070"/>
            <wp:effectExtent l="0" t="0" r="0" b="0"/>
            <wp:docPr id="111" name="Imagen 107" descr="Norton Family | Control Parent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Norton Family | Control Parental"/>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6080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los mismos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11704973"/>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w:t>
      </w:r>
      <w:proofErr w:type="spellStart"/>
      <w:r>
        <w:rPr>
          <w:bCs/>
        </w:rPr>
        <w:t>mas</w:t>
      </w:r>
      <w:proofErr w:type="spellEnd"/>
      <w:r>
        <w:rPr>
          <w:bCs/>
        </w:rPr>
        <w:t xml:space="preserve">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59871DF" wp14:editId="65A76F19">
            <wp:extent cx="4508500" cy="3214370"/>
            <wp:effectExtent l="0" t="0" r="0" b="0"/>
            <wp:docPr id="110" name="Imagen 106" descr="Internet: hogares con conexión en España en 2021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Internet: hogares con conexión en España en 2021 | Statista"/>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32143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En definitiva, se puede decir, con una gran base de estudio, que las herramientas con las que contamos hoy en día,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11704974"/>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301C53">
      <w:pPr>
        <w:pStyle w:val="Ttulo2"/>
      </w:pPr>
      <w:bookmarkStart w:id="9" w:name="_Toc111704975"/>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Y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w:t>
      </w:r>
      <w:proofErr w:type="spellStart"/>
      <w:r w:rsidR="00066B69">
        <w:t>sniffer</w:t>
      </w:r>
      <w:proofErr w:type="spellEnd"/>
      <w:r w:rsidR="00066B69">
        <w:t xml:space="preserve">’, es decir, trabajará en segundo plano, de manera que el usuario supervisado no se dé cuenta de que está activa. Recopilará datos de la sesión, para que luego el usuario supervisor tenga acceso a gráficos e informes de la sesión. Esta interfaz, en esta </w:t>
      </w:r>
      <w:r w:rsidR="00066B69">
        <w:lastRenderedPageBreak/>
        <w:t>primera versión de Accessia, solo estará disponible funcionalmente para plataformas de Windows, de la séptima versión en adelante.</w:t>
      </w:r>
    </w:p>
    <w:p w14:paraId="6A80F922" w14:textId="4E4BCEFD" w:rsidR="00066B69" w:rsidRDefault="00066B69" w:rsidP="00972CDE">
      <w:r>
        <w:t xml:space="preserve">Y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todas las aplicaciones anteriormente descritas, será ‘open-</w:t>
      </w:r>
      <w:proofErr w:type="spellStart"/>
      <w:r w:rsidR="004E4DD2">
        <w:t>source</w:t>
      </w:r>
      <w:proofErr w:type="spellEnd"/>
      <w:r w:rsidR="004E4DD2">
        <w:t xml:space="preserv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r>
        <w:t xml:space="preserve">Y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301C53">
      <w:pPr>
        <w:pStyle w:val="Ttulo2"/>
      </w:pPr>
      <w:bookmarkStart w:id="10" w:name="_Toc111704976"/>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11704977"/>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11704978"/>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11704979"/>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301C53">
      <w:pPr>
        <w:pStyle w:val="Ttulo2"/>
      </w:pPr>
      <w:bookmarkStart w:id="14" w:name="_Toc111704980"/>
      <w:r>
        <w:t>Objetivos</w:t>
      </w:r>
      <w:bookmarkEnd w:id="14"/>
    </w:p>
    <w:p w14:paraId="1D158679" w14:textId="4DCE0005" w:rsidR="00972CDE" w:rsidRDefault="00B84419" w:rsidP="00B84419">
      <w:pPr>
        <w:pStyle w:val="Ttulo3"/>
      </w:pPr>
      <w:bookmarkStart w:id="15" w:name="_Toc111704981"/>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301C53">
      <w:pPr>
        <w:pStyle w:val="Ttulo2"/>
      </w:pPr>
      <w:bookmarkStart w:id="16" w:name="_Toc111704982"/>
      <w:r>
        <w:t>Justificación</w:t>
      </w:r>
      <w:bookmarkEnd w:id="16"/>
      <w:r>
        <w:t xml:space="preserve"> </w:t>
      </w:r>
    </w:p>
    <w:p w14:paraId="30523FF9" w14:textId="7FE33228" w:rsidR="000A7B13" w:rsidRDefault="006433BC" w:rsidP="007B21A3">
      <w:pPr>
        <w:pStyle w:val="Ttulo3"/>
      </w:pPr>
      <w:bookmarkStart w:id="17" w:name="_Toc111704983"/>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11704984"/>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monitorizar ,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11704985"/>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3829FA4D" w:rsidR="00391605" w:rsidRDefault="00A2365E" w:rsidP="00A2365E">
      <w:pPr>
        <w:rPr>
          <w:lang w:val="es-ES"/>
        </w:rPr>
      </w:pPr>
      <w:r>
        <w:rPr>
          <w:lang w:val="es-ES"/>
        </w:rPr>
        <w:t>En este punto se describe el método usado para el desarrollo del proyecto, además de definir cuáles han sido las tareas principales que se han llevado a cabo.</w:t>
      </w:r>
    </w:p>
    <w:p w14:paraId="7A44C84F" w14:textId="3D743942" w:rsidR="00391605" w:rsidRDefault="00391605" w:rsidP="00301C53">
      <w:pPr>
        <w:pStyle w:val="Ttulo2"/>
        <w:rPr>
          <w:lang w:val="es-ES"/>
        </w:rPr>
      </w:pPr>
      <w:bookmarkStart w:id="20" w:name="_Toc111704986"/>
      <w:r>
        <w:rPr>
          <w:lang w:val="es-ES"/>
        </w:rPr>
        <w:t>Método de desarrollo</w:t>
      </w:r>
      <w:bookmarkEnd w:id="20"/>
    </w:p>
    <w:p w14:paraId="2EC57849" w14:textId="786D493D" w:rsidR="00A2365E" w:rsidRDefault="00A2365E" w:rsidP="00A2365E">
      <w:pPr>
        <w:rPr>
          <w:lang w:val="es-ES"/>
        </w:rPr>
      </w:pPr>
      <w:r>
        <w:rPr>
          <w:lang w:val="es-ES"/>
        </w:rPr>
        <w:t xml:space="preserve">Para el correcto desarrollo de la primera versión de este proyecto, la cual será entrega como versión beta en la defensa </w:t>
      </w:r>
      <w:r w:rsidR="00DC5B58">
        <w:rPr>
          <w:lang w:val="es-ES"/>
        </w:rPr>
        <w:t>de este</w:t>
      </w:r>
      <w:r>
        <w:rPr>
          <w:lang w:val="es-ES"/>
        </w:rPr>
        <w:t>, se han tenido que llevar a cabo una sería de procesos. Estos procesos, los he sabido desarrollador de forma correcta, ya que en las asignaturas de ‘Requisitos del software’ y ‘Diseño e implementación de proyectos software’, me han sentado las bases</w:t>
      </w:r>
      <w:r w:rsidR="00DC5B58">
        <w:rPr>
          <w:lang w:val="es-ES"/>
        </w:rPr>
        <w:t xml:space="preserve">. </w:t>
      </w:r>
    </w:p>
    <w:p w14:paraId="139FA2FF" w14:textId="343727B3" w:rsidR="00DC5B58" w:rsidRDefault="00DC5B58" w:rsidP="00DC5B58">
      <w:pPr>
        <w:pStyle w:val="Prrafodelista"/>
        <w:numPr>
          <w:ilvl w:val="0"/>
          <w:numId w:val="12"/>
        </w:numPr>
        <w:rPr>
          <w:b/>
          <w:bCs/>
          <w:lang w:val="es-ES"/>
        </w:rPr>
      </w:pPr>
      <w:r w:rsidRPr="00DC5B58">
        <w:rPr>
          <w:b/>
          <w:bCs/>
          <w:lang w:val="es-ES"/>
        </w:rPr>
        <w:t>Obtención de requisitos</w:t>
      </w:r>
    </w:p>
    <w:p w14:paraId="42FADE9C" w14:textId="33081681" w:rsidR="004209D6" w:rsidRPr="004209D6" w:rsidRDefault="004209D6" w:rsidP="004209D6">
      <w:pPr>
        <w:rPr>
          <w:lang w:val="es-ES"/>
        </w:rPr>
      </w:pPr>
      <w:r>
        <w:rPr>
          <w:lang w:val="es-ES"/>
        </w:rPr>
        <w:t xml:space="preserve">Para la correcta extracción de requisitos, se han llevado a cabo una serie de entrevistas con potenciales usuarios finales, los cuales, y como acabo de decir, son potenciales usuarios, son los mejores proveedores de requisitos, es decir, de características que debería cumplir ACCESSA. </w:t>
      </w:r>
    </w:p>
    <w:p w14:paraId="0E0B479E" w14:textId="14B33394" w:rsidR="00DC5B58" w:rsidRDefault="00DC5B58" w:rsidP="00DC5B58">
      <w:pPr>
        <w:pStyle w:val="Prrafodelista"/>
        <w:numPr>
          <w:ilvl w:val="0"/>
          <w:numId w:val="12"/>
        </w:numPr>
        <w:rPr>
          <w:b/>
          <w:bCs/>
          <w:lang w:val="es-ES"/>
        </w:rPr>
      </w:pPr>
      <w:r w:rsidRPr="00DC5B58">
        <w:rPr>
          <w:b/>
          <w:bCs/>
          <w:lang w:val="es-ES"/>
        </w:rPr>
        <w:t>Valoración de necesidades</w:t>
      </w:r>
    </w:p>
    <w:p w14:paraId="39CE750E" w14:textId="430863F2" w:rsidR="00FA15E7" w:rsidRDefault="00B47C2E" w:rsidP="00FA15E7">
      <w:pPr>
        <w:rPr>
          <w:lang w:val="es-ES"/>
        </w:rPr>
      </w:pPr>
      <w:r>
        <w:rPr>
          <w:lang w:val="es-ES"/>
        </w:rPr>
        <w:t>Los usuarios entrevistados, mediante las entrevistas anteriormente descritas, son los que me han descrito cuales son las necesidades básicas con las que ACCESSIA necesita contar para suplir las carencias de las actuales aplicaciones que hay en el mercado.</w:t>
      </w:r>
    </w:p>
    <w:p w14:paraId="33EF1940" w14:textId="03CEA90D" w:rsidR="00B47C2E" w:rsidRDefault="00B47C2E" w:rsidP="00FA15E7">
      <w:pPr>
        <w:rPr>
          <w:lang w:val="es-ES"/>
        </w:rPr>
      </w:pPr>
      <w:r>
        <w:rPr>
          <w:lang w:val="es-ES"/>
        </w:rPr>
        <w:t>Las necesidades básicas son:</w:t>
      </w:r>
    </w:p>
    <w:p w14:paraId="2A37F7B8" w14:textId="7C292C70" w:rsidR="00B47C2E" w:rsidRDefault="00B47C2E" w:rsidP="00B47C2E">
      <w:pPr>
        <w:pStyle w:val="Prrafodelista"/>
        <w:numPr>
          <w:ilvl w:val="0"/>
          <w:numId w:val="13"/>
        </w:numPr>
        <w:rPr>
          <w:lang w:val="es-ES"/>
        </w:rPr>
      </w:pPr>
      <w:r>
        <w:rPr>
          <w:lang w:val="es-ES"/>
        </w:rPr>
        <w:t>Filtrado de contenido WEB</w:t>
      </w:r>
    </w:p>
    <w:p w14:paraId="529ACD48" w14:textId="4FD413E5" w:rsidR="00B47C2E" w:rsidRDefault="00B47C2E" w:rsidP="00B47C2E">
      <w:pPr>
        <w:pStyle w:val="Prrafodelista"/>
        <w:numPr>
          <w:ilvl w:val="0"/>
          <w:numId w:val="13"/>
        </w:numPr>
        <w:rPr>
          <w:lang w:val="es-ES"/>
        </w:rPr>
      </w:pPr>
      <w:r>
        <w:rPr>
          <w:lang w:val="es-ES"/>
        </w:rPr>
        <w:t>Generación de historial activo</w:t>
      </w:r>
    </w:p>
    <w:p w14:paraId="0A9FDAA0" w14:textId="4B7FA0E2" w:rsidR="00B47C2E" w:rsidRDefault="00B47C2E" w:rsidP="00B47C2E">
      <w:pPr>
        <w:pStyle w:val="Prrafodelista"/>
        <w:numPr>
          <w:ilvl w:val="0"/>
          <w:numId w:val="13"/>
        </w:numPr>
        <w:rPr>
          <w:lang w:val="es-ES"/>
        </w:rPr>
      </w:pPr>
      <w:r>
        <w:rPr>
          <w:lang w:val="es-ES"/>
        </w:rPr>
        <w:t>Interfaz de usuario sencilla con tablas y gráficos que muestren toda la información obtenida.</w:t>
      </w:r>
    </w:p>
    <w:p w14:paraId="7A4BDB29" w14:textId="1B8F5D96" w:rsidR="00B47C2E" w:rsidRDefault="00B47C2E" w:rsidP="00B47C2E">
      <w:pPr>
        <w:pStyle w:val="Prrafodelista"/>
        <w:numPr>
          <w:ilvl w:val="0"/>
          <w:numId w:val="13"/>
        </w:numPr>
        <w:rPr>
          <w:lang w:val="es-ES"/>
        </w:rPr>
      </w:pPr>
      <w:r>
        <w:rPr>
          <w:lang w:val="es-ES"/>
        </w:rPr>
        <w:t>Que sea altamente discreta, es decir, que los usuarios supervisados no sepan en ningún momento que están siendo supervisados.</w:t>
      </w:r>
    </w:p>
    <w:p w14:paraId="660611A4" w14:textId="1F12B314" w:rsidR="00B47C2E" w:rsidRDefault="00B47C2E" w:rsidP="00B47C2E">
      <w:pPr>
        <w:pStyle w:val="Prrafodelista"/>
        <w:numPr>
          <w:ilvl w:val="0"/>
          <w:numId w:val="13"/>
        </w:numPr>
        <w:rPr>
          <w:lang w:val="es-ES"/>
        </w:rPr>
      </w:pPr>
      <w:r>
        <w:rPr>
          <w:lang w:val="es-ES"/>
        </w:rPr>
        <w:t>Que sea multiplataforma.</w:t>
      </w:r>
    </w:p>
    <w:p w14:paraId="2B6CC7D4" w14:textId="62625BB3" w:rsidR="00B47C2E" w:rsidRDefault="00824844" w:rsidP="00B47C2E">
      <w:pPr>
        <w:pStyle w:val="Prrafodelista"/>
        <w:numPr>
          <w:ilvl w:val="0"/>
          <w:numId w:val="13"/>
        </w:numPr>
        <w:rPr>
          <w:lang w:val="es-ES"/>
        </w:rPr>
      </w:pPr>
      <w:r>
        <w:rPr>
          <w:lang w:val="es-ES"/>
        </w:rPr>
        <w:t>Que sea totalmente configurable.</w:t>
      </w:r>
    </w:p>
    <w:p w14:paraId="3C58F376" w14:textId="2222904C" w:rsidR="00824844" w:rsidRDefault="00824844" w:rsidP="00B47C2E">
      <w:pPr>
        <w:pStyle w:val="Prrafodelista"/>
        <w:numPr>
          <w:ilvl w:val="0"/>
          <w:numId w:val="13"/>
        </w:numPr>
        <w:rPr>
          <w:lang w:val="es-ES"/>
        </w:rPr>
      </w:pPr>
      <w:r>
        <w:rPr>
          <w:lang w:val="es-ES"/>
        </w:rPr>
        <w:t>Que su precio sea asequible para todo tipo de bolsillos.</w:t>
      </w:r>
    </w:p>
    <w:p w14:paraId="23068B5A" w14:textId="4D1CCA12" w:rsidR="00824844" w:rsidRDefault="00824844" w:rsidP="00824844">
      <w:pPr>
        <w:pStyle w:val="Prrafodelista"/>
        <w:ind w:left="1060"/>
        <w:rPr>
          <w:lang w:val="es-ES"/>
        </w:rPr>
      </w:pPr>
    </w:p>
    <w:p w14:paraId="6480EE3A" w14:textId="1BDDDEED" w:rsidR="00824844" w:rsidRDefault="00824844" w:rsidP="00824844">
      <w:pPr>
        <w:rPr>
          <w:lang w:val="es-ES"/>
        </w:rPr>
      </w:pPr>
      <w:r>
        <w:rPr>
          <w:lang w:val="es-ES"/>
        </w:rPr>
        <w:t>En los siguientes apartados de este documento se describen como se han llevado a cabo estas necesidades y cómo funciona cada una de ellas.</w:t>
      </w:r>
    </w:p>
    <w:p w14:paraId="29BDEAC3" w14:textId="77777777" w:rsidR="00824844" w:rsidRPr="00B47C2E" w:rsidRDefault="00824844" w:rsidP="00824844">
      <w:pPr>
        <w:rPr>
          <w:lang w:val="es-ES"/>
        </w:rPr>
      </w:pPr>
    </w:p>
    <w:p w14:paraId="3C4C9CCA" w14:textId="36BE45F1" w:rsidR="00DC5B58" w:rsidRDefault="00DC5B58" w:rsidP="00DC5B58">
      <w:pPr>
        <w:pStyle w:val="Prrafodelista"/>
        <w:numPr>
          <w:ilvl w:val="0"/>
          <w:numId w:val="12"/>
        </w:numPr>
        <w:rPr>
          <w:b/>
          <w:bCs/>
          <w:lang w:val="es-ES"/>
        </w:rPr>
      </w:pPr>
      <w:r w:rsidRPr="00DC5B58">
        <w:rPr>
          <w:b/>
          <w:bCs/>
          <w:lang w:val="es-ES"/>
        </w:rPr>
        <w:t>Valoración de datos necesarios a recoger y mostrar</w:t>
      </w:r>
    </w:p>
    <w:p w14:paraId="044C21A9" w14:textId="4F04B200" w:rsidR="004209D6" w:rsidRPr="004209D6" w:rsidRDefault="004209D6" w:rsidP="00FA15E7">
      <w:pPr>
        <w:rPr>
          <w:lang w:val="es-ES"/>
        </w:rPr>
      </w:pPr>
      <w:r>
        <w:rPr>
          <w:lang w:val="es-ES"/>
        </w:rPr>
        <w:lastRenderedPageBreak/>
        <w:t>L</w:t>
      </w:r>
      <w:r w:rsidRPr="004209D6">
        <w:rPr>
          <w:lang w:val="es-ES"/>
        </w:rPr>
        <w:t xml:space="preserve">os usuarios entrevistados, mediante las entrevistas anteriormente descritas, son los que me han indicado que datos son los necesarios y más importantes que recoja ACCESSIA para que su funcionalidad sea correcta. </w:t>
      </w:r>
    </w:p>
    <w:p w14:paraId="5DA30119" w14:textId="554EA118" w:rsidR="00DC5B58" w:rsidRDefault="00DC5B58" w:rsidP="00DC5B58">
      <w:pPr>
        <w:pStyle w:val="Prrafodelista"/>
        <w:numPr>
          <w:ilvl w:val="0"/>
          <w:numId w:val="12"/>
        </w:numPr>
        <w:rPr>
          <w:b/>
          <w:bCs/>
          <w:lang w:val="es-ES"/>
        </w:rPr>
      </w:pPr>
      <w:r w:rsidRPr="00DC5B58">
        <w:rPr>
          <w:b/>
          <w:bCs/>
          <w:lang w:val="es-ES"/>
        </w:rPr>
        <w:t xml:space="preserve">Diseño de las tres </w:t>
      </w:r>
      <w:r w:rsidR="00FA15E7" w:rsidRPr="00DC5B58">
        <w:rPr>
          <w:b/>
          <w:bCs/>
          <w:lang w:val="es-ES"/>
        </w:rPr>
        <w:t>interfaces</w:t>
      </w:r>
      <w:r w:rsidRPr="00DC5B58">
        <w:rPr>
          <w:b/>
          <w:bCs/>
          <w:lang w:val="es-ES"/>
        </w:rPr>
        <w:t xml:space="preserve"> según las necesidades</w:t>
      </w:r>
    </w:p>
    <w:p w14:paraId="4487097C" w14:textId="15470EFD" w:rsidR="00FA15E7" w:rsidRPr="00DC5B58" w:rsidRDefault="004531FD" w:rsidP="00FA15E7">
      <w:pPr>
        <w:rPr>
          <w:lang w:val="es-ES"/>
        </w:rPr>
      </w:pPr>
      <w:r>
        <w:rPr>
          <w:lang w:val="es-ES"/>
        </w:rPr>
        <w:t>En función de las necesidades obtenidas mediante las entrevistas a los potenciales usuarios, he diseñado las tres interfaces necesarias para el correcto funcionamiento de la aplicación, además de para que los usuarios tengan a mano todos los datos que demandan.</w:t>
      </w:r>
    </w:p>
    <w:p w14:paraId="142FC573" w14:textId="58F67FBE" w:rsidR="00DC5B58" w:rsidRDefault="00DC5B58" w:rsidP="00DC5B58">
      <w:pPr>
        <w:pStyle w:val="Prrafodelista"/>
        <w:numPr>
          <w:ilvl w:val="0"/>
          <w:numId w:val="12"/>
        </w:numPr>
        <w:rPr>
          <w:b/>
          <w:bCs/>
          <w:lang w:val="es-ES"/>
        </w:rPr>
      </w:pPr>
      <w:r w:rsidRPr="00DC5B58">
        <w:rPr>
          <w:b/>
          <w:bCs/>
          <w:lang w:val="es-ES"/>
        </w:rPr>
        <w:t>Implementación de un back-end</w:t>
      </w:r>
    </w:p>
    <w:p w14:paraId="038F7977" w14:textId="1C56B2D6" w:rsidR="00FA15E7" w:rsidRPr="00DC5B58" w:rsidRDefault="004531FD" w:rsidP="00FA15E7">
      <w:pPr>
        <w:rPr>
          <w:lang w:val="es-ES"/>
        </w:rPr>
      </w:pPr>
      <w:r>
        <w:rPr>
          <w:lang w:val="es-ES"/>
        </w:rPr>
        <w:t>Así mismo, para el correcto funcionamiento de la aplicación, he desarrollado una arquitectura de base de datos y de servidor back-end para devolver a la aplicación cliente todos los datos necesarios para cubrir bien las demandas de los potenciales usuarios en la pa</w:t>
      </w:r>
      <w:r w:rsidR="007B4C4E">
        <w:rPr>
          <w:lang w:val="es-ES"/>
        </w:rPr>
        <w:t>r</w:t>
      </w:r>
      <w:r>
        <w:rPr>
          <w:lang w:val="es-ES"/>
        </w:rPr>
        <w:t xml:space="preserve">te front-end, o más conocido como interfaz de usuario. </w:t>
      </w:r>
    </w:p>
    <w:p w14:paraId="52A631CC" w14:textId="72E2CDE6" w:rsidR="00DC5B58" w:rsidRDefault="00DC5B58" w:rsidP="00DC5B58">
      <w:pPr>
        <w:pStyle w:val="Prrafodelista"/>
        <w:numPr>
          <w:ilvl w:val="0"/>
          <w:numId w:val="12"/>
        </w:numPr>
        <w:rPr>
          <w:b/>
          <w:bCs/>
          <w:lang w:val="es-ES"/>
        </w:rPr>
      </w:pPr>
      <w:r w:rsidRPr="00DC5B58">
        <w:rPr>
          <w:b/>
          <w:bCs/>
          <w:lang w:val="es-ES"/>
        </w:rPr>
        <w:t>Pruebas de funcionamiento</w:t>
      </w:r>
    </w:p>
    <w:p w14:paraId="0201EC31" w14:textId="233CE65E" w:rsidR="00FA15E7" w:rsidRDefault="004531FD" w:rsidP="00FA15E7">
      <w:pPr>
        <w:rPr>
          <w:lang w:val="es-ES"/>
        </w:rPr>
      </w:pPr>
      <w:r>
        <w:rPr>
          <w:lang w:val="es-ES"/>
        </w:rPr>
        <w:t>Finalmente, y una de las partes más cruciales de este y de cualquier proyecto, es el banco de pruebas, las cuales se han desarrollado a tres niveles:</w:t>
      </w:r>
    </w:p>
    <w:p w14:paraId="5A270694" w14:textId="347C4EBE" w:rsidR="004531FD" w:rsidRPr="007B4C4E" w:rsidRDefault="004531FD" w:rsidP="004531FD">
      <w:pPr>
        <w:pStyle w:val="Prrafodelista"/>
        <w:numPr>
          <w:ilvl w:val="0"/>
          <w:numId w:val="14"/>
        </w:numPr>
        <w:rPr>
          <w:b/>
          <w:bCs/>
          <w:lang w:val="es-ES"/>
        </w:rPr>
      </w:pPr>
      <w:r w:rsidRPr="007B4C4E">
        <w:rPr>
          <w:b/>
          <w:bCs/>
          <w:lang w:val="es-ES"/>
        </w:rPr>
        <w:t>Pruebas unitarias</w:t>
      </w:r>
    </w:p>
    <w:p w14:paraId="1FE5A1E5" w14:textId="5351ACF0" w:rsidR="004531FD" w:rsidRDefault="004531FD" w:rsidP="004531FD">
      <w:pPr>
        <w:pStyle w:val="Prrafodelista"/>
        <w:ind w:left="1060"/>
        <w:rPr>
          <w:lang w:val="es-ES"/>
        </w:rPr>
      </w:pPr>
      <w:r>
        <w:rPr>
          <w:lang w:val="es-ES"/>
        </w:rPr>
        <w:t xml:space="preserve">Las pruebas unitarias que he llevado a cabo, las he realizado con datos ‘falsos’ de prueba, para ver que la parte de back-end es capaz de comunicarse correctamente con la parte front-end, y </w:t>
      </w:r>
      <w:r w:rsidR="004B7EE6">
        <w:rPr>
          <w:lang w:val="es-ES"/>
        </w:rPr>
        <w:t>que,</w:t>
      </w:r>
      <w:r>
        <w:rPr>
          <w:lang w:val="es-ES"/>
        </w:rPr>
        <w:t xml:space="preserve"> además, la parte de front-end es capaz de </w:t>
      </w:r>
      <w:r w:rsidR="007B4C4E">
        <w:rPr>
          <w:lang w:val="es-ES"/>
        </w:rPr>
        <w:t>desplegar todos los datos de los usuarios en las interfaces.</w:t>
      </w:r>
    </w:p>
    <w:p w14:paraId="7AC5DB3F" w14:textId="62A8B774" w:rsidR="004531FD" w:rsidRPr="007B4C4E" w:rsidRDefault="004531FD" w:rsidP="004531FD">
      <w:pPr>
        <w:pStyle w:val="Prrafodelista"/>
        <w:numPr>
          <w:ilvl w:val="0"/>
          <w:numId w:val="14"/>
        </w:numPr>
        <w:rPr>
          <w:b/>
          <w:bCs/>
          <w:lang w:val="es-ES"/>
        </w:rPr>
      </w:pPr>
      <w:r w:rsidRPr="007B4C4E">
        <w:rPr>
          <w:b/>
          <w:bCs/>
          <w:lang w:val="es-ES"/>
        </w:rPr>
        <w:t>Pruebas de laboratorio</w:t>
      </w:r>
    </w:p>
    <w:p w14:paraId="7D92D39E" w14:textId="5A8459F5" w:rsidR="007B4C4E" w:rsidRDefault="007B4C4E" w:rsidP="007B4C4E">
      <w:pPr>
        <w:pStyle w:val="Prrafodelista"/>
        <w:ind w:left="1060"/>
        <w:rPr>
          <w:lang w:val="es-ES"/>
        </w:rPr>
      </w:pPr>
      <w:r>
        <w:rPr>
          <w:lang w:val="es-ES"/>
        </w:rPr>
        <w:t xml:space="preserve">Las pruebas de laboratorio que he llevado a cabo, las he realizado con datos ‘verídicos’ de usuarios pre-definidos, para ver </w:t>
      </w:r>
      <w:r w:rsidR="004B7EE6">
        <w:rPr>
          <w:lang w:val="es-ES"/>
        </w:rPr>
        <w:t>que,</w:t>
      </w:r>
      <w:r>
        <w:rPr>
          <w:lang w:val="es-ES"/>
        </w:rPr>
        <w:t xml:space="preserve"> con estos usuarios de prueba, la arquitectura del proyecto es capaz de resolver las funcionalidades de las cuales ha sido dotado.</w:t>
      </w:r>
    </w:p>
    <w:p w14:paraId="1CD5460B" w14:textId="75B226DB" w:rsidR="004531FD" w:rsidRPr="007B4C4E" w:rsidRDefault="004531FD" w:rsidP="004531FD">
      <w:pPr>
        <w:pStyle w:val="Prrafodelista"/>
        <w:numPr>
          <w:ilvl w:val="0"/>
          <w:numId w:val="14"/>
        </w:numPr>
        <w:rPr>
          <w:b/>
          <w:bCs/>
          <w:lang w:val="es-ES"/>
        </w:rPr>
      </w:pPr>
      <w:r w:rsidRPr="007B4C4E">
        <w:rPr>
          <w:b/>
          <w:bCs/>
          <w:lang w:val="es-ES"/>
        </w:rPr>
        <w:t>Pruebas de usuario</w:t>
      </w:r>
    </w:p>
    <w:p w14:paraId="4E898696" w14:textId="2A58663B" w:rsidR="007B4C4E" w:rsidRPr="004531FD" w:rsidRDefault="007B4C4E" w:rsidP="007B4C4E">
      <w:pPr>
        <w:pStyle w:val="Prrafodelista"/>
        <w:ind w:left="1060"/>
        <w:rPr>
          <w:lang w:val="es-ES"/>
        </w:rPr>
      </w:pPr>
      <w:r>
        <w:rPr>
          <w:lang w:val="es-ES"/>
        </w:rPr>
        <w:t xml:space="preserve">Finalmente, las pruebas de usuario que he llevado a cabo, han sido con datos ‘verídicos’ a usuarios de verdad, es decir, para poder llevar a cabo estas pruebas, he reunido a un pequeño grupo de personas, las cuales no tienen ninguna relación ni entre ellas ni conmigo, el desarrollador, con el fin de que, después de una breve introducción del producto, lo pudieran usar, y así ver que el proyecto es capaz de cubrir todas las necesidades, de forma correcta, que los mismos usuarios describieron en las entrevistas de obtención de requisitos. </w:t>
      </w:r>
    </w:p>
    <w:p w14:paraId="1573570E" w14:textId="74550810" w:rsidR="00FA15E7" w:rsidRDefault="00FA15E7" w:rsidP="00FA15E7">
      <w:pPr>
        <w:rPr>
          <w:lang w:val="es-ES"/>
        </w:rPr>
      </w:pPr>
    </w:p>
    <w:p w14:paraId="7D23367C" w14:textId="4AEE29CF" w:rsidR="0022516C" w:rsidRDefault="0022516C" w:rsidP="00FA15E7">
      <w:pPr>
        <w:rPr>
          <w:lang w:val="es-ES"/>
        </w:rPr>
      </w:pPr>
    </w:p>
    <w:p w14:paraId="2DC6C04B" w14:textId="27992A03" w:rsidR="0022516C" w:rsidRDefault="0022516C" w:rsidP="0022516C">
      <w:pPr>
        <w:pStyle w:val="Ttulo3"/>
        <w:rPr>
          <w:lang w:val="es-ES"/>
        </w:rPr>
      </w:pPr>
      <w:bookmarkStart w:id="21" w:name="_Toc111704987"/>
      <w:r>
        <w:rPr>
          <w:lang w:val="es-ES"/>
        </w:rPr>
        <w:lastRenderedPageBreak/>
        <w:t>Productos intermedios</w:t>
      </w:r>
      <w:bookmarkEnd w:id="21"/>
    </w:p>
    <w:p w14:paraId="39ED6A24" w14:textId="28D653BF" w:rsidR="0022516C" w:rsidRDefault="0022516C" w:rsidP="0022516C">
      <w:pPr>
        <w:rPr>
          <w:lang w:val="es-ES"/>
        </w:rPr>
      </w:pPr>
      <w:r>
        <w:rPr>
          <w:lang w:val="es-ES"/>
        </w:rPr>
        <w:t>Este proyecto, contará con varios productos y documentos que serán entregados a lo largo del desarrollo de este. Los productos y documentos serán los siguientes:</w:t>
      </w:r>
    </w:p>
    <w:p w14:paraId="06411FCA" w14:textId="15F4D803" w:rsidR="0022516C" w:rsidRDefault="0022516C" w:rsidP="0022516C">
      <w:pPr>
        <w:pStyle w:val="Prrafodelista"/>
        <w:numPr>
          <w:ilvl w:val="0"/>
          <w:numId w:val="12"/>
        </w:numPr>
        <w:rPr>
          <w:lang w:val="es-ES"/>
        </w:rPr>
      </w:pPr>
      <w:r w:rsidRPr="00AF7C8C">
        <w:rPr>
          <w:b/>
          <w:bCs/>
          <w:lang w:val="es-ES"/>
        </w:rPr>
        <w:t>Documento de requisitos del proyecto</w:t>
      </w:r>
      <w:r w:rsidR="00AF7C8C" w:rsidRPr="00AF7C8C">
        <w:rPr>
          <w:b/>
          <w:bCs/>
          <w:lang w:val="es-ES"/>
        </w:rPr>
        <w:t>.</w:t>
      </w:r>
      <w:r w:rsidR="00AF7C8C">
        <w:rPr>
          <w:lang w:val="es-ES"/>
        </w:rPr>
        <w:t xml:space="preserve"> Una vez que se hayan recogido todos los requisitos del software mediante las entrevistas realizadas a los diferentes y potenciales usuarios, he desarrollado un documento donde se recogen dichos requisitos, se enumeran de manera </w:t>
      </w:r>
      <w:r w:rsidR="00AB33DC">
        <w:rPr>
          <w:lang w:val="es-ES"/>
        </w:rPr>
        <w:t>descendente</w:t>
      </w:r>
      <w:r w:rsidR="00AF7C8C">
        <w:rPr>
          <w:lang w:val="es-ES"/>
        </w:rPr>
        <w:t xml:space="preserve"> en cuanto a la prioridad y se exponen cada uno de ellos. Este documento es fundamental, ya que es donde se muestran todas necesidades de los futuros clientes y por tanto, son las necesidades que este proyecto debe cubrir. Así mismo, este documento forma parte de la primera etapa de desarrollo del proyecto, donde, como he dicho anteriormente, se recogen todas las necesidades, se enumeran y se explican.</w:t>
      </w:r>
    </w:p>
    <w:p w14:paraId="25D4C74E" w14:textId="77777777" w:rsidR="00AF7C8C" w:rsidRDefault="00AF7C8C" w:rsidP="00AF7C8C">
      <w:pPr>
        <w:pStyle w:val="Prrafodelista"/>
        <w:rPr>
          <w:lang w:val="es-ES"/>
        </w:rPr>
      </w:pPr>
    </w:p>
    <w:p w14:paraId="419F8844" w14:textId="6D1E4D5D" w:rsidR="0022516C" w:rsidRPr="005B7705" w:rsidRDefault="0022516C" w:rsidP="0022516C">
      <w:pPr>
        <w:pStyle w:val="Prrafodelista"/>
        <w:numPr>
          <w:ilvl w:val="0"/>
          <w:numId w:val="12"/>
        </w:numPr>
        <w:rPr>
          <w:b/>
          <w:bCs/>
          <w:lang w:val="es-ES"/>
        </w:rPr>
      </w:pPr>
      <w:r w:rsidRPr="00AF7C8C">
        <w:rPr>
          <w:b/>
          <w:bCs/>
          <w:lang w:val="es-ES"/>
        </w:rPr>
        <w:t>Memoria de análisis y diseño</w:t>
      </w:r>
      <w:r w:rsidR="00AF7C8C">
        <w:rPr>
          <w:b/>
          <w:bCs/>
          <w:lang w:val="es-ES"/>
        </w:rPr>
        <w:t>.</w:t>
      </w:r>
      <w:r w:rsidR="00AF7C8C">
        <w:rPr>
          <w:lang w:val="es-ES"/>
        </w:rPr>
        <w:t xml:space="preserve"> </w:t>
      </w:r>
      <w:r w:rsidR="005B7705">
        <w:rPr>
          <w:lang w:val="es-ES"/>
        </w:rPr>
        <w:t>Este documento es el encargado de recoger el análisis y diseño de la plataforma y de la arquitectura del proyecto. Este documento está directamente relacionado con las fases intermedias del desarrollo de un proyecto, ya que recoge todos los datos que se deben mostrar en las interfaces, el diseño de las propias interfaces, el diseño de las arquitecturas, tanto de la base datos como del back-end y del front-end. Así mismo, también recoge todas las funciones que deben implementar estas tres partes.</w:t>
      </w:r>
    </w:p>
    <w:p w14:paraId="71CE4704" w14:textId="77777777" w:rsidR="005B7705" w:rsidRPr="005B7705" w:rsidRDefault="005B7705" w:rsidP="005B7705">
      <w:pPr>
        <w:pStyle w:val="Prrafodelista"/>
        <w:rPr>
          <w:b/>
          <w:bCs/>
          <w:lang w:val="es-ES"/>
        </w:rPr>
      </w:pPr>
    </w:p>
    <w:p w14:paraId="3E8AE70A" w14:textId="77777777" w:rsidR="005B7705" w:rsidRPr="00AF7C8C" w:rsidRDefault="005B7705" w:rsidP="005B7705">
      <w:pPr>
        <w:pStyle w:val="Prrafodelista"/>
        <w:rPr>
          <w:b/>
          <w:bCs/>
          <w:lang w:val="es-ES"/>
        </w:rPr>
      </w:pPr>
    </w:p>
    <w:p w14:paraId="1401FBE1" w14:textId="20BCD2F8" w:rsidR="0022516C" w:rsidRPr="008210A3" w:rsidRDefault="0022516C" w:rsidP="0022516C">
      <w:pPr>
        <w:pStyle w:val="Prrafodelista"/>
        <w:numPr>
          <w:ilvl w:val="0"/>
          <w:numId w:val="12"/>
        </w:numPr>
        <w:rPr>
          <w:b/>
          <w:bCs/>
          <w:lang w:val="es-ES"/>
        </w:rPr>
      </w:pPr>
      <w:r w:rsidRPr="00AF7C8C">
        <w:rPr>
          <w:b/>
          <w:bCs/>
          <w:lang w:val="es-ES"/>
        </w:rPr>
        <w:t>Portafolio de diseño de la interfaz</w:t>
      </w:r>
      <w:r w:rsidR="005B7705">
        <w:rPr>
          <w:b/>
          <w:bCs/>
          <w:lang w:val="es-ES"/>
        </w:rPr>
        <w:t xml:space="preserve">. </w:t>
      </w:r>
      <w:r w:rsidR="005B7705">
        <w:rPr>
          <w:lang w:val="es-ES"/>
        </w:rPr>
        <w:t xml:space="preserve">Este documento contiene las evidencias gráficas de tanto el desarrollo del proyecto como de </w:t>
      </w:r>
      <w:r w:rsidR="008210A3">
        <w:rPr>
          <w:lang w:val="es-ES"/>
        </w:rPr>
        <w:t>cómo</w:t>
      </w:r>
      <w:r w:rsidR="005B7705">
        <w:rPr>
          <w:lang w:val="es-ES"/>
        </w:rPr>
        <w:t xml:space="preserve"> </w:t>
      </w:r>
      <w:r w:rsidR="008210A3">
        <w:rPr>
          <w:lang w:val="es-ES"/>
        </w:rPr>
        <w:t>han quedado las tres interfaces gráficas de usuario que se han desarrollado. Este documento no está ligado directamente a la fase final, pero sí que pertenece a fase más final que intermedia, ya que se desarrolla cuando el proyecto ya está diseñado y lista para probarse.</w:t>
      </w:r>
    </w:p>
    <w:p w14:paraId="06F63B94" w14:textId="77777777" w:rsidR="008210A3" w:rsidRPr="00AF7C8C" w:rsidRDefault="008210A3" w:rsidP="008210A3">
      <w:pPr>
        <w:pStyle w:val="Prrafodelista"/>
        <w:rPr>
          <w:b/>
          <w:bCs/>
          <w:lang w:val="es-ES"/>
        </w:rPr>
      </w:pPr>
    </w:p>
    <w:p w14:paraId="1355DE16" w14:textId="2A0FB051" w:rsidR="0022516C" w:rsidRPr="00AF7C8C" w:rsidRDefault="0022516C" w:rsidP="0022516C">
      <w:pPr>
        <w:pStyle w:val="Prrafodelista"/>
        <w:numPr>
          <w:ilvl w:val="0"/>
          <w:numId w:val="12"/>
        </w:numPr>
        <w:rPr>
          <w:b/>
          <w:bCs/>
          <w:lang w:val="es-ES"/>
        </w:rPr>
      </w:pPr>
      <w:r w:rsidRPr="00AF7C8C">
        <w:rPr>
          <w:b/>
          <w:bCs/>
          <w:lang w:val="es-ES"/>
        </w:rPr>
        <w:t>Documento y videos de las pruebas llevadas a cabo</w:t>
      </w:r>
      <w:r w:rsidR="008210A3">
        <w:rPr>
          <w:b/>
          <w:bCs/>
          <w:lang w:val="es-ES"/>
        </w:rPr>
        <w:t xml:space="preserve">. </w:t>
      </w:r>
      <w:r w:rsidR="00DD746A">
        <w:rPr>
          <w:lang w:val="es-ES"/>
        </w:rPr>
        <w:t xml:space="preserve">Este archivo </w:t>
      </w:r>
      <w:r w:rsidR="00AB33DC">
        <w:rPr>
          <w:lang w:val="es-ES"/>
        </w:rPr>
        <w:t>está</w:t>
      </w:r>
      <w:r w:rsidR="00DD746A">
        <w:rPr>
          <w:lang w:val="es-ES"/>
        </w:rPr>
        <w:t xml:space="preserve"> formado por un documento y una seria de vídeos donde se muestran los tres tipos de pruebas que se tienen que realizar, además de las especificaciones de estas, como se van a llevar a cabo y los resultados. Además, los vídeos adjuntos en este </w:t>
      </w:r>
      <w:r w:rsidR="00AB33DC">
        <w:rPr>
          <w:lang w:val="es-ES"/>
        </w:rPr>
        <w:t>archivo</w:t>
      </w:r>
      <w:r w:rsidR="00DD746A">
        <w:rPr>
          <w:lang w:val="es-ES"/>
        </w:rPr>
        <w:t xml:space="preserve"> contienen las entrevistas a los usuarios, donde muestran </w:t>
      </w:r>
      <w:r w:rsidR="00AB33DC">
        <w:rPr>
          <w:lang w:val="es-ES"/>
        </w:rPr>
        <w:t>cómo</w:t>
      </w:r>
      <w:r w:rsidR="00DD746A">
        <w:rPr>
          <w:lang w:val="es-ES"/>
        </w:rPr>
        <w:t xml:space="preserve"> están de satisfechos con el producto desarrollado. Este archivo </w:t>
      </w:r>
      <w:r w:rsidR="00AB33DC">
        <w:rPr>
          <w:lang w:val="es-ES"/>
        </w:rPr>
        <w:t>está</w:t>
      </w:r>
      <w:r w:rsidR="00DD746A">
        <w:rPr>
          <w:lang w:val="es-ES"/>
        </w:rPr>
        <w:t xml:space="preserve"> </w:t>
      </w:r>
      <w:r w:rsidR="00AB33DC">
        <w:rPr>
          <w:lang w:val="es-ES"/>
        </w:rPr>
        <w:t>directamente</w:t>
      </w:r>
      <w:r w:rsidR="00DD746A">
        <w:rPr>
          <w:lang w:val="es-ES"/>
        </w:rPr>
        <w:t xml:space="preserve"> relacionado con la fase final del desarrollo del producto, ya que </w:t>
      </w:r>
      <w:r w:rsidR="00AB33DC">
        <w:rPr>
          <w:lang w:val="es-ES"/>
        </w:rPr>
        <w:t xml:space="preserve">este se debe de llevar a cabo cuando todo el proyecto está desarrollado y solo queda realizar las pruebas. </w:t>
      </w:r>
    </w:p>
    <w:p w14:paraId="775869AB" w14:textId="0AC3FFE4" w:rsidR="0022516C" w:rsidRDefault="0022516C" w:rsidP="0022516C">
      <w:pPr>
        <w:pStyle w:val="Ttulo3"/>
        <w:rPr>
          <w:lang w:val="es-ES"/>
        </w:rPr>
      </w:pPr>
      <w:bookmarkStart w:id="22" w:name="_Toc111704988"/>
      <w:r>
        <w:rPr>
          <w:lang w:val="es-ES"/>
        </w:rPr>
        <w:t>Directrices para productos</w:t>
      </w:r>
      <w:bookmarkEnd w:id="22"/>
    </w:p>
    <w:p w14:paraId="1C3C90BE" w14:textId="617A1CEB" w:rsidR="0022516C" w:rsidRDefault="00AB33DC" w:rsidP="0022516C">
      <w:pPr>
        <w:rPr>
          <w:lang w:val="es-ES"/>
        </w:rPr>
      </w:pPr>
      <w:r>
        <w:rPr>
          <w:lang w:val="es-ES"/>
        </w:rPr>
        <w:t>Para conseguir que documentos entregados durante el desarrollo del proyecto, cumplan con todos los estándares de calidad, se deben de tomar una sería de condiciones y directrices, las cuales son:</w:t>
      </w:r>
    </w:p>
    <w:p w14:paraId="530B4EA5" w14:textId="245D3BEF" w:rsidR="00AB33DC" w:rsidRDefault="00AB33DC" w:rsidP="00AB33DC">
      <w:pPr>
        <w:pStyle w:val="Prrafodelista"/>
        <w:numPr>
          <w:ilvl w:val="0"/>
          <w:numId w:val="16"/>
        </w:numPr>
        <w:rPr>
          <w:lang w:val="es-ES"/>
        </w:rPr>
      </w:pPr>
      <w:r>
        <w:rPr>
          <w:lang w:val="es-ES"/>
        </w:rPr>
        <w:lastRenderedPageBreak/>
        <w:t xml:space="preserve">El documento de requisitos del proyecto debe contener todas aquellas necesidades que debe suplir el producto final, así como enumerarlas en orden descendente en cuanto a la prioridad de desarrollo, es decir, primeramente, se muestran aquellas necesidades más prioritarias, y luego las más secundarias, pero no por ello menos importantes. Así mismo, también debe especificarlas y desarrollar una explicación exacta de que deben hacer. </w:t>
      </w:r>
    </w:p>
    <w:p w14:paraId="27D0FC98" w14:textId="77777777" w:rsidR="00AB33DC" w:rsidRDefault="00AB33DC" w:rsidP="00AB33DC">
      <w:pPr>
        <w:pStyle w:val="Prrafodelista"/>
        <w:rPr>
          <w:lang w:val="es-ES"/>
        </w:rPr>
      </w:pPr>
    </w:p>
    <w:p w14:paraId="2BEC550C" w14:textId="30C6EBC8" w:rsidR="00AB33DC" w:rsidRDefault="00AB33DC" w:rsidP="00AB33DC">
      <w:pPr>
        <w:pStyle w:val="Prrafodelista"/>
        <w:numPr>
          <w:ilvl w:val="0"/>
          <w:numId w:val="16"/>
        </w:numPr>
        <w:rPr>
          <w:lang w:val="es-ES"/>
        </w:rPr>
      </w:pPr>
      <w:r>
        <w:rPr>
          <w:lang w:val="es-ES"/>
        </w:rPr>
        <w:t xml:space="preserve">La memoria de </w:t>
      </w:r>
      <w:r w:rsidR="0067308A">
        <w:rPr>
          <w:lang w:val="es-ES"/>
        </w:rPr>
        <w:t>análisis</w:t>
      </w:r>
      <w:r>
        <w:rPr>
          <w:lang w:val="es-ES"/>
        </w:rPr>
        <w:t xml:space="preserve"> y diseño</w:t>
      </w:r>
      <w:r w:rsidR="0067308A">
        <w:rPr>
          <w:lang w:val="es-ES"/>
        </w:rPr>
        <w:t xml:space="preserve"> debe contener un análisis exhaustivo del sistema, así como el diseño funcional, el diagrama de componentes y diagramas de secuencia. </w:t>
      </w:r>
    </w:p>
    <w:p w14:paraId="4F4E806A" w14:textId="77777777" w:rsidR="0067308A" w:rsidRPr="0067308A" w:rsidRDefault="0067308A" w:rsidP="0067308A">
      <w:pPr>
        <w:pStyle w:val="Prrafodelista"/>
        <w:rPr>
          <w:lang w:val="es-ES"/>
        </w:rPr>
      </w:pPr>
    </w:p>
    <w:p w14:paraId="5A5022A8" w14:textId="77777777" w:rsidR="0067308A" w:rsidRDefault="0067308A" w:rsidP="0067308A">
      <w:pPr>
        <w:pStyle w:val="Prrafodelista"/>
        <w:rPr>
          <w:lang w:val="es-ES"/>
        </w:rPr>
      </w:pPr>
    </w:p>
    <w:p w14:paraId="3E220C3A" w14:textId="37E16AA2" w:rsidR="00AB33DC" w:rsidRDefault="0067308A" w:rsidP="00AB33DC">
      <w:pPr>
        <w:pStyle w:val="Prrafodelista"/>
        <w:numPr>
          <w:ilvl w:val="0"/>
          <w:numId w:val="16"/>
        </w:numPr>
        <w:rPr>
          <w:lang w:val="es-ES"/>
        </w:rPr>
      </w:pPr>
      <w:r>
        <w:rPr>
          <w:lang w:val="es-ES"/>
        </w:rPr>
        <w:t xml:space="preserve">El portafolio de diseño de las interfaces debe contener evidencias gráficas, es decir, capturas de pantalla y archivos de diseños de todas las interfaces que contendrá el proyecto, en este caso son tres. </w:t>
      </w:r>
    </w:p>
    <w:p w14:paraId="747962F8" w14:textId="77777777" w:rsidR="0067308A" w:rsidRDefault="0067308A" w:rsidP="0067308A">
      <w:pPr>
        <w:pStyle w:val="Prrafodelista"/>
        <w:rPr>
          <w:lang w:val="es-ES"/>
        </w:rPr>
      </w:pPr>
    </w:p>
    <w:p w14:paraId="5676F1EB" w14:textId="104B4501" w:rsidR="00AB33DC" w:rsidRDefault="0067308A" w:rsidP="00AB33DC">
      <w:pPr>
        <w:pStyle w:val="Prrafodelista"/>
        <w:numPr>
          <w:ilvl w:val="0"/>
          <w:numId w:val="16"/>
        </w:numPr>
        <w:rPr>
          <w:lang w:val="es-ES"/>
        </w:rPr>
      </w:pPr>
      <w:r>
        <w:rPr>
          <w:lang w:val="es-ES"/>
        </w:rPr>
        <w:t xml:space="preserve">El archivo del banco de pruebas debe contener una especificación de todas las pruebas que se van a llevar a cabo, una especificación de todas ellas, los datos que se van a usar, tanto los ‘ficticios’ de las pruebas unitarias como los ‘verídicos’ de las pruebas de laboratorio y de usuario. Así mismo, también debe contener todos los vídeos de las entrevistas y las opiniones de los usuarios, tanto si son malas opiniones, como si son desfavorables con críticas constructivas y favorables. </w:t>
      </w:r>
    </w:p>
    <w:p w14:paraId="16937A31" w14:textId="31D73D51" w:rsidR="00AB33DC" w:rsidRPr="00AB33DC" w:rsidRDefault="00AB33DC" w:rsidP="00AB33DC">
      <w:pPr>
        <w:pStyle w:val="Prrafodelista"/>
        <w:rPr>
          <w:lang w:val="es-ES"/>
        </w:rPr>
      </w:pPr>
    </w:p>
    <w:p w14:paraId="5096BCB4" w14:textId="626B00F6" w:rsidR="0022516C" w:rsidRDefault="0022516C" w:rsidP="0022516C">
      <w:pPr>
        <w:pStyle w:val="Ttulo3"/>
        <w:rPr>
          <w:lang w:val="es-ES"/>
        </w:rPr>
      </w:pPr>
      <w:bookmarkStart w:id="23" w:name="_Toc111704989"/>
      <w:r>
        <w:rPr>
          <w:lang w:val="es-ES"/>
        </w:rPr>
        <w:t>Estructura de desglose de trabajo</w:t>
      </w:r>
      <w:bookmarkEnd w:id="23"/>
    </w:p>
    <w:p w14:paraId="33F42683" w14:textId="068DC347" w:rsidR="00F17149" w:rsidRDefault="008A57B8" w:rsidP="0022516C">
      <w:pPr>
        <w:rPr>
          <w:lang w:val="es-ES"/>
        </w:rPr>
      </w:pPr>
      <w:r>
        <w:rPr>
          <w:noProof/>
          <w:lang w:val="es-ES"/>
        </w:rPr>
        <w:drawing>
          <wp:anchor distT="0" distB="0" distL="114300" distR="114300" simplePos="0" relativeHeight="251658240" behindDoc="0" locked="0" layoutInCell="1" allowOverlap="1" wp14:anchorId="38C7E200" wp14:editId="0FBDFC89">
            <wp:simplePos x="0" y="0"/>
            <wp:positionH relativeFrom="column">
              <wp:posOffset>352637</wp:posOffset>
            </wp:positionH>
            <wp:positionV relativeFrom="paragraph">
              <wp:posOffset>604520</wp:posOffset>
            </wp:positionV>
            <wp:extent cx="4718050" cy="2988310"/>
            <wp:effectExtent l="0" t="0" r="0" b="0"/>
            <wp:wrapTopAndBottom/>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8050" cy="2988310"/>
                    </a:xfrm>
                    <a:prstGeom prst="rect">
                      <a:avLst/>
                    </a:prstGeom>
                  </pic:spPr>
                </pic:pic>
              </a:graphicData>
            </a:graphic>
            <wp14:sizeRelH relativeFrom="margin">
              <wp14:pctWidth>0</wp14:pctWidth>
            </wp14:sizeRelH>
            <wp14:sizeRelV relativeFrom="margin">
              <wp14:pctHeight>0</wp14:pctHeight>
            </wp14:sizeRelV>
          </wp:anchor>
        </w:drawing>
      </w:r>
      <w:r w:rsidR="00EB3A81">
        <w:rPr>
          <w:lang w:val="es-ES"/>
        </w:rPr>
        <w:t xml:space="preserve">En este aparcado, se adjunta una figura, la figura 3.1.3.1, la cual es un gráfico que muestra el esquema del desarrollo del proyecto, las diferentes fases y sub-fases de cada uno de ellos. </w:t>
      </w:r>
    </w:p>
    <w:p w14:paraId="5C5C6D06" w14:textId="36753D93" w:rsidR="008A57B8" w:rsidRPr="008A57B8" w:rsidRDefault="008A57B8" w:rsidP="008A57B8">
      <w:pPr>
        <w:tabs>
          <w:tab w:val="left" w:pos="3160"/>
        </w:tabs>
        <w:jc w:val="center"/>
        <w:rPr>
          <w:rFonts w:ascii="Times New Roman" w:hAnsi="Times New Roman"/>
          <w:i/>
          <w:iCs/>
          <w:lang w:val="es-ES"/>
        </w:rPr>
      </w:pPr>
      <w:r>
        <w:rPr>
          <w:rFonts w:ascii="Times New Roman" w:hAnsi="Times New Roman"/>
          <w:i/>
          <w:iCs/>
          <w:lang w:val="es-ES"/>
        </w:rPr>
        <w:t>Figura 3.1.3.1 Diagrama de desglose de trabajo</w:t>
      </w:r>
    </w:p>
    <w:p w14:paraId="7B40DFA7" w14:textId="4AC80BD1" w:rsidR="008A57B8" w:rsidRDefault="00A16287" w:rsidP="00301C53">
      <w:pPr>
        <w:pStyle w:val="Ttulo2"/>
        <w:rPr>
          <w:lang w:val="es-ES"/>
        </w:rPr>
      </w:pPr>
      <w:bookmarkStart w:id="24" w:name="_Toc111704990"/>
      <w:r>
        <w:rPr>
          <w:lang w:val="es-ES"/>
        </w:rPr>
        <w:lastRenderedPageBreak/>
        <w:t>Tareas principales</w:t>
      </w:r>
      <w:bookmarkEnd w:id="24"/>
    </w:p>
    <w:p w14:paraId="777A1B7A" w14:textId="227D0D42" w:rsidR="008A57B8" w:rsidRDefault="008A57B8" w:rsidP="008A57B8">
      <w:pPr>
        <w:rPr>
          <w:lang w:val="es-ES"/>
        </w:rPr>
      </w:pPr>
    </w:p>
    <w:p w14:paraId="32727338" w14:textId="44CB6071" w:rsidR="008A57B8" w:rsidRDefault="00243EC3" w:rsidP="008A57B8">
      <w:pPr>
        <w:rPr>
          <w:lang w:val="es-ES"/>
        </w:rPr>
      </w:pPr>
      <w:r>
        <w:rPr>
          <w:lang w:val="es-ES"/>
        </w:rPr>
        <w:t>El proyecto está dividido en 4 fases, las anteriormente vistas en la figura 3.1.3.1. A su vez, estas cuatro fases están divididas en diferentes tareas, las cuales son las tareas principales y generalistas que definen el proyecto.</w:t>
      </w:r>
    </w:p>
    <w:p w14:paraId="493FA2D2" w14:textId="3733907B" w:rsidR="00243EC3" w:rsidRPr="00243EC3" w:rsidRDefault="00243EC3" w:rsidP="00243EC3">
      <w:pPr>
        <w:pStyle w:val="Prrafodelista"/>
        <w:numPr>
          <w:ilvl w:val="0"/>
          <w:numId w:val="17"/>
        </w:numPr>
        <w:rPr>
          <w:b/>
          <w:bCs/>
          <w:lang w:val="es-ES"/>
        </w:rPr>
      </w:pPr>
      <w:r w:rsidRPr="00243EC3">
        <w:rPr>
          <w:b/>
          <w:bCs/>
          <w:lang w:val="es-ES"/>
        </w:rPr>
        <w:t xml:space="preserve">Análisis de requisitos. </w:t>
      </w:r>
    </w:p>
    <w:p w14:paraId="26794062" w14:textId="71132C9B" w:rsidR="00243EC3" w:rsidRDefault="00243EC3" w:rsidP="00A47228">
      <w:pPr>
        <w:rPr>
          <w:lang w:val="es-ES"/>
        </w:rPr>
      </w:pPr>
      <w:r>
        <w:rPr>
          <w:lang w:val="es-ES"/>
        </w:rPr>
        <w:t>En esta tarea principal, se lleva a cabo un estudio donde, con diferentes métodos vistos en diversas asignaturas de la carrera, tales como las entrevistas, se han sacado los requisitos esenciales que tiene el proyecto y que debe suplir el producto final.</w:t>
      </w:r>
    </w:p>
    <w:p w14:paraId="07A318B1" w14:textId="77777777" w:rsidR="00243EC3" w:rsidRPr="00243EC3" w:rsidRDefault="00243EC3" w:rsidP="00243EC3">
      <w:pPr>
        <w:pStyle w:val="Prrafodelista"/>
        <w:rPr>
          <w:lang w:val="es-ES"/>
        </w:rPr>
      </w:pPr>
    </w:p>
    <w:p w14:paraId="52E4F530" w14:textId="16F704D0" w:rsidR="00243EC3" w:rsidRDefault="00243EC3" w:rsidP="00243EC3">
      <w:pPr>
        <w:pStyle w:val="Prrafodelista"/>
        <w:numPr>
          <w:ilvl w:val="0"/>
          <w:numId w:val="17"/>
        </w:numPr>
        <w:rPr>
          <w:b/>
          <w:bCs/>
          <w:lang w:val="es-ES"/>
        </w:rPr>
      </w:pPr>
      <w:r w:rsidRPr="00243EC3">
        <w:rPr>
          <w:b/>
          <w:bCs/>
          <w:lang w:val="es-ES"/>
        </w:rPr>
        <w:t>Especificación de requisitos.</w:t>
      </w:r>
    </w:p>
    <w:p w14:paraId="4686E016" w14:textId="164D92F0" w:rsidR="00A47228" w:rsidRDefault="00A47228" w:rsidP="00A47228">
      <w:pPr>
        <w:rPr>
          <w:lang w:val="es-ES"/>
        </w:rPr>
      </w:pPr>
      <w:r>
        <w:rPr>
          <w:lang w:val="es-ES"/>
        </w:rPr>
        <w:t>En esta tarea, es donde, después de haber recogido todos los requisitos se plasman en un documento y se especifican como tareas a realizar y los detalles técnicos de los mismos. Así mismo, también se les asigna un lugar en la planificación del proyecto.</w:t>
      </w:r>
    </w:p>
    <w:p w14:paraId="390AABD3" w14:textId="22EDBE7D" w:rsidR="00A47228" w:rsidRPr="00AA4DF7" w:rsidRDefault="00A47228" w:rsidP="00A47228">
      <w:pPr>
        <w:pStyle w:val="Prrafodelista"/>
        <w:numPr>
          <w:ilvl w:val="0"/>
          <w:numId w:val="17"/>
        </w:numPr>
        <w:rPr>
          <w:b/>
          <w:bCs/>
          <w:lang w:val="es-ES"/>
        </w:rPr>
      </w:pPr>
      <w:r w:rsidRPr="00AA4DF7">
        <w:rPr>
          <w:b/>
          <w:bCs/>
          <w:lang w:val="es-ES"/>
        </w:rPr>
        <w:t>Planificación del proyecto.</w:t>
      </w:r>
    </w:p>
    <w:p w14:paraId="15B18287" w14:textId="284448A9" w:rsidR="00A47228" w:rsidRPr="00A47228" w:rsidRDefault="00A47228" w:rsidP="00A47228">
      <w:pPr>
        <w:rPr>
          <w:lang w:val="es-ES"/>
        </w:rPr>
      </w:pPr>
      <w:r>
        <w:rPr>
          <w:lang w:val="es-ES"/>
        </w:rPr>
        <w:t xml:space="preserve">En esta tarea, es donde se planifica todo el desarrollo del proyecto, es decir, es donde </w:t>
      </w:r>
      <w:r w:rsidR="00AA4DF7">
        <w:rPr>
          <w:lang w:val="es-ES"/>
        </w:rPr>
        <w:t>se diseñan las 4 fases, en este proyecto, de desarrollo, las tareas que tendrá cada fase, el tiempo que hay que asignar a cada fase, las entregas asignadas a cada fase y los documentos asignados a cada una de estas.</w:t>
      </w:r>
    </w:p>
    <w:p w14:paraId="5D5BFBE9" w14:textId="77777777" w:rsidR="00243EC3" w:rsidRPr="00243EC3" w:rsidRDefault="00243EC3" w:rsidP="00243EC3">
      <w:pPr>
        <w:pStyle w:val="Prrafodelista"/>
        <w:rPr>
          <w:b/>
          <w:bCs/>
          <w:lang w:val="es-ES"/>
        </w:rPr>
      </w:pPr>
    </w:p>
    <w:p w14:paraId="5D816B9E" w14:textId="78155756" w:rsidR="00243EC3" w:rsidRDefault="00243EC3" w:rsidP="00243EC3">
      <w:pPr>
        <w:pStyle w:val="Prrafodelista"/>
        <w:numPr>
          <w:ilvl w:val="0"/>
          <w:numId w:val="17"/>
        </w:numPr>
        <w:rPr>
          <w:b/>
          <w:bCs/>
          <w:lang w:val="es-ES"/>
        </w:rPr>
      </w:pPr>
      <w:r w:rsidRPr="00243EC3">
        <w:rPr>
          <w:b/>
          <w:bCs/>
          <w:lang w:val="es-ES"/>
        </w:rPr>
        <w:t>Diseño de la arquitectura</w:t>
      </w:r>
      <w:r w:rsidR="00A47228">
        <w:rPr>
          <w:b/>
          <w:bCs/>
          <w:lang w:val="es-ES"/>
        </w:rPr>
        <w:t>.</w:t>
      </w:r>
    </w:p>
    <w:p w14:paraId="6386AA04" w14:textId="0C56C4ED" w:rsidR="00243EC3" w:rsidRDefault="00AA4DF7" w:rsidP="00AA4DF7">
      <w:pPr>
        <w:rPr>
          <w:lang w:val="es-ES"/>
        </w:rPr>
      </w:pPr>
      <w:r>
        <w:rPr>
          <w:lang w:val="es-ES"/>
        </w:rPr>
        <w:t xml:space="preserve">En esta tarea, es donde se lleva a cabo el diseño de la arquitectura del proyecto, es decir, es donde se diseña la arquitectura del servidor, de la base de datos, de los sub-proyectos que completan el back-end y el front-end, además de la parte visual del cliente final. </w:t>
      </w:r>
    </w:p>
    <w:p w14:paraId="7FAB584A" w14:textId="77777777" w:rsidR="00243EC3" w:rsidRPr="00243EC3" w:rsidRDefault="00243EC3" w:rsidP="00243EC3">
      <w:pPr>
        <w:pStyle w:val="Prrafodelista"/>
        <w:rPr>
          <w:b/>
          <w:bCs/>
          <w:lang w:val="es-ES"/>
        </w:rPr>
      </w:pPr>
    </w:p>
    <w:p w14:paraId="12EDE7CF" w14:textId="290B9459" w:rsidR="00243EC3" w:rsidRDefault="00243EC3" w:rsidP="00243EC3">
      <w:pPr>
        <w:pStyle w:val="Prrafodelista"/>
        <w:numPr>
          <w:ilvl w:val="0"/>
          <w:numId w:val="17"/>
        </w:numPr>
        <w:rPr>
          <w:b/>
          <w:bCs/>
          <w:lang w:val="es-ES"/>
        </w:rPr>
      </w:pPr>
      <w:r w:rsidRPr="00243EC3">
        <w:rPr>
          <w:b/>
          <w:bCs/>
          <w:lang w:val="es-ES"/>
        </w:rPr>
        <w:t>Diseño de las tres interfaces</w:t>
      </w:r>
      <w:r w:rsidR="002B5C4E">
        <w:rPr>
          <w:b/>
          <w:bCs/>
          <w:lang w:val="es-ES"/>
        </w:rPr>
        <w:t>.</w:t>
      </w:r>
    </w:p>
    <w:p w14:paraId="77F47A69" w14:textId="2ED535D4" w:rsidR="00243EC3" w:rsidRDefault="00AA4DF7" w:rsidP="00AA4DF7">
      <w:pPr>
        <w:rPr>
          <w:lang w:val="es-ES"/>
        </w:rPr>
      </w:pPr>
      <w:r>
        <w:rPr>
          <w:lang w:val="es-ES"/>
        </w:rPr>
        <w:t xml:space="preserve">En esta tarea, es donde se lleva a cabo el diseño estructural de las tres interfaces de usuario, es decir, la posición de los datos de acuerdo con las especificaciones de los </w:t>
      </w:r>
      <w:r w:rsidR="00601348">
        <w:rPr>
          <w:lang w:val="es-ES"/>
        </w:rPr>
        <w:t>requisitos obtenidos</w:t>
      </w:r>
      <w:r>
        <w:rPr>
          <w:lang w:val="es-ES"/>
        </w:rPr>
        <w:t xml:space="preserve"> de las entrevistas a los potenciales usuarios</w:t>
      </w:r>
      <w:r w:rsidR="00601348">
        <w:rPr>
          <w:lang w:val="es-ES"/>
        </w:rPr>
        <w:t xml:space="preserve">. </w:t>
      </w:r>
    </w:p>
    <w:p w14:paraId="6359EF0F" w14:textId="08DB5C41" w:rsidR="00243EC3" w:rsidRDefault="00243EC3" w:rsidP="00243EC3">
      <w:pPr>
        <w:pStyle w:val="Prrafodelista"/>
        <w:rPr>
          <w:b/>
          <w:bCs/>
          <w:lang w:val="es-ES"/>
        </w:rPr>
      </w:pPr>
    </w:p>
    <w:p w14:paraId="626ED6A5" w14:textId="512D5826" w:rsidR="00601348" w:rsidRDefault="00601348" w:rsidP="00243EC3">
      <w:pPr>
        <w:pStyle w:val="Prrafodelista"/>
        <w:rPr>
          <w:b/>
          <w:bCs/>
          <w:lang w:val="es-ES"/>
        </w:rPr>
      </w:pPr>
    </w:p>
    <w:p w14:paraId="539B8C56" w14:textId="1163939D" w:rsidR="00601348" w:rsidRDefault="00601348" w:rsidP="00243EC3">
      <w:pPr>
        <w:pStyle w:val="Prrafodelista"/>
        <w:rPr>
          <w:b/>
          <w:bCs/>
          <w:lang w:val="es-ES"/>
        </w:rPr>
      </w:pPr>
    </w:p>
    <w:p w14:paraId="3422B5BE" w14:textId="32A30D58" w:rsidR="00601348" w:rsidRDefault="00601348" w:rsidP="00243EC3">
      <w:pPr>
        <w:pStyle w:val="Prrafodelista"/>
        <w:rPr>
          <w:b/>
          <w:bCs/>
          <w:lang w:val="es-ES"/>
        </w:rPr>
      </w:pPr>
    </w:p>
    <w:p w14:paraId="3443C236" w14:textId="77777777" w:rsidR="00601348" w:rsidRPr="00243EC3" w:rsidRDefault="00601348" w:rsidP="00243EC3">
      <w:pPr>
        <w:pStyle w:val="Prrafodelista"/>
        <w:rPr>
          <w:b/>
          <w:bCs/>
          <w:lang w:val="es-ES"/>
        </w:rPr>
      </w:pPr>
    </w:p>
    <w:p w14:paraId="42B1A17A" w14:textId="491440ED" w:rsidR="00243EC3" w:rsidRDefault="00243EC3" w:rsidP="00243EC3">
      <w:pPr>
        <w:pStyle w:val="Prrafodelista"/>
        <w:numPr>
          <w:ilvl w:val="0"/>
          <w:numId w:val="17"/>
        </w:numPr>
        <w:rPr>
          <w:b/>
          <w:bCs/>
          <w:lang w:val="es-ES"/>
        </w:rPr>
      </w:pPr>
      <w:r w:rsidRPr="00243EC3">
        <w:rPr>
          <w:b/>
          <w:bCs/>
          <w:lang w:val="es-ES"/>
        </w:rPr>
        <w:lastRenderedPageBreak/>
        <w:t>Desarrollo de la base de datos</w:t>
      </w:r>
      <w:r w:rsidR="002B5C4E">
        <w:rPr>
          <w:b/>
          <w:bCs/>
          <w:lang w:val="es-ES"/>
        </w:rPr>
        <w:t>.</w:t>
      </w:r>
    </w:p>
    <w:p w14:paraId="33B458EB" w14:textId="0360E7BF" w:rsidR="00243EC3" w:rsidRDefault="00601348" w:rsidP="00601348">
      <w:pPr>
        <w:rPr>
          <w:lang w:val="es-ES"/>
        </w:rPr>
      </w:pPr>
      <w:r>
        <w:rPr>
          <w:lang w:val="es-ES"/>
        </w:rPr>
        <w:t xml:space="preserve">En esta tarea, se desarrolla el diseño estructural de la base de datos, es decir, las tablas que esta contendrá, los datos de cada tabla, las relaciones entre estas y los diferentes procedimientos de almacenado y extracción de datos. </w:t>
      </w:r>
    </w:p>
    <w:p w14:paraId="3E865EC5" w14:textId="77777777" w:rsidR="00243EC3" w:rsidRPr="00243EC3" w:rsidRDefault="00243EC3" w:rsidP="00243EC3">
      <w:pPr>
        <w:pStyle w:val="Prrafodelista"/>
        <w:rPr>
          <w:b/>
          <w:bCs/>
          <w:lang w:val="es-ES"/>
        </w:rPr>
      </w:pPr>
    </w:p>
    <w:p w14:paraId="4871E129" w14:textId="114CC452" w:rsidR="00243EC3" w:rsidRDefault="00243EC3" w:rsidP="00243EC3">
      <w:pPr>
        <w:pStyle w:val="Prrafodelista"/>
        <w:numPr>
          <w:ilvl w:val="0"/>
          <w:numId w:val="17"/>
        </w:numPr>
        <w:rPr>
          <w:b/>
          <w:bCs/>
          <w:lang w:val="es-ES"/>
        </w:rPr>
      </w:pPr>
      <w:r w:rsidRPr="00243EC3">
        <w:rPr>
          <w:b/>
          <w:bCs/>
          <w:lang w:val="es-ES"/>
        </w:rPr>
        <w:t>Desarrollo del back-end</w:t>
      </w:r>
      <w:r w:rsidR="002B5C4E">
        <w:rPr>
          <w:b/>
          <w:bCs/>
          <w:lang w:val="es-ES"/>
        </w:rPr>
        <w:t>.</w:t>
      </w:r>
    </w:p>
    <w:p w14:paraId="24D96459" w14:textId="001850B1" w:rsidR="00243EC3" w:rsidRDefault="00601348" w:rsidP="00601348">
      <w:pPr>
        <w:rPr>
          <w:lang w:val="es-ES"/>
        </w:rPr>
      </w:pPr>
      <w:r>
        <w:rPr>
          <w:lang w:val="es-ES"/>
        </w:rPr>
        <w:t>En esta tarea, se</w:t>
      </w:r>
      <w:r w:rsidR="002B5C4E">
        <w:rPr>
          <w:lang w:val="es-ES"/>
        </w:rPr>
        <w:t xml:space="preserve"> </w:t>
      </w:r>
      <w:r>
        <w:rPr>
          <w:lang w:val="es-ES"/>
        </w:rPr>
        <w:t xml:space="preserve">desarrolla el servidor que formará el back-end, es decir, el servidor que extraerá e introducirá la información de la base de datos, para así poder comunicar la parte del cliente, el front-end y la propia base de datos. </w:t>
      </w:r>
    </w:p>
    <w:p w14:paraId="00EDA2F6" w14:textId="77777777" w:rsidR="00243EC3" w:rsidRPr="00243EC3" w:rsidRDefault="00243EC3" w:rsidP="00243EC3">
      <w:pPr>
        <w:pStyle w:val="Prrafodelista"/>
        <w:rPr>
          <w:b/>
          <w:bCs/>
          <w:lang w:val="es-ES"/>
        </w:rPr>
      </w:pPr>
    </w:p>
    <w:p w14:paraId="757DAD5E" w14:textId="29EA019E" w:rsidR="00243EC3" w:rsidRDefault="00243EC3" w:rsidP="00243EC3">
      <w:pPr>
        <w:pStyle w:val="Prrafodelista"/>
        <w:numPr>
          <w:ilvl w:val="0"/>
          <w:numId w:val="17"/>
        </w:numPr>
        <w:rPr>
          <w:b/>
          <w:bCs/>
          <w:lang w:val="es-ES"/>
        </w:rPr>
      </w:pPr>
      <w:r w:rsidRPr="00243EC3">
        <w:rPr>
          <w:b/>
          <w:bCs/>
          <w:lang w:val="es-ES"/>
        </w:rPr>
        <w:t>Desarrollo del front-end</w:t>
      </w:r>
      <w:r w:rsidR="002B5C4E">
        <w:rPr>
          <w:b/>
          <w:bCs/>
          <w:lang w:val="es-ES"/>
        </w:rPr>
        <w:t>.</w:t>
      </w:r>
    </w:p>
    <w:p w14:paraId="532A6069" w14:textId="41286129" w:rsidR="00243EC3" w:rsidRDefault="0058312F" w:rsidP="00601348">
      <w:pPr>
        <w:rPr>
          <w:lang w:val="es-ES"/>
        </w:rPr>
      </w:pPr>
      <w:r>
        <w:rPr>
          <w:lang w:val="es-ES"/>
        </w:rPr>
        <w:t>En esta tarea, se desarrolla la parte del front-end, es decir, la parte del proyecto que comunicará el cliente con el back-end, para así poder</w:t>
      </w:r>
      <w:r w:rsidR="002B5C4E">
        <w:rPr>
          <w:lang w:val="es-ES"/>
        </w:rPr>
        <w:t xml:space="preserve"> desplegar los datos en la parte cliente y los datos de la parte cliente enviarlos al back-end y ser almacenados en la base de datos.</w:t>
      </w:r>
    </w:p>
    <w:p w14:paraId="5790E17E" w14:textId="77777777" w:rsidR="00243EC3" w:rsidRPr="00243EC3" w:rsidRDefault="00243EC3" w:rsidP="00243EC3">
      <w:pPr>
        <w:pStyle w:val="Prrafodelista"/>
        <w:rPr>
          <w:b/>
          <w:bCs/>
          <w:lang w:val="es-ES"/>
        </w:rPr>
      </w:pPr>
    </w:p>
    <w:p w14:paraId="11CC423C" w14:textId="14F58488" w:rsidR="00243EC3" w:rsidRDefault="00243EC3" w:rsidP="00243EC3">
      <w:pPr>
        <w:pStyle w:val="Prrafodelista"/>
        <w:numPr>
          <w:ilvl w:val="0"/>
          <w:numId w:val="17"/>
        </w:numPr>
        <w:rPr>
          <w:b/>
          <w:bCs/>
          <w:lang w:val="es-ES"/>
        </w:rPr>
      </w:pPr>
      <w:r w:rsidRPr="00243EC3">
        <w:rPr>
          <w:b/>
          <w:bCs/>
          <w:lang w:val="es-ES"/>
        </w:rPr>
        <w:t>Desarrollo de las interfaces</w:t>
      </w:r>
      <w:r w:rsidR="002B5C4E">
        <w:rPr>
          <w:b/>
          <w:bCs/>
          <w:lang w:val="es-ES"/>
        </w:rPr>
        <w:t>.</w:t>
      </w:r>
    </w:p>
    <w:p w14:paraId="2582174C" w14:textId="5D4E89AD" w:rsidR="00243EC3" w:rsidRDefault="002B5C4E" w:rsidP="002B5C4E">
      <w:pPr>
        <w:rPr>
          <w:lang w:val="es-ES"/>
        </w:rPr>
      </w:pPr>
      <w:r>
        <w:rPr>
          <w:lang w:val="es-ES"/>
        </w:rPr>
        <w:t xml:space="preserve">En esta tarea, se desarrollan las tres interfaces con las que el usuario final tendrá que trabajar. De acuerdo con los requisitos obtenidos de las entrevistas, las interfaces tienen un número y cantidad de datos específicos que mostrar y que guardar, para ello tendrá que comunicarse con el front-end. </w:t>
      </w:r>
    </w:p>
    <w:p w14:paraId="1095FE5E" w14:textId="77777777" w:rsidR="00243EC3" w:rsidRPr="00243EC3" w:rsidRDefault="00243EC3" w:rsidP="00243EC3">
      <w:pPr>
        <w:pStyle w:val="Prrafodelista"/>
        <w:rPr>
          <w:b/>
          <w:bCs/>
          <w:lang w:val="es-ES"/>
        </w:rPr>
      </w:pPr>
    </w:p>
    <w:p w14:paraId="6737663F" w14:textId="41AC95A4" w:rsidR="00243EC3" w:rsidRDefault="00243EC3" w:rsidP="00243EC3">
      <w:pPr>
        <w:pStyle w:val="Prrafodelista"/>
        <w:numPr>
          <w:ilvl w:val="0"/>
          <w:numId w:val="17"/>
        </w:numPr>
        <w:rPr>
          <w:b/>
          <w:bCs/>
          <w:lang w:val="es-ES"/>
        </w:rPr>
      </w:pPr>
      <w:r w:rsidRPr="00243EC3">
        <w:rPr>
          <w:b/>
          <w:bCs/>
          <w:lang w:val="es-ES"/>
        </w:rPr>
        <w:t>Pruebas unitarias</w:t>
      </w:r>
      <w:r w:rsidR="002B5C4E">
        <w:rPr>
          <w:b/>
          <w:bCs/>
          <w:lang w:val="es-ES"/>
        </w:rPr>
        <w:t>.</w:t>
      </w:r>
    </w:p>
    <w:p w14:paraId="4205FBF5" w14:textId="67D16D1F" w:rsidR="00243EC3" w:rsidRDefault="002B5C4E" w:rsidP="002B5C4E">
      <w:pPr>
        <w:rPr>
          <w:lang w:val="es-ES"/>
        </w:rPr>
      </w:pPr>
      <w:r>
        <w:rPr>
          <w:lang w:val="es-ES"/>
        </w:rPr>
        <w:t xml:space="preserve">En esta tarea, se llevan a cabo las pruebas unitarias. Estas pruebas son las encargadas de que con unos datos de usuario ficticios y usuarios ficticios, probar que el producto final trabaja de acuerdo con los requisitos y especificaciones fijadas. </w:t>
      </w:r>
    </w:p>
    <w:p w14:paraId="4D842C71" w14:textId="77777777" w:rsidR="00243EC3" w:rsidRPr="00243EC3" w:rsidRDefault="00243EC3" w:rsidP="00243EC3">
      <w:pPr>
        <w:pStyle w:val="Prrafodelista"/>
        <w:rPr>
          <w:b/>
          <w:bCs/>
          <w:lang w:val="es-ES"/>
        </w:rPr>
      </w:pPr>
    </w:p>
    <w:p w14:paraId="0062685D" w14:textId="592A3A1F" w:rsidR="00243EC3" w:rsidRDefault="00243EC3" w:rsidP="00243EC3">
      <w:pPr>
        <w:pStyle w:val="Prrafodelista"/>
        <w:numPr>
          <w:ilvl w:val="0"/>
          <w:numId w:val="17"/>
        </w:numPr>
        <w:rPr>
          <w:b/>
          <w:bCs/>
          <w:lang w:val="es-ES"/>
        </w:rPr>
      </w:pPr>
      <w:r w:rsidRPr="00243EC3">
        <w:rPr>
          <w:b/>
          <w:bCs/>
          <w:lang w:val="es-ES"/>
        </w:rPr>
        <w:t>Pruebas de laboratorio</w:t>
      </w:r>
      <w:r w:rsidR="002B5C4E">
        <w:rPr>
          <w:b/>
          <w:bCs/>
          <w:lang w:val="es-ES"/>
        </w:rPr>
        <w:t>.</w:t>
      </w:r>
    </w:p>
    <w:p w14:paraId="1F32781C" w14:textId="1D03E4CC" w:rsidR="00243EC3" w:rsidRDefault="002B5C4E" w:rsidP="002B5C4E">
      <w:pPr>
        <w:rPr>
          <w:lang w:val="es-ES"/>
        </w:rPr>
      </w:pPr>
      <w:r>
        <w:rPr>
          <w:lang w:val="es-ES"/>
        </w:rPr>
        <w:t>En esta tarea, se llevan a cabo las pruebas de laboratorio. Estas pruebas tienen el mismo cometido que las pruebas unitarias, pero se diferencian en que ahora sí que se usan usuarios de verdad pero datos fictos generados para probar de manera específica cada funcionalidad del proyecto</w:t>
      </w:r>
    </w:p>
    <w:p w14:paraId="15EDDFCF" w14:textId="3D8EA918" w:rsidR="00243EC3" w:rsidRDefault="00243EC3" w:rsidP="00243EC3">
      <w:pPr>
        <w:pStyle w:val="Prrafodelista"/>
        <w:rPr>
          <w:b/>
          <w:bCs/>
          <w:lang w:val="es-ES"/>
        </w:rPr>
      </w:pPr>
    </w:p>
    <w:p w14:paraId="24F9C86D" w14:textId="1D8AB4BF" w:rsidR="002B5C4E" w:rsidRDefault="002B5C4E" w:rsidP="00243EC3">
      <w:pPr>
        <w:pStyle w:val="Prrafodelista"/>
        <w:rPr>
          <w:b/>
          <w:bCs/>
          <w:lang w:val="es-ES"/>
        </w:rPr>
      </w:pPr>
    </w:p>
    <w:p w14:paraId="6D44D13C" w14:textId="041BE070" w:rsidR="002B5C4E" w:rsidRDefault="002B5C4E" w:rsidP="00243EC3">
      <w:pPr>
        <w:pStyle w:val="Prrafodelista"/>
        <w:rPr>
          <w:b/>
          <w:bCs/>
          <w:lang w:val="es-ES"/>
        </w:rPr>
      </w:pPr>
    </w:p>
    <w:p w14:paraId="3C7DE30F" w14:textId="77777777" w:rsidR="002B5C4E" w:rsidRPr="00243EC3" w:rsidRDefault="002B5C4E" w:rsidP="00243EC3">
      <w:pPr>
        <w:pStyle w:val="Prrafodelista"/>
        <w:rPr>
          <w:b/>
          <w:bCs/>
          <w:lang w:val="es-ES"/>
        </w:rPr>
      </w:pPr>
    </w:p>
    <w:p w14:paraId="65F7691A" w14:textId="234E205E" w:rsidR="00243EC3" w:rsidRDefault="00243EC3" w:rsidP="00243EC3">
      <w:pPr>
        <w:pStyle w:val="Prrafodelista"/>
        <w:numPr>
          <w:ilvl w:val="0"/>
          <w:numId w:val="17"/>
        </w:numPr>
        <w:rPr>
          <w:b/>
          <w:bCs/>
          <w:lang w:val="es-ES"/>
        </w:rPr>
      </w:pPr>
      <w:r w:rsidRPr="00243EC3">
        <w:rPr>
          <w:b/>
          <w:bCs/>
          <w:lang w:val="es-ES"/>
        </w:rPr>
        <w:lastRenderedPageBreak/>
        <w:t>Pruebas de usuario</w:t>
      </w:r>
      <w:r w:rsidR="00AA079E">
        <w:rPr>
          <w:b/>
          <w:bCs/>
          <w:lang w:val="es-ES"/>
        </w:rPr>
        <w:t>.</w:t>
      </w:r>
    </w:p>
    <w:p w14:paraId="4594ECC8" w14:textId="072434A3" w:rsidR="00243EC3" w:rsidRPr="00243EC3" w:rsidRDefault="00AA079E" w:rsidP="00AA079E">
      <w:pPr>
        <w:rPr>
          <w:lang w:val="es-ES"/>
        </w:rPr>
      </w:pPr>
      <w:r>
        <w:rPr>
          <w:lang w:val="es-ES"/>
        </w:rPr>
        <w:t xml:space="preserve">En esta tarea, se llevan a cabo las pruebas de usuario. Estas pruebas tienen como cometido el mismo que las anteriores, pero se diferencian en que </w:t>
      </w:r>
      <w:r w:rsidR="00400296">
        <w:rPr>
          <w:lang w:val="es-ES"/>
        </w:rPr>
        <w:t xml:space="preserve">ahora usan, además de usuarios reales, datos reales de los usuarios. El entorno es completamente libre, es decir, que en vez de probar de manera programa cada funcionalidad del producto, ahora se dejan totalmente a libres a los usuarios probadores del proyecto, para que ellos mismos, de manera voluntaria, sin coacción y libre prueben el producto, para que así, en último lugar se pueden obtener críticas y valoraciones de experiencias reales. </w:t>
      </w:r>
    </w:p>
    <w:p w14:paraId="2691977D" w14:textId="77777777" w:rsidR="008A57B8" w:rsidRPr="008A57B8" w:rsidRDefault="008A57B8" w:rsidP="008A57B8">
      <w:pPr>
        <w:rPr>
          <w:lang w:val="es-ES"/>
        </w:rPr>
      </w:pPr>
    </w:p>
    <w:p w14:paraId="0EF783CA" w14:textId="77777777" w:rsidR="008A57B8" w:rsidRPr="008A57B8" w:rsidRDefault="008A57B8" w:rsidP="008A57B8">
      <w:pPr>
        <w:rPr>
          <w:lang w:val="es-ES"/>
        </w:rPr>
      </w:pPr>
    </w:p>
    <w:p w14:paraId="12A9C7FA" w14:textId="77777777" w:rsidR="008A57B8" w:rsidRPr="008A57B8" w:rsidRDefault="008A57B8" w:rsidP="008A57B8">
      <w:pPr>
        <w:rPr>
          <w:lang w:val="es-ES"/>
        </w:rPr>
      </w:pPr>
    </w:p>
    <w:p w14:paraId="694F590D" w14:textId="77777777" w:rsidR="008A57B8" w:rsidRPr="008A57B8" w:rsidRDefault="008A57B8" w:rsidP="008A57B8">
      <w:pPr>
        <w:rPr>
          <w:lang w:val="es-ES"/>
        </w:rPr>
      </w:pPr>
    </w:p>
    <w:p w14:paraId="50E2B3E9" w14:textId="77777777" w:rsidR="008A57B8" w:rsidRPr="008A57B8" w:rsidRDefault="008A57B8" w:rsidP="008A57B8">
      <w:pPr>
        <w:rPr>
          <w:lang w:val="es-ES"/>
        </w:rPr>
      </w:pPr>
    </w:p>
    <w:p w14:paraId="7F106D37" w14:textId="77777777" w:rsidR="008A57B8" w:rsidRPr="008A57B8" w:rsidRDefault="008A57B8" w:rsidP="008A57B8">
      <w:pPr>
        <w:rPr>
          <w:lang w:val="es-ES"/>
        </w:rPr>
      </w:pPr>
    </w:p>
    <w:p w14:paraId="519FE956" w14:textId="77777777" w:rsidR="008A57B8" w:rsidRPr="008A57B8" w:rsidRDefault="008A57B8" w:rsidP="008A57B8">
      <w:pPr>
        <w:rPr>
          <w:lang w:val="es-ES"/>
        </w:rPr>
      </w:pPr>
    </w:p>
    <w:p w14:paraId="42D6A81E" w14:textId="77777777" w:rsidR="008A57B8" w:rsidRPr="008A57B8" w:rsidRDefault="008A57B8" w:rsidP="008A57B8">
      <w:pPr>
        <w:rPr>
          <w:lang w:val="es-ES"/>
        </w:rPr>
      </w:pPr>
    </w:p>
    <w:p w14:paraId="522EAC47" w14:textId="77777777" w:rsidR="008A57B8" w:rsidRPr="008A57B8" w:rsidRDefault="008A57B8" w:rsidP="008A57B8">
      <w:pPr>
        <w:rPr>
          <w:lang w:val="es-ES"/>
        </w:rPr>
      </w:pPr>
    </w:p>
    <w:p w14:paraId="3EE80D02" w14:textId="77777777" w:rsidR="008A57B8" w:rsidRPr="008A57B8" w:rsidRDefault="008A57B8" w:rsidP="008A57B8">
      <w:pPr>
        <w:rPr>
          <w:lang w:val="es-ES"/>
        </w:rPr>
      </w:pPr>
    </w:p>
    <w:p w14:paraId="2B792982" w14:textId="77777777" w:rsidR="00006806" w:rsidRDefault="00980E70">
      <w:pPr>
        <w:spacing w:before="0" w:line="240" w:lineRule="auto"/>
        <w:jc w:val="left"/>
        <w:rPr>
          <w:rFonts w:ascii="Bookman Old Style" w:hAnsi="Bookman Old Style"/>
          <w:b/>
          <w:caps/>
          <w:kern w:val="28"/>
          <w:sz w:val="32"/>
          <w:lang w:val="es-ES"/>
        </w:rPr>
      </w:pPr>
      <w:r w:rsidRPr="008A57B8">
        <w:rPr>
          <w:lang w:val="es-ES"/>
        </w:rPr>
        <w:br w:type="page"/>
      </w:r>
      <w:r w:rsidR="00006806">
        <w:rPr>
          <w:lang w:val="es-ES"/>
        </w:rPr>
        <w:lastRenderedPageBreak/>
        <w:br w:type="page"/>
      </w:r>
    </w:p>
    <w:p w14:paraId="019DAEBF" w14:textId="5D3092B6" w:rsidR="00AA2932" w:rsidRDefault="00980E70" w:rsidP="00006806">
      <w:pPr>
        <w:pStyle w:val="Ttulo1"/>
      </w:pPr>
      <w:r>
        <w:rPr>
          <w:lang w:val="es-ES"/>
        </w:rPr>
        <w:lastRenderedPageBreak/>
        <w:t xml:space="preserve"> </w:t>
      </w:r>
      <w:bookmarkStart w:id="25" w:name="_Toc111704991"/>
      <w:r w:rsidR="00AA2932">
        <w:t>Organización</w:t>
      </w:r>
      <w:bookmarkEnd w:id="25"/>
    </w:p>
    <w:p w14:paraId="7FDD971A" w14:textId="72FABB1A" w:rsidR="00006806" w:rsidRDefault="00006806" w:rsidP="00B31091"/>
    <w:p w14:paraId="17E8BBA0" w14:textId="2E87F8D5" w:rsidR="00006806" w:rsidRDefault="00006806" w:rsidP="00301C53">
      <w:pPr>
        <w:pStyle w:val="Ttulo2"/>
      </w:pPr>
      <w:bookmarkStart w:id="26" w:name="_Toc111704992"/>
      <w:r>
        <w:t>Organización</w:t>
      </w:r>
      <w:bookmarkEnd w:id="26"/>
    </w:p>
    <w:p w14:paraId="7E43C368" w14:textId="62A8C6C0" w:rsidR="00B31091" w:rsidRDefault="00EA258F" w:rsidP="00B31091">
      <w:r>
        <w:t>Para el correcto desarrollo de cualquier proyecto software, es imprescindible tener bien clara la estructura organizativa de las personas que lo conforman, es decir, la posición jerárquica de las personas que lo desarrollan. En el caso de ACCESSIA la jerarquía es la que se puede observar en la figura 4.1.</w:t>
      </w:r>
    </w:p>
    <w:p w14:paraId="04AF9E24" w14:textId="70C14BF3" w:rsidR="00697FDD" w:rsidRDefault="00EA258F" w:rsidP="00B31091">
      <w:r>
        <w:rPr>
          <w:noProof/>
        </w:rPr>
        <w:drawing>
          <wp:anchor distT="0" distB="0" distL="114300" distR="114300" simplePos="0" relativeHeight="251659264" behindDoc="0" locked="0" layoutInCell="1" allowOverlap="1" wp14:anchorId="0CC05E2F" wp14:editId="78BCCDAA">
            <wp:simplePos x="0" y="0"/>
            <wp:positionH relativeFrom="column">
              <wp:posOffset>-42333</wp:posOffset>
            </wp:positionH>
            <wp:positionV relativeFrom="paragraph">
              <wp:posOffset>459740</wp:posOffset>
            </wp:positionV>
            <wp:extent cx="5400000" cy="2368800"/>
            <wp:effectExtent l="0" t="0" r="0" b="0"/>
            <wp:wrapTopAndBottom/>
            <wp:docPr id="361" name="Imagen 3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n 36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2368800"/>
                    </a:xfrm>
                    <a:prstGeom prst="rect">
                      <a:avLst/>
                    </a:prstGeom>
                  </pic:spPr>
                </pic:pic>
              </a:graphicData>
            </a:graphic>
            <wp14:sizeRelH relativeFrom="margin">
              <wp14:pctWidth>0</wp14:pctWidth>
            </wp14:sizeRelH>
            <wp14:sizeRelV relativeFrom="margin">
              <wp14:pctHeight>0</wp14:pctHeight>
            </wp14:sizeRelV>
          </wp:anchor>
        </w:drawing>
      </w:r>
    </w:p>
    <w:p w14:paraId="2DB4140B" w14:textId="0EC1A970" w:rsidR="00697FDD" w:rsidRDefault="00EA258F" w:rsidP="00EA258F">
      <w:pPr>
        <w:jc w:val="center"/>
        <w:rPr>
          <w:rFonts w:ascii="Times New Roman" w:hAnsi="Times New Roman"/>
          <w:i/>
          <w:iCs/>
        </w:rPr>
      </w:pPr>
      <w:r w:rsidRPr="00EA258F">
        <w:rPr>
          <w:rFonts w:ascii="Times New Roman" w:hAnsi="Times New Roman"/>
          <w:i/>
          <w:iCs/>
        </w:rPr>
        <w:t>Figura 4.1</w:t>
      </w:r>
      <w:r w:rsidR="00006806">
        <w:rPr>
          <w:rFonts w:ascii="Times New Roman" w:hAnsi="Times New Roman"/>
          <w:i/>
          <w:iCs/>
        </w:rPr>
        <w:t>.1</w:t>
      </w:r>
      <w:r w:rsidRPr="00EA258F">
        <w:rPr>
          <w:rFonts w:ascii="Times New Roman" w:hAnsi="Times New Roman"/>
          <w:i/>
          <w:iCs/>
        </w:rPr>
        <w:t xml:space="preserve"> Organización de ACCESSIA</w:t>
      </w:r>
    </w:p>
    <w:p w14:paraId="2F9321EB" w14:textId="0FC0AC50" w:rsidR="00F22F51" w:rsidRDefault="00EA258F" w:rsidP="00F22F51">
      <w:pPr>
        <w:pStyle w:val="Prrafodelista"/>
        <w:numPr>
          <w:ilvl w:val="0"/>
          <w:numId w:val="17"/>
        </w:numPr>
      </w:pPr>
      <w:r w:rsidRPr="00F22F51">
        <w:rPr>
          <w:b/>
          <w:bCs/>
        </w:rPr>
        <w:t>Director del proyecto</w:t>
      </w:r>
      <w:r w:rsidR="00F22F51">
        <w:t xml:space="preserve">: Esta persona es el tutor del proyecto, encargado de tomar las decisiones más importantes que vayan surgiendo a lo largo de todo el desarrollo del mismo. Además, esta persona se debe comunicar en todo momento con todas las personas que están dentro del proyecto para la correcta sincronización. Así mismo, también debe supervisar en todo momento el proyecto para asegurar el éxito del mismo. </w:t>
      </w:r>
    </w:p>
    <w:p w14:paraId="603B8EF7" w14:textId="77777777" w:rsidR="00F22F51" w:rsidRDefault="00F22F51" w:rsidP="00F22F51">
      <w:pPr>
        <w:pStyle w:val="Prrafodelista"/>
      </w:pPr>
    </w:p>
    <w:p w14:paraId="5CBA0DB1" w14:textId="2F04FDE0" w:rsidR="00EA258F" w:rsidRDefault="00EA258F" w:rsidP="00EA258F">
      <w:pPr>
        <w:pStyle w:val="Prrafodelista"/>
        <w:numPr>
          <w:ilvl w:val="0"/>
          <w:numId w:val="17"/>
        </w:numPr>
      </w:pPr>
      <w:r w:rsidRPr="00F22F51">
        <w:rPr>
          <w:b/>
          <w:bCs/>
        </w:rPr>
        <w:t>Arquitecto de sistemas</w:t>
      </w:r>
      <w:r w:rsidR="00F22F51">
        <w:t>: Esta persona es la encargada de diseñar, desarrollar y mantener la seguridad de la arquitectura del sistema del proyecto.</w:t>
      </w:r>
    </w:p>
    <w:p w14:paraId="3BC11111" w14:textId="77777777" w:rsidR="00F22F51" w:rsidRDefault="00F22F51" w:rsidP="00F22F51">
      <w:pPr>
        <w:pStyle w:val="Prrafodelista"/>
      </w:pPr>
    </w:p>
    <w:p w14:paraId="6D8C55B6" w14:textId="77777777" w:rsidR="00F22F51" w:rsidRDefault="00F22F51" w:rsidP="00F22F51">
      <w:pPr>
        <w:pStyle w:val="Prrafodelista"/>
      </w:pPr>
    </w:p>
    <w:p w14:paraId="62CFB962" w14:textId="40CC59B9" w:rsidR="00EA258F" w:rsidRDefault="00EA258F" w:rsidP="00EA258F">
      <w:pPr>
        <w:pStyle w:val="Prrafodelista"/>
        <w:numPr>
          <w:ilvl w:val="0"/>
          <w:numId w:val="17"/>
        </w:numPr>
      </w:pPr>
      <w:r w:rsidRPr="00F22F51">
        <w:rPr>
          <w:b/>
          <w:bCs/>
        </w:rPr>
        <w:t>Back-</w:t>
      </w:r>
      <w:proofErr w:type="spellStart"/>
      <w:r w:rsidRPr="00F22F51">
        <w:rPr>
          <w:b/>
          <w:bCs/>
        </w:rPr>
        <w:t>end</w:t>
      </w:r>
      <w:proofErr w:type="spellEnd"/>
      <w:r w:rsidRPr="00F22F51">
        <w:rPr>
          <w:b/>
          <w:bCs/>
        </w:rPr>
        <w:t xml:space="preserve"> </w:t>
      </w:r>
      <w:proofErr w:type="spellStart"/>
      <w:r w:rsidRPr="00F22F51">
        <w:rPr>
          <w:b/>
          <w:bCs/>
        </w:rPr>
        <w:t>developer</w:t>
      </w:r>
      <w:proofErr w:type="spellEnd"/>
      <w:r w:rsidR="00F22F51">
        <w:t>: Esta es la persona que se encarga de diseñar y desarrollar todo el servidor que se encargará de comunicar la el front-end con la base de datos, para así poder devolver y recoger los datos e información que sea necesaria en cada momento de forma segura.</w:t>
      </w:r>
    </w:p>
    <w:p w14:paraId="7A9AEFE9" w14:textId="77777777" w:rsidR="00F22F51" w:rsidRDefault="00F22F51" w:rsidP="00F22F51">
      <w:pPr>
        <w:pStyle w:val="Prrafodelista"/>
      </w:pPr>
    </w:p>
    <w:p w14:paraId="39699FC9" w14:textId="46C47B0E" w:rsidR="00F22F51" w:rsidRDefault="00F22F51" w:rsidP="00EA258F">
      <w:pPr>
        <w:pStyle w:val="Prrafodelista"/>
        <w:numPr>
          <w:ilvl w:val="0"/>
          <w:numId w:val="17"/>
        </w:numPr>
      </w:pPr>
      <w:r w:rsidRPr="00006806">
        <w:rPr>
          <w:b/>
          <w:bCs/>
        </w:rPr>
        <w:lastRenderedPageBreak/>
        <w:t>Front-</w:t>
      </w:r>
      <w:proofErr w:type="spellStart"/>
      <w:r w:rsidRPr="00006806">
        <w:rPr>
          <w:b/>
          <w:bCs/>
        </w:rPr>
        <w:t>end</w:t>
      </w:r>
      <w:proofErr w:type="spellEnd"/>
      <w:r w:rsidRPr="00006806">
        <w:rPr>
          <w:b/>
          <w:bCs/>
        </w:rPr>
        <w:t xml:space="preserve"> </w:t>
      </w:r>
      <w:proofErr w:type="spellStart"/>
      <w:r w:rsidRPr="00006806">
        <w:rPr>
          <w:b/>
          <w:bCs/>
        </w:rPr>
        <w:t>developer</w:t>
      </w:r>
      <w:proofErr w:type="spellEnd"/>
      <w:r>
        <w:t xml:space="preserve">: Esta es la persona encarga de diseñas y desarrollar el front-end y las tres </w:t>
      </w:r>
      <w:r w:rsidR="00006806">
        <w:t>interfaces</w:t>
      </w:r>
      <w:r>
        <w:t xml:space="preserve"> de ACCESSIA, para que el usuario pueda ver la información que necesite en todo momento</w:t>
      </w:r>
      <w:r w:rsidR="00006806">
        <w:t xml:space="preserve"> además de poder guardarla y persistirla en la base de datos.</w:t>
      </w:r>
    </w:p>
    <w:p w14:paraId="0A5EC121" w14:textId="77777777" w:rsidR="00006806" w:rsidRDefault="00006806" w:rsidP="00006806">
      <w:pPr>
        <w:pStyle w:val="Prrafodelista"/>
      </w:pPr>
    </w:p>
    <w:p w14:paraId="7AB1999B" w14:textId="368DE9B5" w:rsidR="00006806" w:rsidRDefault="00006806" w:rsidP="00301C53">
      <w:pPr>
        <w:pStyle w:val="Ttulo2"/>
      </w:pPr>
      <w:bookmarkStart w:id="27" w:name="_Toc111704993"/>
      <w:r>
        <w:t>Avance del proyecto</w:t>
      </w:r>
      <w:bookmarkEnd w:id="27"/>
    </w:p>
    <w:p w14:paraId="046CD366" w14:textId="47FFE939" w:rsidR="00684945" w:rsidRDefault="00CB0CBE" w:rsidP="00006806">
      <w:r>
        <w:t>El desarrollo del proyecto se ha llevado a cabo mediante reuniones periódicas</w:t>
      </w:r>
      <w:r w:rsidR="00684945">
        <w:t xml:space="preserve">. Estas reuniones se han llevado a cabo mediante la tecnología de Google </w:t>
      </w:r>
      <w:proofErr w:type="spellStart"/>
      <w:r w:rsidR="00684945">
        <w:t>Meet</w:t>
      </w:r>
      <w:proofErr w:type="spellEnd"/>
      <w:r w:rsidR="008B2D6B">
        <w:t>.</w:t>
      </w:r>
    </w:p>
    <w:p w14:paraId="7D4B8B2F" w14:textId="275C01EB" w:rsidR="00006806" w:rsidRDefault="008B2D6B" w:rsidP="00006806">
      <w:r>
        <w:t>Dichas reuniones,</w:t>
      </w:r>
      <w:r w:rsidR="00CB0CBE">
        <w:t xml:space="preserve"> mostraban los objetivos alcanzados, se marcaban los objetivos para la siguiente reunión y se comentaba el estado general del desarrollo del proyecto.</w:t>
      </w:r>
      <w:r>
        <w:t xml:space="preserve"> Para poder tener bien organizadas las tareas e hitos del proyecto, se ha usado la tecnología de ATLASSIAN. Esta es una empresa que ofrece un software open </w:t>
      </w:r>
      <w:proofErr w:type="spellStart"/>
      <w:r>
        <w:t>source</w:t>
      </w:r>
      <w:proofErr w:type="spellEnd"/>
      <w:r>
        <w:t xml:space="preserve"> para la IC, es decir, la integración continua, pudiendo así crear tickets con las tareas del desarrollo, marcar los objetivos alcanzados y los que aún faltan por alcanzar. </w:t>
      </w:r>
    </w:p>
    <w:p w14:paraId="0FC24BF9" w14:textId="2F516D35" w:rsidR="008B2D6B" w:rsidRDefault="008B2D6B" w:rsidP="00006806">
      <w:r>
        <w:t xml:space="preserve">Después de mostrar lo realizado hasta el momento, se hace una valoración del estado actual de desarrollo del proyecto y se definen las tareas que hay que realizar para la siguiente </w:t>
      </w:r>
      <w:r w:rsidR="004D20EE">
        <w:t>reunión,</w:t>
      </w:r>
      <w:r>
        <w:t xml:space="preserve"> así como los hitos que se deben alcanzar.</w:t>
      </w:r>
    </w:p>
    <w:p w14:paraId="61D75B66" w14:textId="1DDA4D65" w:rsidR="004D20EE" w:rsidRDefault="004D20EE" w:rsidP="00006806"/>
    <w:p w14:paraId="5AD7E066" w14:textId="26C8988D" w:rsidR="004D20EE" w:rsidRDefault="004D20EE" w:rsidP="00006806"/>
    <w:p w14:paraId="7891177C" w14:textId="713EEE13" w:rsidR="004D20EE" w:rsidRDefault="004D20EE" w:rsidP="00006806"/>
    <w:p w14:paraId="16403CD3" w14:textId="396A301D" w:rsidR="004D20EE" w:rsidRDefault="004D20EE" w:rsidP="00006806"/>
    <w:p w14:paraId="39C48A9F" w14:textId="4406D78B" w:rsidR="004D20EE" w:rsidRDefault="004D20EE" w:rsidP="00006806"/>
    <w:p w14:paraId="5587CAE8" w14:textId="55801732" w:rsidR="004D20EE" w:rsidRDefault="004D20EE" w:rsidP="00006806"/>
    <w:p w14:paraId="2E06CF1A" w14:textId="5643EE89" w:rsidR="004D20EE" w:rsidRDefault="004D20EE" w:rsidP="00006806"/>
    <w:p w14:paraId="0722F2A9" w14:textId="62C3FEA8" w:rsidR="004D20EE" w:rsidRDefault="004D20EE" w:rsidP="00006806"/>
    <w:p w14:paraId="140D54E4" w14:textId="5E7E6AD8" w:rsidR="004D20EE" w:rsidRDefault="004D20EE" w:rsidP="00006806"/>
    <w:p w14:paraId="32D5CD44" w14:textId="77777777" w:rsidR="004D20EE" w:rsidRDefault="004D20EE" w:rsidP="00006806"/>
    <w:p w14:paraId="603A060F" w14:textId="2D95E22E" w:rsidR="004D20EE" w:rsidRDefault="004D20EE" w:rsidP="00006806"/>
    <w:p w14:paraId="6A12D8D9" w14:textId="3265A585" w:rsidR="004D20EE" w:rsidRDefault="004D20EE" w:rsidP="00301C53">
      <w:pPr>
        <w:pStyle w:val="Ttulo2"/>
      </w:pPr>
      <w:bookmarkStart w:id="28" w:name="_Toc111704994"/>
      <w:r>
        <w:t>Plan de RRHH</w:t>
      </w:r>
      <w:bookmarkEnd w:id="28"/>
    </w:p>
    <w:p w14:paraId="008BAB13" w14:textId="3223083D" w:rsidR="004D20EE" w:rsidRDefault="004D20EE" w:rsidP="004D20EE"/>
    <w:p w14:paraId="04FFDA77" w14:textId="77777777" w:rsidR="004D20EE" w:rsidRPr="004D20EE" w:rsidRDefault="004D20EE" w:rsidP="004D20EE"/>
    <w:tbl>
      <w:tblPr>
        <w:tblStyle w:val="Tablaconcuadrcula2-nfasis1"/>
        <w:tblW w:w="8755" w:type="dxa"/>
        <w:tblLook w:val="04A0" w:firstRow="1" w:lastRow="0" w:firstColumn="1" w:lastColumn="0" w:noHBand="0" w:noVBand="1"/>
      </w:tblPr>
      <w:tblGrid>
        <w:gridCol w:w="1216"/>
        <w:gridCol w:w="3003"/>
        <w:gridCol w:w="3197"/>
        <w:gridCol w:w="1339"/>
      </w:tblGrid>
      <w:tr w:rsidR="00951324" w14:paraId="71AE1972" w14:textId="77777777" w:rsidTr="0095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12074AAF" w14:textId="041D6FD1" w:rsidR="00951324" w:rsidRDefault="00951324" w:rsidP="004D20EE">
            <w:r>
              <w:t>ROL</w:t>
            </w:r>
          </w:p>
        </w:tc>
        <w:tc>
          <w:tcPr>
            <w:tcW w:w="3003" w:type="dxa"/>
          </w:tcPr>
          <w:p w14:paraId="3CC8C89B" w14:textId="4B33A0EA" w:rsidR="00951324" w:rsidRDefault="00951324" w:rsidP="004D20EE">
            <w:pPr>
              <w:cnfStyle w:val="100000000000" w:firstRow="1" w:lastRow="0" w:firstColumn="0" w:lastColumn="0" w:oddVBand="0" w:evenVBand="0" w:oddHBand="0" w:evenHBand="0" w:firstRowFirstColumn="0" w:firstRowLastColumn="0" w:lastRowFirstColumn="0" w:lastRowLastColumn="0"/>
            </w:pPr>
            <w:r>
              <w:t>DESCRIPCIÓN</w:t>
            </w:r>
          </w:p>
        </w:tc>
        <w:tc>
          <w:tcPr>
            <w:tcW w:w="3197" w:type="dxa"/>
          </w:tcPr>
          <w:p w14:paraId="7DC4C283" w14:textId="05919027" w:rsidR="00951324" w:rsidRDefault="00951324" w:rsidP="004D20EE">
            <w:pPr>
              <w:cnfStyle w:val="100000000000" w:firstRow="1" w:lastRow="0" w:firstColumn="0" w:lastColumn="0" w:oddVBand="0" w:evenVBand="0" w:oddHBand="0" w:evenHBand="0" w:firstRowFirstColumn="0" w:firstRowLastColumn="0" w:lastRowFirstColumn="0" w:lastRowLastColumn="0"/>
            </w:pPr>
            <w:r>
              <w:t>CONOCIMIENTOS</w:t>
            </w:r>
          </w:p>
        </w:tc>
        <w:tc>
          <w:tcPr>
            <w:tcW w:w="1339" w:type="dxa"/>
          </w:tcPr>
          <w:p w14:paraId="0067247D" w14:textId="004E8110" w:rsidR="00951324" w:rsidRDefault="00951324" w:rsidP="004D20EE">
            <w:pPr>
              <w:cnfStyle w:val="100000000000" w:firstRow="1" w:lastRow="0" w:firstColumn="0" w:lastColumn="0" w:oddVBand="0" w:evenVBand="0" w:oddHBand="0" w:evenHBand="0" w:firstRowFirstColumn="0" w:firstRowLastColumn="0" w:lastRowFirstColumn="0" w:lastRowLastColumn="0"/>
            </w:pPr>
            <w:r>
              <w:t>NUMERO DE PERSONAS</w:t>
            </w:r>
          </w:p>
        </w:tc>
      </w:tr>
      <w:tr w:rsidR="00951324" w14:paraId="7E5227B6" w14:textId="77777777" w:rsidTr="0095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3F132E58" w14:textId="1741A382" w:rsidR="00951324" w:rsidRDefault="00951324" w:rsidP="004D20EE">
            <w:r>
              <w:t>Director del proyecto</w:t>
            </w:r>
          </w:p>
        </w:tc>
        <w:tc>
          <w:tcPr>
            <w:tcW w:w="3003" w:type="dxa"/>
          </w:tcPr>
          <w:p w14:paraId="18F324E7"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5DE5C2A7" w14:textId="7DAED07E"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Máximo responsable del proyecto y encargado de la planificación y definición del alcance del proyecto. Además, deberá supervisar la actividad de los demás miembros del equipo.</w:t>
            </w:r>
          </w:p>
        </w:tc>
        <w:tc>
          <w:tcPr>
            <w:tcW w:w="3197" w:type="dxa"/>
          </w:tcPr>
          <w:p w14:paraId="41E4E2F4"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306E0656" w14:textId="36ED1FAC"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Experiencia en dirección de proyectos software y conocimientos de planificación y gestión de proyectos. También deberá tener habilidad para la gestión de los recursos humanos. </w:t>
            </w:r>
          </w:p>
          <w:p w14:paraId="526974F5" w14:textId="77777777" w:rsidR="00951324" w:rsidRDefault="00951324" w:rsidP="004D20EE">
            <w:pPr>
              <w:cnfStyle w:val="000000100000" w:firstRow="0" w:lastRow="0" w:firstColumn="0" w:lastColumn="0" w:oddVBand="0" w:evenVBand="0" w:oddHBand="1" w:evenHBand="0" w:firstRowFirstColumn="0" w:firstRowLastColumn="0" w:lastRowFirstColumn="0" w:lastRowLastColumn="0"/>
            </w:pPr>
          </w:p>
        </w:tc>
        <w:tc>
          <w:tcPr>
            <w:tcW w:w="1339" w:type="dxa"/>
          </w:tcPr>
          <w:p w14:paraId="32B8B13F" w14:textId="245EB6E3"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717EC43F"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30CA7A2A" w14:textId="46B50E26" w:rsidR="00951324" w:rsidRDefault="00951324" w:rsidP="004D20EE">
            <w:r>
              <w:t>Arquitecto de sistemas</w:t>
            </w:r>
          </w:p>
        </w:tc>
        <w:tc>
          <w:tcPr>
            <w:tcW w:w="3003" w:type="dxa"/>
          </w:tcPr>
          <w:p w14:paraId="62BD5946" w14:textId="6B9E5D0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desarrollo y mantenimiento de la arquitectura del sistema.</w:t>
            </w:r>
          </w:p>
        </w:tc>
        <w:tc>
          <w:tcPr>
            <w:tcW w:w="3197" w:type="dxa"/>
          </w:tcPr>
          <w:p w14:paraId="1516BF3A" w14:textId="5C10829F" w:rsidR="00951324" w:rsidRDefault="00951324" w:rsidP="004D20EE">
            <w:pPr>
              <w:cnfStyle w:val="000000000000" w:firstRow="0" w:lastRow="0" w:firstColumn="0" w:lastColumn="0" w:oddVBand="0" w:evenVBand="0" w:oddHBand="0" w:evenHBand="0" w:firstRowFirstColumn="0" w:firstRowLastColumn="0" w:lastRowFirstColumn="0" w:lastRowLastColumn="0"/>
            </w:pPr>
            <w:r>
              <w:t>Debe tener experiencia y conocimientos en el diseño, creación y manteamiento de arquitecturas del software.</w:t>
            </w:r>
          </w:p>
        </w:tc>
        <w:tc>
          <w:tcPr>
            <w:tcW w:w="1339" w:type="dxa"/>
          </w:tcPr>
          <w:p w14:paraId="24B2E405" w14:textId="609AEFA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r w:rsidR="00951324" w14:paraId="277098EC" w14:textId="77777777" w:rsidTr="00951324">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216" w:type="dxa"/>
          </w:tcPr>
          <w:p w14:paraId="273B8E76" w14:textId="61C97ADB" w:rsidR="00951324" w:rsidRDefault="00951324" w:rsidP="004D20EE">
            <w:r>
              <w:t>Back-</w:t>
            </w:r>
            <w:proofErr w:type="spellStart"/>
            <w:r>
              <w:t>end</w:t>
            </w:r>
            <w:proofErr w:type="spellEnd"/>
            <w:r>
              <w:t xml:space="preserve"> </w:t>
            </w:r>
            <w:proofErr w:type="spellStart"/>
            <w:r>
              <w:t>developer</w:t>
            </w:r>
            <w:proofErr w:type="spellEnd"/>
          </w:p>
        </w:tc>
        <w:tc>
          <w:tcPr>
            <w:tcW w:w="3003" w:type="dxa"/>
          </w:tcPr>
          <w:p w14:paraId="32D51C29" w14:textId="66A7D1A8" w:rsidR="00951324" w:rsidRDefault="00951324" w:rsidP="004D20EE">
            <w:pPr>
              <w:cnfStyle w:val="000000100000" w:firstRow="0" w:lastRow="0" w:firstColumn="0" w:lastColumn="0" w:oddVBand="0" w:evenVBand="0" w:oddHBand="1" w:evenHBand="0" w:firstRowFirstColumn="0" w:firstRowLastColumn="0" w:lastRowFirstColumn="0" w:lastRowLastColumn="0"/>
            </w:pPr>
            <w:r>
              <w:t>Máximo responsable del diseño y desarrollo del servidor y del back-end del proyecto.</w:t>
            </w:r>
          </w:p>
        </w:tc>
        <w:tc>
          <w:tcPr>
            <w:tcW w:w="3197" w:type="dxa"/>
          </w:tcPr>
          <w:p w14:paraId="34A61BD3" w14:textId="6D72CB37" w:rsidR="00951324" w:rsidRDefault="00951324" w:rsidP="004D20EE">
            <w:pPr>
              <w:cnfStyle w:val="000000100000" w:firstRow="0" w:lastRow="0" w:firstColumn="0" w:lastColumn="0" w:oddVBand="0" w:evenVBand="0" w:oddHBand="1" w:evenHBand="0" w:firstRowFirstColumn="0" w:firstRowLastColumn="0" w:lastRowFirstColumn="0" w:lastRowLastColumn="0"/>
            </w:pPr>
            <w:r>
              <w:t>Debe tener conocimientos de SQL, PHP, JavaScript, Java</w:t>
            </w:r>
            <w:r w:rsidR="00E66C44">
              <w:t xml:space="preserve"> y GitHub.</w:t>
            </w:r>
          </w:p>
        </w:tc>
        <w:tc>
          <w:tcPr>
            <w:tcW w:w="1339" w:type="dxa"/>
          </w:tcPr>
          <w:p w14:paraId="638639B4" w14:textId="13805499"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6BD8DFDD"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25A76BC1" w14:textId="7F27A77D" w:rsidR="00951324" w:rsidRDefault="00951324" w:rsidP="004D20EE">
            <w:r>
              <w:t>Front-</w:t>
            </w:r>
            <w:proofErr w:type="spellStart"/>
            <w:r>
              <w:t>end</w:t>
            </w:r>
            <w:proofErr w:type="spellEnd"/>
            <w:r>
              <w:t xml:space="preserve"> </w:t>
            </w:r>
            <w:proofErr w:type="spellStart"/>
            <w:r>
              <w:t>developer</w:t>
            </w:r>
            <w:proofErr w:type="spellEnd"/>
          </w:p>
        </w:tc>
        <w:tc>
          <w:tcPr>
            <w:tcW w:w="3003" w:type="dxa"/>
          </w:tcPr>
          <w:p w14:paraId="22DD92AC" w14:textId="511708B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y desarrollo del front-end del proyecto.</w:t>
            </w:r>
          </w:p>
        </w:tc>
        <w:tc>
          <w:tcPr>
            <w:tcW w:w="3197" w:type="dxa"/>
          </w:tcPr>
          <w:p w14:paraId="295095DF" w14:textId="3613C865" w:rsidR="00951324" w:rsidRDefault="00E66C44" w:rsidP="004D20EE">
            <w:pPr>
              <w:cnfStyle w:val="000000000000" w:firstRow="0" w:lastRow="0" w:firstColumn="0" w:lastColumn="0" w:oddVBand="0" w:evenVBand="0" w:oddHBand="0" w:evenHBand="0" w:firstRowFirstColumn="0" w:firstRowLastColumn="0" w:lastRowFirstColumn="0" w:lastRowLastColumn="0"/>
            </w:pPr>
            <w:r>
              <w:t xml:space="preserve">Debe tener conocimientos de JavaScript, PHP, HTML, CSS, Java y GitHub. </w:t>
            </w:r>
          </w:p>
        </w:tc>
        <w:tc>
          <w:tcPr>
            <w:tcW w:w="1339" w:type="dxa"/>
          </w:tcPr>
          <w:p w14:paraId="13924722" w14:textId="7AF17F0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bl>
    <w:p w14:paraId="4F178E11" w14:textId="77777777" w:rsidR="004D20EE" w:rsidRPr="004D20EE" w:rsidRDefault="004D20EE" w:rsidP="004D20EE"/>
    <w:p w14:paraId="1F1EBFB6" w14:textId="77777777" w:rsidR="008B2D6B" w:rsidRDefault="008B2D6B" w:rsidP="00006806"/>
    <w:p w14:paraId="11C52052" w14:textId="77777777" w:rsidR="00684945" w:rsidRDefault="00684945" w:rsidP="00006806"/>
    <w:p w14:paraId="4F4BDC35" w14:textId="72C372AA" w:rsidR="00FC02CC" w:rsidRDefault="00006806" w:rsidP="00006806">
      <w:pPr>
        <w:spacing w:before="0" w:line="240" w:lineRule="auto"/>
        <w:jc w:val="left"/>
      </w:pPr>
      <w:r>
        <w:br w:type="page"/>
      </w:r>
    </w:p>
    <w:p w14:paraId="2D5C2147" w14:textId="0CC58646" w:rsidR="00FC02CC" w:rsidRPr="00B31091" w:rsidRDefault="00FC02CC" w:rsidP="00006806">
      <w:pPr>
        <w:spacing w:before="0" w:line="240" w:lineRule="auto"/>
        <w:jc w:val="left"/>
      </w:pPr>
      <w:r>
        <w:lastRenderedPageBreak/>
        <w:br w:type="page"/>
      </w:r>
    </w:p>
    <w:p w14:paraId="5F017F82" w14:textId="64530DA7" w:rsidR="00AA2932" w:rsidRDefault="00AA2932" w:rsidP="00B31091">
      <w:pPr>
        <w:pStyle w:val="Ttulo1"/>
      </w:pPr>
      <w:bookmarkStart w:id="29" w:name="_Toc111704995"/>
      <w:r>
        <w:lastRenderedPageBreak/>
        <w:t>Ejecución</w:t>
      </w:r>
      <w:bookmarkEnd w:id="29"/>
    </w:p>
    <w:p w14:paraId="613FA113" w14:textId="07C44F95" w:rsidR="00B31091" w:rsidRDefault="00B31091" w:rsidP="00B31091"/>
    <w:p w14:paraId="112DCA7E" w14:textId="24CE1B30" w:rsidR="002000D8" w:rsidRDefault="002000D8" w:rsidP="00301C53">
      <w:pPr>
        <w:pStyle w:val="Ttulo2"/>
      </w:pPr>
      <w:bookmarkStart w:id="30" w:name="_Toc111704996"/>
      <w:r>
        <w:t>Entorno de trabajo</w:t>
      </w:r>
      <w:bookmarkEnd w:id="30"/>
    </w:p>
    <w:p w14:paraId="11F5BB8F" w14:textId="6C44BB65" w:rsidR="002000D8" w:rsidRDefault="00F57290" w:rsidP="002000D8">
      <w:r>
        <w:t xml:space="preserve">El lugar donde se ha desarrollado todo el proyecto ha sido el estudio ubicado en mi lugar de residencia. </w:t>
      </w:r>
      <w:r w:rsidR="00EB602B">
        <w:t xml:space="preserve">El desarrollo del mismo se ha llevado a cabo todos los días desde las 18:30 hasta las 21:00. Este ha sido uno de los mayores retos del proyecto, ya ha supuesto que, después de completar mi jornada laboral de 8 horas, y después de esta, superar otra jornada de estudio del idioma inglés de 2 horas diarias, he tenido que desarrollar el proyecto y todo lo que ello engloba. </w:t>
      </w:r>
    </w:p>
    <w:p w14:paraId="6A724ABF" w14:textId="23D601DC" w:rsidR="00EB602B" w:rsidRDefault="00EB602B" w:rsidP="002000D8">
      <w:r>
        <w:t xml:space="preserve">Todos los medios informáticos que me han ido haciendo falta durante todo el proyecto, los he ido poniendo yo, como por ejemplo, en un primer prototipo de ACCESSIA, el servidor que usaba, en vez de ser el que proporciona Amazon Web </w:t>
      </w:r>
      <w:proofErr w:type="spellStart"/>
      <w:r>
        <w:t>Services</w:t>
      </w:r>
      <w:proofErr w:type="spellEnd"/>
      <w:r>
        <w:t xml:space="preserve">, fue mi servidor físico personal. </w:t>
      </w:r>
    </w:p>
    <w:p w14:paraId="64122B9D" w14:textId="77777777" w:rsidR="00EB602B" w:rsidRPr="002000D8" w:rsidRDefault="00EB602B" w:rsidP="002000D8"/>
    <w:p w14:paraId="729C78DB" w14:textId="79BE0517" w:rsidR="002000D8" w:rsidRDefault="002000D8" w:rsidP="00301C53">
      <w:pPr>
        <w:pStyle w:val="Ttulo2"/>
      </w:pPr>
      <w:bookmarkStart w:id="31" w:name="_Toc111704997"/>
      <w:r>
        <w:t>Interlocución durante el trabajo</w:t>
      </w:r>
      <w:bookmarkEnd w:id="31"/>
    </w:p>
    <w:p w14:paraId="7DC50633" w14:textId="4A4A1D14" w:rsidR="002000D8" w:rsidRDefault="000F4624" w:rsidP="000F4624">
      <w:r w:rsidRPr="000F4624">
        <w:t xml:space="preserve">Durante el desarrollo del proyecto, con el objetivo de llevar a buen puerto el proyecto, habrá una comunicación constante entre el ingeniero informático y el director. Esto permitirá un seguimiento efectivo del desarrollo de las tareas en ejecución. Además, se </w:t>
      </w:r>
      <w:r w:rsidR="00E26CBB" w:rsidRPr="000F4624">
        <w:t>realizarán</w:t>
      </w:r>
      <w:r w:rsidRPr="000F4624">
        <w:t xml:space="preserve"> reuniones </w:t>
      </w:r>
      <w:r w:rsidR="00E26CBB">
        <w:t>periódicas</w:t>
      </w:r>
      <w:r w:rsidRPr="000F4624">
        <w:t xml:space="preserve"> entre el ingeniero informático y el director de proyecto donde se revisará la marcha del proyecto</w:t>
      </w:r>
      <w:r>
        <w:t>.</w:t>
      </w:r>
    </w:p>
    <w:p w14:paraId="0FDCB697" w14:textId="4E562654" w:rsidR="002000D8" w:rsidRDefault="002000D8" w:rsidP="00301C53">
      <w:pPr>
        <w:pStyle w:val="Ttulo2"/>
      </w:pPr>
      <w:bookmarkStart w:id="32" w:name="_Toc111704998"/>
      <w:r>
        <w:t>Control de cambios</w:t>
      </w:r>
      <w:bookmarkEnd w:id="32"/>
    </w:p>
    <w:p w14:paraId="5A094360" w14:textId="7DDFE97C" w:rsidR="002000D8" w:rsidRDefault="00E26CBB" w:rsidP="002000D8">
      <w:r>
        <w:t xml:space="preserve">En las reuniones </w:t>
      </w:r>
      <w:r w:rsidR="00311B7F">
        <w:t>periódicas</w:t>
      </w:r>
      <w:r>
        <w:t xml:space="preserve"> celebradas, </w:t>
      </w:r>
      <w:r w:rsidR="00311B7F">
        <w:t xml:space="preserve">se repasará con el director del proyecto si este ha sufrido </w:t>
      </w:r>
      <w:r w:rsidR="00945A07">
        <w:t>algún</w:t>
      </w:r>
      <w:r w:rsidR="00311B7F">
        <w:t xml:space="preserve"> cambio, o si necesita realizar algún cambio. En </w:t>
      </w:r>
      <w:r w:rsidR="00945A07">
        <w:t>el caso</w:t>
      </w:r>
      <w:r w:rsidR="00311B7F">
        <w:t xml:space="preserve"> de que </w:t>
      </w:r>
      <w:r w:rsidR="00945A07">
        <w:t>sí</w:t>
      </w:r>
      <w:r w:rsidR="00311B7F">
        <w:t xml:space="preserve"> que haya que realizar algún cambio, ya sea para añadir una nueva </w:t>
      </w:r>
      <w:r w:rsidR="00945A07">
        <w:t>funcionalidad</w:t>
      </w:r>
      <w:r w:rsidR="00311B7F">
        <w:t xml:space="preserve">, cambiar o modificar una que ya exista o eliminar alguna, se deberán de seguir una seria de </w:t>
      </w:r>
      <w:r w:rsidR="00945A07">
        <w:t>directrices</w:t>
      </w:r>
      <w:r w:rsidR="00311B7F">
        <w:t>:</w:t>
      </w:r>
    </w:p>
    <w:p w14:paraId="0C9A57F9" w14:textId="327FF05D" w:rsidR="00311B7F" w:rsidRDefault="00311B7F" w:rsidP="00311B7F">
      <w:pPr>
        <w:pStyle w:val="Prrafodelista"/>
        <w:numPr>
          <w:ilvl w:val="0"/>
          <w:numId w:val="18"/>
        </w:numPr>
      </w:pPr>
      <w:r>
        <w:t>Se deberá notificar en que consiste la modificación, las causas por las que hay que llevarla a cabo y la repercusión que esta tendrá.</w:t>
      </w:r>
    </w:p>
    <w:p w14:paraId="7134F859" w14:textId="258A5630" w:rsidR="00311B7F" w:rsidRDefault="00311B7F" w:rsidP="00311B7F">
      <w:pPr>
        <w:pStyle w:val="Prrafodelista"/>
        <w:numPr>
          <w:ilvl w:val="0"/>
          <w:numId w:val="18"/>
        </w:numPr>
      </w:pPr>
      <w:r>
        <w:t>Se debe realizar una valoración de pros y contras de la modificación.</w:t>
      </w:r>
    </w:p>
    <w:p w14:paraId="47192BD4" w14:textId="6D58F3FC" w:rsidR="00311B7F" w:rsidRDefault="00311B7F" w:rsidP="00311B7F">
      <w:pPr>
        <w:pStyle w:val="Prrafodelista"/>
        <w:numPr>
          <w:ilvl w:val="0"/>
          <w:numId w:val="18"/>
        </w:numPr>
      </w:pPr>
      <w:r>
        <w:t xml:space="preserve">Será el director del proyecto el que tendrá la última palabra sobre la decisión de </w:t>
      </w:r>
      <w:r w:rsidR="00945A07">
        <w:t xml:space="preserve">si se </w:t>
      </w:r>
      <w:r>
        <w:t>llevara a cabo dicha modificación o no.</w:t>
      </w:r>
    </w:p>
    <w:p w14:paraId="3E65358A" w14:textId="011B6B87" w:rsidR="00311B7F" w:rsidRPr="002000D8" w:rsidRDefault="00945A07" w:rsidP="00311B7F">
      <w:pPr>
        <w:pStyle w:val="Prrafodelista"/>
        <w:numPr>
          <w:ilvl w:val="0"/>
          <w:numId w:val="18"/>
        </w:numPr>
      </w:pPr>
      <w:r>
        <w:t>Se debe añadir un ticket, explicando todo lo anterior, al software de integración continua.</w:t>
      </w:r>
    </w:p>
    <w:p w14:paraId="7E648493" w14:textId="21FCF6A7" w:rsidR="004D20EE" w:rsidRDefault="004D20EE">
      <w:pPr>
        <w:spacing w:before="0" w:line="240" w:lineRule="auto"/>
        <w:jc w:val="left"/>
      </w:pPr>
      <w:r>
        <w:br w:type="page"/>
      </w:r>
    </w:p>
    <w:p w14:paraId="2D28DDA3" w14:textId="13CB77EE" w:rsidR="004D20EE" w:rsidRPr="00B31091" w:rsidRDefault="00E76129" w:rsidP="00E76129">
      <w:pPr>
        <w:spacing w:before="0" w:line="240" w:lineRule="auto"/>
        <w:jc w:val="left"/>
      </w:pPr>
      <w:r>
        <w:lastRenderedPageBreak/>
        <w:br w:type="page"/>
      </w:r>
    </w:p>
    <w:p w14:paraId="65865E53" w14:textId="3127B44F" w:rsidR="00AA2932" w:rsidRDefault="00B31091" w:rsidP="00B31091">
      <w:pPr>
        <w:pStyle w:val="Ttulo1"/>
      </w:pPr>
      <w:bookmarkStart w:id="33" w:name="_Toc111704999"/>
      <w:r>
        <w:lastRenderedPageBreak/>
        <w:t>Tecnologías</w:t>
      </w:r>
      <w:r w:rsidR="00AA2932">
        <w:t xml:space="preserve"> usadas</w:t>
      </w:r>
      <w:bookmarkEnd w:id="33"/>
    </w:p>
    <w:p w14:paraId="43E5304D" w14:textId="77777777" w:rsidR="00796CE3" w:rsidRDefault="00796CE3" w:rsidP="00B31091"/>
    <w:p w14:paraId="5B3D1849" w14:textId="4668F754" w:rsidR="00B31091" w:rsidRDefault="00B523A9" w:rsidP="00B31091">
      <w:r>
        <w:t xml:space="preserve">En este apartado se </w:t>
      </w:r>
      <w:r w:rsidR="00B2731E">
        <w:t>definen</w:t>
      </w:r>
      <w:r>
        <w:t xml:space="preserve"> las tecnologías que han sido utilizadas durante todo el desarrollo del proyecto. Cabe destacar que, como este proyecto no tiene ninguna parte que sea de hardware, es decir, que para el uso del producto final no hay que </w:t>
      </w:r>
      <w:r w:rsidR="00B2731E">
        <w:t>hacer uso de ningún dispositivo adicional, el apartado de hardware solo contiene el hardware que se ha usado para el desarrollo pero que no es necesario para el uso del producto final.</w:t>
      </w:r>
    </w:p>
    <w:p w14:paraId="7B097AD8" w14:textId="09326F29" w:rsidR="00B2731E" w:rsidRDefault="00B2731E" w:rsidP="00301C53">
      <w:pPr>
        <w:pStyle w:val="Ttulo2"/>
      </w:pPr>
      <w:bookmarkStart w:id="34" w:name="_Toc111705000"/>
      <w:r>
        <w:t>Hardware</w:t>
      </w:r>
      <w:bookmarkEnd w:id="34"/>
    </w:p>
    <w:p w14:paraId="65F9FA46" w14:textId="7D104D44" w:rsidR="00796CE3" w:rsidRDefault="00796CE3" w:rsidP="00AC255D">
      <w:r>
        <w:t xml:space="preserve">Como se ha explicado en el párrafo introductorio, este proyecto, cuando este en su estadio de producto final, no contará con un dispositivo hardware requerido para poder funcionar ya que será un producto software en su totalidad. </w:t>
      </w:r>
    </w:p>
    <w:p w14:paraId="3DA50BEE" w14:textId="77777777" w:rsidR="009D4E34" w:rsidRDefault="00796CE3" w:rsidP="009D4E34">
      <w:r>
        <w:t>Por este motivo es que en este apartado se va a detallar el hardware que se ha usado para el propio desarrollo del producto.</w:t>
      </w:r>
    </w:p>
    <w:p w14:paraId="377C3EE6" w14:textId="7EEC98F7" w:rsidR="009D4E34" w:rsidRPr="009D4E34" w:rsidRDefault="009D4E34" w:rsidP="009D4E34">
      <w:pPr>
        <w:pStyle w:val="Ttulo3"/>
      </w:pPr>
      <w:bookmarkStart w:id="35" w:name="_Toc111705001"/>
      <w:r>
        <w:t>D</w:t>
      </w:r>
      <w:r w:rsidR="003E0AC0">
        <w:t>esarrollo de extensión Chrome</w:t>
      </w:r>
      <w:r>
        <w:t>, contrataciones y servidor</w:t>
      </w:r>
      <w:bookmarkEnd w:id="35"/>
    </w:p>
    <w:p w14:paraId="51AB1693" w14:textId="021B0D4C" w:rsidR="009D4E34" w:rsidRDefault="009D4E34" w:rsidP="009D4E34">
      <w:r>
        <w:t xml:space="preserve">Para las tareas nombradas en el título: </w:t>
      </w:r>
    </w:p>
    <w:p w14:paraId="78D8A0C2" w14:textId="24EA5A9F" w:rsidR="009D4E34" w:rsidRDefault="009D4E34" w:rsidP="009D4E34">
      <w:pPr>
        <w:pStyle w:val="Prrafodelista"/>
        <w:numPr>
          <w:ilvl w:val="0"/>
          <w:numId w:val="19"/>
        </w:numPr>
      </w:pPr>
      <w:r>
        <w:t>Desarrollo de la extensión de Google Chrome</w:t>
      </w:r>
      <w:r w:rsidR="000B5CEC">
        <w:t>: Desarrollo del sub-proyecto que dota de funcionalidad a la extensión de Google Chrome.</w:t>
      </w:r>
    </w:p>
    <w:p w14:paraId="4DA35290" w14:textId="77777777" w:rsidR="000B5CEC" w:rsidRDefault="000B5CEC" w:rsidP="000B5CEC">
      <w:pPr>
        <w:pStyle w:val="Prrafodelista"/>
        <w:ind w:left="1427"/>
      </w:pPr>
    </w:p>
    <w:p w14:paraId="1EBC01D7" w14:textId="1812DEF1" w:rsidR="000B5CEC" w:rsidRDefault="000B5CEC" w:rsidP="000B5CEC">
      <w:pPr>
        <w:pStyle w:val="Prrafodelista"/>
        <w:numPr>
          <w:ilvl w:val="0"/>
          <w:numId w:val="19"/>
        </w:numPr>
      </w:pPr>
      <w:r>
        <w:t xml:space="preserve">Contrataciones de los servicios requeridos por el proyecto: Se refiere a las contrataciones de los servicios de la ‘nube’ de </w:t>
      </w:r>
      <w:r w:rsidR="00BB32E5">
        <w:t>Amazon</w:t>
      </w:r>
      <w:r>
        <w:t xml:space="preserve">, es decir, el EC2 donde se </w:t>
      </w:r>
      <w:proofErr w:type="spellStart"/>
      <w:r>
        <w:t>esta</w:t>
      </w:r>
      <w:proofErr w:type="spellEnd"/>
      <w:r>
        <w:t xml:space="preserve"> ejecutando el servidor de la página web, el RDS, el cual es el servidor que contiene la base de datos y el Amazon </w:t>
      </w:r>
      <w:proofErr w:type="spellStart"/>
      <w:r>
        <w:t>Domain</w:t>
      </w:r>
      <w:proofErr w:type="spellEnd"/>
      <w:r>
        <w:t xml:space="preserve"> </w:t>
      </w:r>
      <w:proofErr w:type="spellStart"/>
      <w:r>
        <w:t>Service</w:t>
      </w:r>
      <w:proofErr w:type="spellEnd"/>
      <w:r>
        <w:t>, el cual dota al proyecto de una dirección en internet legible por el usuario. (No IPv4, la cual la tiene desde el momento en el que se lanza la instancia EC2).</w:t>
      </w:r>
    </w:p>
    <w:p w14:paraId="6B284995" w14:textId="77777777" w:rsidR="000B5CEC" w:rsidRDefault="000B5CEC" w:rsidP="000B5CEC">
      <w:pPr>
        <w:pStyle w:val="Prrafodelista"/>
      </w:pPr>
    </w:p>
    <w:p w14:paraId="5913E440" w14:textId="77777777" w:rsidR="000B5CEC" w:rsidRDefault="000B5CEC" w:rsidP="000B5CEC">
      <w:pPr>
        <w:pStyle w:val="Prrafodelista"/>
        <w:ind w:left="1427"/>
      </w:pPr>
    </w:p>
    <w:p w14:paraId="374D78AA" w14:textId="390257FF" w:rsidR="000B5CEC" w:rsidRDefault="000B5CEC" w:rsidP="009D4E34">
      <w:pPr>
        <w:pStyle w:val="Prrafodelista"/>
        <w:numPr>
          <w:ilvl w:val="0"/>
          <w:numId w:val="19"/>
        </w:numPr>
      </w:pPr>
      <w:r>
        <w:t xml:space="preserve">Servidor localhost: </w:t>
      </w:r>
      <w:r w:rsidR="00BB32E5">
        <w:t>Se refiere a un servidor ejecutado de modo local para llevar a cabo el desarrollo y las pruebas antes de subirlas a la instancia EC2.</w:t>
      </w:r>
    </w:p>
    <w:p w14:paraId="29F69EBD" w14:textId="77777777" w:rsidR="00BB32E5" w:rsidRDefault="00BB32E5" w:rsidP="00BB32E5">
      <w:pPr>
        <w:pStyle w:val="Prrafodelista"/>
        <w:ind w:left="1427"/>
      </w:pPr>
    </w:p>
    <w:p w14:paraId="7BF3497A" w14:textId="533B078A" w:rsidR="000B5CEC" w:rsidRDefault="000B5CEC" w:rsidP="009D4E34">
      <w:pPr>
        <w:pStyle w:val="Prrafodelista"/>
        <w:numPr>
          <w:ilvl w:val="0"/>
          <w:numId w:val="19"/>
        </w:numPr>
      </w:pPr>
      <w:r>
        <w:t>Desarrollo del back-end</w:t>
      </w:r>
      <w:r w:rsidR="00BB32E5">
        <w:t xml:space="preserve">: Dada la potencia de mi ordenador de sobremesa, también se ha usado para ordenadores pertenecientes a otras redes de internet que fuera la mía se pudieran conectar a mi localhost. </w:t>
      </w:r>
    </w:p>
    <w:p w14:paraId="5007118E" w14:textId="7BB12015" w:rsidR="009D4E34" w:rsidRDefault="009D4E34" w:rsidP="009D4E34">
      <w:pPr>
        <w:pStyle w:val="Ttulo3"/>
      </w:pPr>
      <w:bookmarkStart w:id="36" w:name="_Toc111705002"/>
      <w:r>
        <w:t>D</w:t>
      </w:r>
      <w:r w:rsidR="003E0AC0" w:rsidRPr="009D4E34">
        <w:t xml:space="preserve">esarrollo de </w:t>
      </w:r>
      <w:r w:rsidR="00BB32E5">
        <w:t>la página web</w:t>
      </w:r>
      <w:bookmarkEnd w:id="36"/>
    </w:p>
    <w:p w14:paraId="5528CDC6" w14:textId="554F571B" w:rsidR="00BB32E5" w:rsidRDefault="008F7DDB" w:rsidP="00BB32E5">
      <w:r>
        <w:t xml:space="preserve">Para el desarrollo de la página web, he usado mi ordenador portátil de Apple, un MacBook Pro del año 2017. Dada la gran calidad de la pantalla de este sumado a su facilidad y usabilidad para </w:t>
      </w:r>
      <w:r>
        <w:lastRenderedPageBreak/>
        <w:t>el diseño, lo ha convertido en una herramienta perfecta para el desarrollo de todos los documentos que se han debido entregar a lo largo del desarrollo, así mismo también ha sido fundamental a la hora de diseñar y desarrollar las tres interfaces de usuario del proyecto.</w:t>
      </w:r>
    </w:p>
    <w:p w14:paraId="5FCD86A4" w14:textId="05A750E1" w:rsidR="008F7DDB" w:rsidRDefault="008F7DDB" w:rsidP="00301C53">
      <w:pPr>
        <w:pStyle w:val="Ttulo2"/>
      </w:pPr>
      <w:bookmarkStart w:id="37" w:name="_Toc111705003"/>
      <w:r>
        <w:t>Software</w:t>
      </w:r>
      <w:bookmarkEnd w:id="37"/>
      <w:r>
        <w:t xml:space="preserve"> </w:t>
      </w:r>
    </w:p>
    <w:p w14:paraId="6BFE204F" w14:textId="77777777" w:rsidR="008F7DDB" w:rsidRDefault="008F7DDB" w:rsidP="008F7DDB">
      <w:r>
        <w:t>En este apartado se detallan todos los programas y herramientas software que se han usado a lo largo del proyecto para diseño, desarrollo, pruebas y puesta a punto de este:</w:t>
      </w:r>
    </w:p>
    <w:p w14:paraId="3AB6867A" w14:textId="29E23372" w:rsidR="00BB32E5" w:rsidRDefault="00B53E98" w:rsidP="008F7DDB">
      <w:pPr>
        <w:pStyle w:val="Ttulo3"/>
      </w:pPr>
      <w:bookmarkStart w:id="38" w:name="_Toc111705004"/>
      <w:r>
        <w:t>Integración continua</w:t>
      </w:r>
      <w:bookmarkEnd w:id="38"/>
    </w:p>
    <w:p w14:paraId="65DC75A7" w14:textId="057F0E96" w:rsidR="00C52DBA" w:rsidRPr="00C52DBA" w:rsidRDefault="00C52DBA" w:rsidP="00C52DBA">
      <w:r>
        <w:t>El software de integración continua que he utilizado es:</w:t>
      </w:r>
    </w:p>
    <w:p w14:paraId="5AC6BB86" w14:textId="6386A646" w:rsidR="00C52DBA" w:rsidRPr="00C52DBA" w:rsidRDefault="00C52DBA" w:rsidP="00C52DBA">
      <w:pPr>
        <w:pStyle w:val="Ttulo4"/>
      </w:pPr>
      <w:r>
        <w:t>Jira</w:t>
      </w:r>
    </w:p>
    <w:p w14:paraId="37D65D79" w14:textId="28BE491D" w:rsidR="008F7DDB" w:rsidRDefault="00667C50" w:rsidP="008F7DDB">
      <w:r>
        <w:t>Jira</w:t>
      </w:r>
      <w:r w:rsidR="006B7ABE">
        <w:t xml:space="preserve"> es una herramienta de control de tareas dentro de un proyecto, seguimiento de errores e incidencias y gestión operativa de proyectos. </w:t>
      </w:r>
    </w:p>
    <w:p w14:paraId="2707B26E" w14:textId="3EA79E83" w:rsidR="006B7ABE" w:rsidRDefault="006B7ABE" w:rsidP="008F7DDB">
      <w:r>
        <w:t>En nuestro caso hemos usado Jira para hacer un seguimiento de las tareas e hitos que hay que ir cumpliendo a lo largo del desarrollo del proyecto. Así mismo, en las reuniones periódicas, se programaban, dentro de Jira, los tickets que habría que cumplir para la siguiente reunión.</w:t>
      </w:r>
    </w:p>
    <w:p w14:paraId="3F78CB7A" w14:textId="1822D087" w:rsidR="006B7ABE" w:rsidRDefault="006B7ABE" w:rsidP="008F7DDB"/>
    <w:p w14:paraId="75087D72" w14:textId="272514B2" w:rsidR="00D40EAF" w:rsidRPr="00D40EAF" w:rsidRDefault="00D40EAF" w:rsidP="00D40EAF">
      <w:pPr>
        <w:spacing w:before="0" w:line="240" w:lineRule="auto"/>
        <w:jc w:val="left"/>
        <w:rPr>
          <w:rFonts w:ascii="Times New Roman" w:hAnsi="Times New Roman"/>
          <w:sz w:val="24"/>
          <w:szCs w:val="24"/>
          <w:lang w:val="es-ES" w:eastAsia="es-ES_tradnl"/>
        </w:rPr>
      </w:pPr>
      <w:r w:rsidRPr="00D40EAF">
        <w:rPr>
          <w:rFonts w:ascii="Times New Roman" w:hAnsi="Times New Roman"/>
          <w:sz w:val="24"/>
          <w:szCs w:val="24"/>
          <w:lang w:val="es-ES" w:eastAsia="es-ES_tradnl"/>
        </w:rPr>
        <w:fldChar w:fldCharType="begin"/>
      </w:r>
      <w:r w:rsidRPr="00D40EAF">
        <w:rPr>
          <w:rFonts w:ascii="Times New Roman" w:hAnsi="Times New Roman"/>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sidRPr="00D40EAF">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881CDBB" wp14:editId="7D21B8C8">
            <wp:extent cx="4206240" cy="1927225"/>
            <wp:effectExtent l="0" t="0" r="0" b="0"/>
            <wp:docPr id="109" name="Imagen 105" descr="Formación Jira para empresas - Cursos Jira - Formadores 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Formación Jira para empresas - Cursos Jira - Formadores IT"/>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192722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D40EAF">
        <w:rPr>
          <w:rFonts w:ascii="Times New Roman" w:hAnsi="Times New Roman"/>
          <w:sz w:val="24"/>
          <w:szCs w:val="24"/>
          <w:lang w:val="es-ES" w:eastAsia="es-ES_tradnl"/>
        </w:rPr>
        <w:fldChar w:fldCharType="end"/>
      </w:r>
    </w:p>
    <w:p w14:paraId="0AA69048" w14:textId="59E316EB" w:rsidR="006B7ABE" w:rsidRDefault="00D40EAF" w:rsidP="00D40EAF">
      <w:pPr>
        <w:jc w:val="center"/>
        <w:rPr>
          <w:rFonts w:ascii="Times New Roman" w:hAnsi="Times New Roman"/>
          <w:i/>
          <w:iCs/>
        </w:rPr>
      </w:pPr>
      <w:r w:rsidRPr="00D40EAF">
        <w:rPr>
          <w:rFonts w:ascii="Times New Roman" w:hAnsi="Times New Roman"/>
          <w:i/>
          <w:iCs/>
        </w:rPr>
        <w:t>Figura 6.2.1.1 Jira Software</w:t>
      </w:r>
    </w:p>
    <w:p w14:paraId="77F30936" w14:textId="41B566A3" w:rsidR="003D6C8C" w:rsidRDefault="003D6C8C" w:rsidP="00D40EAF">
      <w:pPr>
        <w:jc w:val="center"/>
        <w:rPr>
          <w:rFonts w:ascii="Times New Roman" w:hAnsi="Times New Roman"/>
          <w:i/>
          <w:iCs/>
        </w:rPr>
      </w:pPr>
    </w:p>
    <w:p w14:paraId="672F452B" w14:textId="1B7D672D" w:rsidR="003D6C8C" w:rsidRDefault="003D6C8C" w:rsidP="00D40EAF">
      <w:pPr>
        <w:jc w:val="center"/>
        <w:rPr>
          <w:rFonts w:ascii="Times New Roman" w:hAnsi="Times New Roman"/>
          <w:i/>
          <w:iCs/>
        </w:rPr>
      </w:pPr>
    </w:p>
    <w:p w14:paraId="34EBFA0C" w14:textId="77777777" w:rsidR="003D6C8C" w:rsidRDefault="003D6C8C" w:rsidP="00D40EAF">
      <w:pPr>
        <w:jc w:val="center"/>
        <w:rPr>
          <w:rFonts w:ascii="Times New Roman" w:hAnsi="Times New Roman"/>
          <w:i/>
          <w:iCs/>
        </w:rPr>
      </w:pPr>
    </w:p>
    <w:p w14:paraId="4413A097" w14:textId="5CD02FD8" w:rsidR="00B53E98" w:rsidRDefault="00C52DBA" w:rsidP="00C52DBA">
      <w:pPr>
        <w:pStyle w:val="Ttulo4"/>
      </w:pPr>
      <w:r>
        <w:t>Jenkins</w:t>
      </w:r>
    </w:p>
    <w:p w14:paraId="39C86888" w14:textId="34903C25" w:rsidR="003D6C8C" w:rsidRDefault="003D6C8C" w:rsidP="003D6C8C">
      <w:r>
        <w:t xml:space="preserve">Jenkins es un software de compilación online, para la correcta integración continua, es decir, una vez que ya has compilado el proyecto el tu archivo local, cuando lo subes a Jenkins, este lo </w:t>
      </w:r>
      <w:r>
        <w:lastRenderedPageBreak/>
        <w:t xml:space="preserve">vuelve a compilar y a pasarle una serie de pruebas de calidad, para así poder garantizar la robustez y calidad del código. </w:t>
      </w:r>
    </w:p>
    <w:p w14:paraId="325485AB" w14:textId="77777777" w:rsidR="003D6C8C" w:rsidRDefault="003D6C8C" w:rsidP="003D6C8C"/>
    <w:p w14:paraId="7F699894" w14:textId="3CDD2641" w:rsidR="003D6C8C" w:rsidRDefault="003D6C8C" w:rsidP="003D6C8C">
      <w:pPr>
        <w:spacing w:before="0" w:line="240" w:lineRule="auto"/>
        <w:jc w:val="center"/>
        <w:rPr>
          <w:rFonts w:ascii="Times New Roman" w:hAnsi="Times New Roman"/>
          <w:sz w:val="24"/>
          <w:szCs w:val="24"/>
          <w:lang w:val="es-ES" w:eastAsia="es-ES_tradnl"/>
        </w:rPr>
      </w:pPr>
      <w:r w:rsidRPr="003D6C8C">
        <w:rPr>
          <w:rFonts w:ascii="Times New Roman" w:hAnsi="Times New Roman"/>
          <w:sz w:val="24"/>
          <w:szCs w:val="24"/>
          <w:lang w:val="es-ES" w:eastAsia="es-ES_tradnl"/>
        </w:rPr>
        <w:fldChar w:fldCharType="begin"/>
      </w:r>
      <w:r w:rsidRPr="003D6C8C">
        <w:rPr>
          <w:rFonts w:ascii="Times New Roman" w:hAnsi="Times New Roman"/>
          <w:sz w:val="24"/>
          <w:szCs w:val="24"/>
          <w:lang w:val="es-ES" w:eastAsia="es-ES_tradnl"/>
        </w:rPr>
        <w:instrText xml:space="preserve"> INCLUDEPICTURE "https://upload.wikimedia.org/wikipedia/commons/thumb/e/e3/Jenkins_logo_with_title.svg/225px-Jenkins_logo_with_title.svg.png" \* MERGEFORMATINET </w:instrText>
      </w:r>
      <w:r w:rsidRPr="003D6C8C">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"https://upload.wikimedia.org/wikipedia/commons/thumb/e/e3/Jenkins_logo_with_title.svg/225px-Jenkins_logo_with_title.svg.png"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36A8E47" wp14:editId="3F941313">
            <wp:extent cx="2855595" cy="914400"/>
            <wp:effectExtent l="0" t="0" r="0" b="0"/>
            <wp:docPr id="108" name="Imagen 104" descr="Forma&#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Forma&#10;&#10;Descripción generada automáticamente con confianza media"/>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91440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3D6C8C">
        <w:rPr>
          <w:rFonts w:ascii="Times New Roman" w:hAnsi="Times New Roman"/>
          <w:sz w:val="24"/>
          <w:szCs w:val="24"/>
          <w:lang w:val="es-ES" w:eastAsia="es-ES_tradnl"/>
        </w:rPr>
        <w:fldChar w:fldCharType="end"/>
      </w:r>
    </w:p>
    <w:p w14:paraId="0B116874" w14:textId="30AECA54" w:rsidR="003D6C8C" w:rsidRPr="003D6C8C" w:rsidRDefault="003D6C8C" w:rsidP="003D6C8C">
      <w:pPr>
        <w:spacing w:before="0" w:line="240" w:lineRule="auto"/>
        <w:jc w:val="center"/>
        <w:rPr>
          <w:rFonts w:ascii="Times New Roman" w:hAnsi="Times New Roman"/>
          <w:i/>
          <w:iCs/>
          <w:lang w:val="es-ES" w:eastAsia="es-ES_tradnl"/>
        </w:rPr>
      </w:pPr>
      <w:r w:rsidRPr="003D6C8C">
        <w:rPr>
          <w:rFonts w:ascii="Times New Roman" w:hAnsi="Times New Roman"/>
          <w:i/>
          <w:iCs/>
          <w:lang w:val="es-ES" w:eastAsia="es-ES_tradnl"/>
        </w:rPr>
        <w:t>Figura 6.2.1.2.1 Jenkins</w:t>
      </w:r>
    </w:p>
    <w:p w14:paraId="64BF06E6" w14:textId="77777777" w:rsidR="003D6C8C" w:rsidRPr="003D6C8C" w:rsidRDefault="003D6C8C" w:rsidP="003D6C8C"/>
    <w:p w14:paraId="2FA55BC4" w14:textId="77777777" w:rsidR="00D40EAF" w:rsidRPr="00D40EAF" w:rsidRDefault="00D40EAF" w:rsidP="00D40EAF">
      <w:pPr>
        <w:jc w:val="center"/>
        <w:rPr>
          <w:rFonts w:ascii="Times New Roman" w:hAnsi="Times New Roman"/>
          <w:i/>
          <w:iCs/>
        </w:rPr>
      </w:pPr>
    </w:p>
    <w:p w14:paraId="38DBF3E6" w14:textId="0FAB766F" w:rsidR="00D15A5D" w:rsidRDefault="00D15A5D" w:rsidP="003E0AC0">
      <w:pPr>
        <w:pStyle w:val="Ttulo3"/>
      </w:pPr>
      <w:bookmarkStart w:id="39" w:name="_Toc111705005"/>
      <w:r>
        <w:t>GitHub</w:t>
      </w:r>
      <w:bookmarkEnd w:id="39"/>
    </w:p>
    <w:p w14:paraId="087FAF34" w14:textId="77777777" w:rsidR="00D40EAF" w:rsidRDefault="00D40EAF" w:rsidP="008F7DDB">
      <w:r>
        <w:t xml:space="preserve">GitHub es una plataforma online donde se suben los proyectos, tanto de manera pública como privada, con el motivo de poder compartirlo, es decir, cuando dos desarrollados trabajan sobre el mismo el proyecto pero realizan tareas diferentes, para no tener que andarse pasando el proyecto entre ellos con todos los problemas tanto de seguridad como de integridad del proyecto que ello conlleva, pueden tener su proyecto en la nube de GitHub, y cuando tengan que hacer un cambio, solo tienen que subir el cambio a la nube y el propio GitHub es el que se encarga de hacer merge para que los demás usuarios puedan bajarse los cambios de manera sencilla y segura. </w:t>
      </w:r>
    </w:p>
    <w:p w14:paraId="15F7F08F" w14:textId="556E6191" w:rsidR="00D40EAF" w:rsidRDefault="00512A5F" w:rsidP="008F7DDB">
      <w:r>
        <w:t>En nuestro proyecto hemos llegado a crear hasta cuatro ramas diferentes para las 4 tareas diferentes que había para llevar a cabo:</w:t>
      </w:r>
    </w:p>
    <w:p w14:paraId="720972B7" w14:textId="6176CD5D" w:rsidR="00512A5F" w:rsidRDefault="00512A5F" w:rsidP="00512A5F">
      <w:pPr>
        <w:pStyle w:val="Prrafodelista"/>
        <w:numPr>
          <w:ilvl w:val="0"/>
          <w:numId w:val="20"/>
        </w:numPr>
      </w:pPr>
      <w:r>
        <w:t>Rama con los documentos necesarios</w:t>
      </w:r>
    </w:p>
    <w:p w14:paraId="659EE3AF" w14:textId="52C654F9" w:rsidR="00512A5F" w:rsidRDefault="00512A5F" w:rsidP="00512A5F">
      <w:pPr>
        <w:pStyle w:val="Prrafodelista"/>
        <w:numPr>
          <w:ilvl w:val="0"/>
          <w:numId w:val="20"/>
        </w:numPr>
      </w:pPr>
      <w:r>
        <w:t>Rama para el servidor web</w:t>
      </w:r>
    </w:p>
    <w:p w14:paraId="2D4E4F35" w14:textId="51C6119B" w:rsidR="00512A5F" w:rsidRDefault="00512A5F" w:rsidP="00512A5F">
      <w:pPr>
        <w:pStyle w:val="Prrafodelista"/>
        <w:numPr>
          <w:ilvl w:val="0"/>
          <w:numId w:val="20"/>
        </w:numPr>
      </w:pPr>
      <w:r>
        <w:t>Rama para la extensión de Google Chrome</w:t>
      </w:r>
    </w:p>
    <w:p w14:paraId="3CD6299F" w14:textId="2D554568" w:rsidR="00512A5F" w:rsidRDefault="00512A5F" w:rsidP="00512A5F">
      <w:pPr>
        <w:pStyle w:val="Prrafodelista"/>
        <w:numPr>
          <w:ilvl w:val="0"/>
          <w:numId w:val="20"/>
        </w:numPr>
      </w:pPr>
      <w:r>
        <w:t>Rama para la parte Java del proyecto.</w:t>
      </w:r>
    </w:p>
    <w:p w14:paraId="2CEB0414" w14:textId="27316B89" w:rsidR="003D6C8C" w:rsidRDefault="003D6C8C" w:rsidP="003D6C8C"/>
    <w:p w14:paraId="45E17C26" w14:textId="3B547AED" w:rsidR="00512A5F" w:rsidRPr="00506439" w:rsidRDefault="003D6C8C" w:rsidP="00512A5F">
      <w:pPr>
        <w:jc w:val="center"/>
        <w:rPr>
          <w:rFonts w:ascii="Times New Roman" w:hAnsi="Times New Roman"/>
          <w:i/>
          <w:iCs/>
        </w:rPr>
      </w:pPr>
      <w:r w:rsidRPr="00512A5F">
        <w:rPr>
          <w:noProof/>
        </w:rPr>
        <w:lastRenderedPageBreak/>
        <w:drawing>
          <wp:anchor distT="0" distB="0" distL="114300" distR="114300" simplePos="0" relativeHeight="251662336" behindDoc="0" locked="0" layoutInCell="1" allowOverlap="1" wp14:anchorId="258A7393" wp14:editId="5F35F0B0">
            <wp:simplePos x="0" y="0"/>
            <wp:positionH relativeFrom="column">
              <wp:posOffset>1630045</wp:posOffset>
            </wp:positionH>
            <wp:positionV relativeFrom="paragraph">
              <wp:posOffset>-30268</wp:posOffset>
            </wp:positionV>
            <wp:extent cx="2076450" cy="2517140"/>
            <wp:effectExtent l="0" t="0" r="0" b="0"/>
            <wp:wrapTopAndBottom/>
            <wp:docPr id="39" name="Imagen 39" descr="Interfaz de usuario gráfica, Texto, Aplicación&#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6450" cy="2517140"/>
                    </a:xfrm>
                    <a:prstGeom prst="rect">
                      <a:avLst/>
                    </a:prstGeom>
                  </pic:spPr>
                </pic:pic>
              </a:graphicData>
            </a:graphic>
            <wp14:sizeRelH relativeFrom="margin">
              <wp14:pctWidth>0</wp14:pctWidth>
            </wp14:sizeRelH>
            <wp14:sizeRelV relativeFrom="margin">
              <wp14:pctHeight>0</wp14:pctHeight>
            </wp14:sizeRelV>
          </wp:anchor>
        </w:drawing>
      </w:r>
      <w:r w:rsidR="00512A5F" w:rsidRPr="00506439">
        <w:rPr>
          <w:rFonts w:ascii="Times New Roman" w:hAnsi="Times New Roman"/>
          <w:i/>
          <w:iCs/>
        </w:rPr>
        <w:t>Figura 6.2.2.1 GitHub</w:t>
      </w:r>
    </w:p>
    <w:p w14:paraId="27A43C6D" w14:textId="1A64A564" w:rsidR="00D15A5D" w:rsidRDefault="00B53E98" w:rsidP="003E0AC0">
      <w:pPr>
        <w:pStyle w:val="Ttulo3"/>
      </w:pPr>
      <w:bookmarkStart w:id="40" w:name="_Toc111705006"/>
      <w:proofErr w:type="spellStart"/>
      <w:r>
        <w:t>IDEs</w:t>
      </w:r>
      <w:bookmarkEnd w:id="40"/>
      <w:proofErr w:type="spellEnd"/>
    </w:p>
    <w:p w14:paraId="2229BB2E" w14:textId="34300D7E" w:rsidR="003D6C8C" w:rsidRPr="003D6C8C" w:rsidRDefault="003D6C8C" w:rsidP="003D6C8C">
      <w:r>
        <w:t xml:space="preserve">Los IDE que he utilizado para el desarrollo del proyecto son: </w:t>
      </w:r>
    </w:p>
    <w:p w14:paraId="72C516C9" w14:textId="13E4D7D4" w:rsidR="003D6C8C" w:rsidRPr="003D6C8C" w:rsidRDefault="003D6C8C" w:rsidP="003D6C8C">
      <w:pPr>
        <w:pStyle w:val="Ttulo4"/>
      </w:pPr>
      <w:r>
        <w:t>ATOM</w:t>
      </w:r>
    </w:p>
    <w:p w14:paraId="45945C81" w14:textId="68487C32" w:rsidR="008F7DDB" w:rsidRDefault="00506439" w:rsidP="008F7DDB">
      <w:r>
        <w:t>Atom es el IDE que he usado para el desarrollo de toda la parte web y de la extensión de Google Chrome. Este IDE ofrece numerosas ventajas, tales como todos los complementos dentro de la tienda oficial, algunos de pago y otros gratuitos, pero por la mayoría no hay que pagar. Los complementos que he usado son los que ofrecen:</w:t>
      </w:r>
    </w:p>
    <w:p w14:paraId="02715439" w14:textId="164CF4F4" w:rsidR="00506439" w:rsidRDefault="00506439" w:rsidP="00506439">
      <w:pPr>
        <w:pStyle w:val="Prrafodelista"/>
        <w:numPr>
          <w:ilvl w:val="0"/>
          <w:numId w:val="21"/>
        </w:numPr>
      </w:pPr>
      <w:r>
        <w:t>Texto predictivo en HTML, CSS, PhP, JavaScript y JSON</w:t>
      </w:r>
    </w:p>
    <w:p w14:paraId="17CFF0D5" w14:textId="01957838" w:rsidR="00506439" w:rsidRDefault="00F428FD" w:rsidP="00506439">
      <w:pPr>
        <w:pStyle w:val="Prrafodelista"/>
        <w:numPr>
          <w:ilvl w:val="0"/>
          <w:numId w:val="21"/>
        </w:numPr>
      </w:pPr>
      <w:r>
        <w:t xml:space="preserve">Compilador de </w:t>
      </w:r>
      <w:proofErr w:type="spellStart"/>
      <w:r>
        <w:t>TypeScript</w:t>
      </w:r>
      <w:proofErr w:type="spellEnd"/>
      <w:r>
        <w:t xml:space="preserve"> a JavaScript</w:t>
      </w:r>
    </w:p>
    <w:p w14:paraId="5E319B70" w14:textId="732F7BD0" w:rsidR="00F428FD" w:rsidRDefault="00F428FD" w:rsidP="00506439">
      <w:pPr>
        <w:pStyle w:val="Prrafodelista"/>
        <w:numPr>
          <w:ilvl w:val="0"/>
          <w:numId w:val="21"/>
        </w:numPr>
      </w:pPr>
      <w:r>
        <w:t>Compilador de archivos .</w:t>
      </w:r>
      <w:proofErr w:type="spellStart"/>
      <w:r>
        <w:t>less</w:t>
      </w:r>
      <w:proofErr w:type="spellEnd"/>
      <w:r>
        <w:t xml:space="preserve"> a .</w:t>
      </w:r>
      <w:proofErr w:type="spellStart"/>
      <w:r>
        <w:t>css</w:t>
      </w:r>
      <w:proofErr w:type="spellEnd"/>
    </w:p>
    <w:p w14:paraId="696596B3" w14:textId="1669BD4F" w:rsidR="00F428FD" w:rsidRDefault="00F428FD" w:rsidP="00F428FD">
      <w:pPr>
        <w:spacing w:before="0" w:line="240" w:lineRule="auto"/>
        <w:jc w:val="left"/>
        <w:rPr>
          <w:rFonts w:ascii="Times New Roman" w:hAnsi="Times New Roman"/>
          <w:sz w:val="24"/>
          <w:szCs w:val="24"/>
          <w:lang w:val="es-ES" w:eastAsia="es-ES_tradnl"/>
        </w:rPr>
      </w:pPr>
    </w:p>
    <w:p w14:paraId="02DF5FF2" w14:textId="0EBEEF46" w:rsidR="00F428FD" w:rsidRDefault="00F428FD" w:rsidP="00F428FD">
      <w:pPr>
        <w:spacing w:before="0" w:line="240" w:lineRule="auto"/>
        <w:jc w:val="center"/>
        <w:rPr>
          <w:rFonts w:ascii="Times New Roman" w:hAnsi="Times New Roman"/>
          <w:sz w:val="24"/>
          <w:szCs w:val="24"/>
          <w:lang w:val="es-ES" w:eastAsia="es-ES_tradnl"/>
        </w:rPr>
      </w:pPr>
      <w:r w:rsidRPr="00F428FD">
        <w:rPr>
          <w:rFonts w:ascii="Times New Roman" w:hAnsi="Times New Roman"/>
          <w:sz w:val="24"/>
          <w:szCs w:val="24"/>
          <w:lang w:val="es-ES" w:eastAsia="es-ES_tradnl"/>
        </w:rPr>
        <w:fldChar w:fldCharType="begin"/>
      </w:r>
      <w:r w:rsidRPr="00F428FD">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F428FD">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B9F9EEE" wp14:editId="70BF59FC">
            <wp:extent cx="3699510" cy="2068195"/>
            <wp:effectExtent l="0" t="0" r="0" b="0"/>
            <wp:docPr id="107" name="Imagen 103" descr="Atom, Editor de Código Open Source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Atom, Editor de Código Open Source - YouTube"/>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9510" cy="206819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F428FD">
        <w:rPr>
          <w:rFonts w:ascii="Times New Roman" w:hAnsi="Times New Roman"/>
          <w:sz w:val="24"/>
          <w:szCs w:val="24"/>
          <w:lang w:val="es-ES" w:eastAsia="es-ES_tradnl"/>
        </w:rPr>
        <w:fldChar w:fldCharType="end"/>
      </w:r>
    </w:p>
    <w:p w14:paraId="37B228B0" w14:textId="3282797C" w:rsidR="00506439" w:rsidRDefault="00F428FD" w:rsidP="00F428FD">
      <w:pPr>
        <w:spacing w:before="0" w:line="240" w:lineRule="auto"/>
        <w:jc w:val="center"/>
        <w:rPr>
          <w:rFonts w:ascii="Times New Roman" w:hAnsi="Times New Roman"/>
          <w:i/>
          <w:iCs/>
          <w:lang w:val="es-ES" w:eastAsia="es-ES_tradnl"/>
        </w:rPr>
      </w:pPr>
      <w:r w:rsidRPr="00F428FD">
        <w:rPr>
          <w:rFonts w:ascii="Times New Roman" w:hAnsi="Times New Roman"/>
          <w:i/>
          <w:iCs/>
          <w:lang w:val="es-ES" w:eastAsia="es-ES_tradnl"/>
        </w:rPr>
        <w:t>Figura 6.2.3.1 Atom</w:t>
      </w:r>
    </w:p>
    <w:p w14:paraId="527B544D" w14:textId="605DE809" w:rsidR="003D6C8C" w:rsidRDefault="003D6C8C" w:rsidP="00F428FD">
      <w:pPr>
        <w:spacing w:before="0" w:line="240" w:lineRule="auto"/>
        <w:jc w:val="center"/>
        <w:rPr>
          <w:rFonts w:ascii="Times New Roman" w:hAnsi="Times New Roman"/>
          <w:i/>
          <w:iCs/>
          <w:lang w:val="es-ES" w:eastAsia="es-ES_tradnl"/>
        </w:rPr>
      </w:pPr>
    </w:p>
    <w:p w14:paraId="0D9B87DA" w14:textId="77777777" w:rsidR="003D6C8C" w:rsidRDefault="003D6C8C" w:rsidP="00F428FD">
      <w:pPr>
        <w:spacing w:before="0" w:line="240" w:lineRule="auto"/>
        <w:jc w:val="center"/>
        <w:rPr>
          <w:rFonts w:ascii="Times New Roman" w:hAnsi="Times New Roman"/>
          <w:i/>
          <w:iCs/>
          <w:lang w:val="es-ES" w:eastAsia="es-ES_tradnl"/>
        </w:rPr>
      </w:pPr>
    </w:p>
    <w:p w14:paraId="193EFDAE" w14:textId="6C68A90C" w:rsidR="00B53E98" w:rsidRDefault="00B53E98" w:rsidP="003D6C8C">
      <w:pPr>
        <w:pStyle w:val="Ttulo4"/>
        <w:rPr>
          <w:lang w:val="es-ES" w:eastAsia="es-ES_tradnl"/>
        </w:rPr>
      </w:pPr>
      <w:r>
        <w:rPr>
          <w:lang w:val="es-ES" w:eastAsia="es-ES_tradnl"/>
        </w:rPr>
        <w:lastRenderedPageBreak/>
        <w:t>Eclipse</w:t>
      </w:r>
    </w:p>
    <w:p w14:paraId="062A1265" w14:textId="3365DEFD" w:rsidR="003D6C8C" w:rsidRDefault="003D6C8C" w:rsidP="003D6C8C">
      <w:pPr>
        <w:rPr>
          <w:lang w:val="es-ES" w:eastAsia="es-ES_tradnl"/>
        </w:rPr>
      </w:pPr>
      <w:r>
        <w:rPr>
          <w:lang w:val="es-ES" w:eastAsia="es-ES_tradnl"/>
        </w:rPr>
        <w:t xml:space="preserve">Eclipse es un IDE desarrollado por Oracle, que </w:t>
      </w:r>
      <w:r w:rsidR="002926C1">
        <w:rPr>
          <w:lang w:val="es-ES" w:eastAsia="es-ES_tradnl"/>
        </w:rPr>
        <w:t xml:space="preserve">en un principio se diseñó para diseñar y desarrollar proyectos en Java, pero que a través del paso del tiempo y de las necesidades que se iban creando, también se puede usar para desarrollar en otros lenguajes tales como Python, C, C++, C#, HTML, JavaScript </w:t>
      </w:r>
      <w:proofErr w:type="spellStart"/>
      <w:r w:rsidR="002926C1">
        <w:rPr>
          <w:lang w:val="es-ES" w:eastAsia="es-ES_tradnl"/>
        </w:rPr>
        <w:t>etc</w:t>
      </w:r>
      <w:proofErr w:type="spellEnd"/>
      <w:r w:rsidR="002926C1">
        <w:rPr>
          <w:lang w:val="es-ES" w:eastAsia="es-ES_tradnl"/>
        </w:rPr>
        <w:t>…</w:t>
      </w:r>
    </w:p>
    <w:p w14:paraId="4E688EAA" w14:textId="2705EC0A" w:rsidR="002926C1" w:rsidRDefault="002926C1" w:rsidP="003D6C8C">
      <w:pPr>
        <w:rPr>
          <w:lang w:val="es-ES" w:eastAsia="es-ES_tradnl"/>
        </w:rPr>
      </w:pPr>
      <w:r>
        <w:rPr>
          <w:lang w:val="es-ES" w:eastAsia="es-ES_tradnl"/>
        </w:rPr>
        <w:t>En este proyecto he usado Eclipse para el desarrollo de las siguientes funcionalidades:</w:t>
      </w:r>
    </w:p>
    <w:p w14:paraId="293CFA80" w14:textId="030F71BF" w:rsidR="002926C1" w:rsidRDefault="002926C1" w:rsidP="002926C1">
      <w:pPr>
        <w:pStyle w:val="Prrafodelista"/>
        <w:numPr>
          <w:ilvl w:val="0"/>
          <w:numId w:val="26"/>
        </w:numPr>
        <w:rPr>
          <w:lang w:val="es-ES" w:eastAsia="es-ES_tradnl"/>
        </w:rPr>
      </w:pPr>
      <w:r>
        <w:rPr>
          <w:lang w:val="es-ES" w:eastAsia="es-ES_tradnl"/>
        </w:rPr>
        <w:t>Desarrollo de la parte del back-end de Java</w:t>
      </w:r>
    </w:p>
    <w:p w14:paraId="028B669C" w14:textId="36B299EF" w:rsidR="002926C1" w:rsidRDefault="002926C1" w:rsidP="002926C1">
      <w:pPr>
        <w:pStyle w:val="Prrafodelista"/>
        <w:numPr>
          <w:ilvl w:val="0"/>
          <w:numId w:val="26"/>
        </w:numPr>
        <w:rPr>
          <w:lang w:val="es-ES" w:eastAsia="es-ES_tradnl"/>
        </w:rPr>
      </w:pPr>
      <w:r>
        <w:rPr>
          <w:lang w:val="es-ES" w:eastAsia="es-ES_tradnl"/>
        </w:rPr>
        <w:t>Desarrollo íntegro del sub-proyecto de ACCESSIA para escritorio</w:t>
      </w:r>
    </w:p>
    <w:p w14:paraId="5ECE1F46" w14:textId="2B88B79C" w:rsidR="002926C1" w:rsidRDefault="002926C1" w:rsidP="002926C1">
      <w:pPr>
        <w:rPr>
          <w:lang w:val="es-ES" w:eastAsia="es-ES_tradnl"/>
        </w:rPr>
      </w:pPr>
      <w:r>
        <w:rPr>
          <w:lang w:val="es-ES" w:eastAsia="es-ES_tradnl"/>
        </w:rPr>
        <w:t>Ya son bien sabidas por todos los programadores cuales son las virtudes y los defectos de Eclipse, pero para este caso han pesado más las virtudes que los defectos ya que gracias a todas comodidades y funcionalidades que ofrece este IDE,  han hecho que encaje muy bien en este proyecto.</w:t>
      </w:r>
    </w:p>
    <w:p w14:paraId="36F8A75A" w14:textId="7C38F834" w:rsidR="006C0108" w:rsidRDefault="006C0108" w:rsidP="002926C1">
      <w:pPr>
        <w:rPr>
          <w:lang w:val="es-ES" w:eastAsia="es-ES_tradnl"/>
        </w:rPr>
      </w:pPr>
    </w:p>
    <w:p w14:paraId="1E3D5D3C" w14:textId="25BBC3DE" w:rsidR="00FF0D98" w:rsidRDefault="00FF0D98" w:rsidP="00FF0D98">
      <w:pPr>
        <w:spacing w:before="0" w:line="240" w:lineRule="auto"/>
        <w:jc w:val="left"/>
        <w:rPr>
          <w:rFonts w:ascii="Times New Roman" w:hAnsi="Times New Roman"/>
          <w:sz w:val="24"/>
          <w:szCs w:val="24"/>
          <w:lang w:val="es-ES" w:eastAsia="es-ES_tradnl"/>
        </w:rPr>
      </w:pPr>
      <w:r w:rsidRPr="00FF0D98">
        <w:rPr>
          <w:rFonts w:ascii="Times New Roman" w:hAnsi="Times New Roman"/>
          <w:sz w:val="24"/>
          <w:szCs w:val="24"/>
          <w:lang w:val="es-ES" w:eastAsia="es-ES_tradnl"/>
        </w:rPr>
        <w:fldChar w:fldCharType="begin"/>
      </w:r>
      <w:r w:rsidRPr="00FF0D98">
        <w:rPr>
          <w:rFonts w:ascii="Times New Roman" w:hAnsi="Times New Roman"/>
          <w:sz w:val="24"/>
          <w:szCs w:val="24"/>
          <w:lang w:val="es-ES" w:eastAsia="es-ES_tradnl"/>
        </w:rPr>
        <w:instrText xml:space="preserve"> INCLUDEPICTURE "/var/folders/mg/htss8t0n0cdcmg3415nsds0w0000gn/T/com.microsoft.Word/WebArchiveCopyPasteTempFiles/How-to-Install-Eclipse-IDE-for-Java-on-Windows-11.jpg" \* MERGEFORMATINET </w:instrText>
      </w:r>
      <w:r w:rsidRPr="00FF0D98">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"/var/folders/mg/htss8t0n0cdcmg3415nsds0w0000gn/T/com.microsoft.Word/WebArchiveCopyPasteTempFiles/How-to-Install-Eclipse-IDE-for-Java-on-Windows-11.jpg"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426FBC3" wp14:editId="4741F886">
            <wp:extent cx="5394960" cy="3031490"/>
            <wp:effectExtent l="0" t="0" r="0" b="0"/>
            <wp:docPr id="106" name="Imagen 102" descr="How to Install Eclipse IDE for Java on Windows 11 - thecoderworl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How to Install Eclipse IDE for Java on Windows 11 - thecoderworl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03149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FF0D98">
        <w:rPr>
          <w:rFonts w:ascii="Times New Roman" w:hAnsi="Times New Roman"/>
          <w:sz w:val="24"/>
          <w:szCs w:val="24"/>
          <w:lang w:val="es-ES" w:eastAsia="es-ES_tradnl"/>
        </w:rPr>
        <w:fldChar w:fldCharType="end"/>
      </w:r>
    </w:p>
    <w:p w14:paraId="2F55E2E8" w14:textId="13CF8CA6" w:rsidR="00FF0D98" w:rsidRPr="00FF0D98" w:rsidRDefault="00FF0D98" w:rsidP="00FF0D98">
      <w:pPr>
        <w:spacing w:before="0" w:line="240" w:lineRule="auto"/>
        <w:jc w:val="center"/>
        <w:rPr>
          <w:rFonts w:ascii="Times New Roman" w:hAnsi="Times New Roman"/>
          <w:i/>
          <w:iCs/>
          <w:lang w:val="es-ES" w:eastAsia="es-ES_tradnl"/>
        </w:rPr>
      </w:pPr>
      <w:r w:rsidRPr="00FF0D98">
        <w:rPr>
          <w:rFonts w:ascii="Times New Roman" w:hAnsi="Times New Roman"/>
          <w:i/>
          <w:iCs/>
          <w:lang w:val="es-ES" w:eastAsia="es-ES_tradnl"/>
        </w:rPr>
        <w:t>Figura 6.2.3.2.1 Eclipse</w:t>
      </w:r>
    </w:p>
    <w:p w14:paraId="3096D695" w14:textId="77777777" w:rsidR="006C0108" w:rsidRPr="002926C1" w:rsidRDefault="006C0108" w:rsidP="002926C1">
      <w:pPr>
        <w:rPr>
          <w:lang w:val="es-ES" w:eastAsia="es-ES_tradnl"/>
        </w:rPr>
      </w:pPr>
    </w:p>
    <w:p w14:paraId="7CACAE02" w14:textId="2D285971" w:rsidR="00D15A5D" w:rsidRDefault="00F428FD" w:rsidP="003E0AC0">
      <w:pPr>
        <w:pStyle w:val="Ttulo3"/>
      </w:pPr>
      <w:bookmarkStart w:id="41" w:name="_Toc111705007"/>
      <w:r>
        <w:t>XAMPP</w:t>
      </w:r>
      <w:bookmarkEnd w:id="41"/>
    </w:p>
    <w:p w14:paraId="6285AE8F" w14:textId="2EA8FA1F" w:rsidR="008F7DDB" w:rsidRDefault="00C03333" w:rsidP="008F7DDB">
      <w:r>
        <w:t>XAMPP</w:t>
      </w:r>
      <w:r w:rsidR="00F428FD">
        <w:t xml:space="preserve"> es una tecnología que ofrece la posibilidad de crear un servidor en tu propio computador personal. Para el desarrollo de este proyecto, he utilizad esta tecnología para poder </w:t>
      </w:r>
      <w:r>
        <w:t>levantar</w:t>
      </w:r>
      <w:r w:rsidR="00F428FD">
        <w:t xml:space="preserve"> un servidor en localhost y así poder probar</w:t>
      </w:r>
      <w:r>
        <w:t xml:space="preserve"> el software desarrollado antes de subirlo a la plataforma final y que sea visible para todo el mundo.</w:t>
      </w:r>
    </w:p>
    <w:p w14:paraId="5D96539B" w14:textId="1BC35FFD" w:rsidR="00C03333" w:rsidRDefault="00C03333" w:rsidP="008F7DDB">
      <w:r>
        <w:t>XAMPP ofrece diversas opciones de tipos de servidores:</w:t>
      </w:r>
    </w:p>
    <w:p w14:paraId="05002E9F" w14:textId="43E3C43D" w:rsidR="00C03333" w:rsidRDefault="00C03333" w:rsidP="00C03333">
      <w:pPr>
        <w:pStyle w:val="Prrafodelista"/>
        <w:numPr>
          <w:ilvl w:val="0"/>
          <w:numId w:val="22"/>
        </w:numPr>
      </w:pPr>
      <w:r>
        <w:lastRenderedPageBreak/>
        <w:t>Servidor apache.</w:t>
      </w:r>
    </w:p>
    <w:p w14:paraId="4D3C7BA6" w14:textId="597A553B" w:rsidR="00C03333" w:rsidRDefault="00C03333" w:rsidP="00C03333">
      <w:pPr>
        <w:pStyle w:val="Prrafodelista"/>
        <w:numPr>
          <w:ilvl w:val="0"/>
          <w:numId w:val="22"/>
        </w:numPr>
      </w:pPr>
      <w:r>
        <w:t>Servidor SQL.</w:t>
      </w:r>
    </w:p>
    <w:p w14:paraId="329E1CFB" w14:textId="63FE7359" w:rsidR="00C03333" w:rsidRDefault="00C03333" w:rsidP="00C03333">
      <w:pPr>
        <w:pStyle w:val="Prrafodelista"/>
        <w:numPr>
          <w:ilvl w:val="0"/>
          <w:numId w:val="22"/>
        </w:numPr>
      </w:pPr>
      <w:r>
        <w:t>Servidor FTP.</w:t>
      </w:r>
    </w:p>
    <w:p w14:paraId="115DFDEE" w14:textId="13EC2650" w:rsidR="00C03333" w:rsidRDefault="00C03333" w:rsidP="00C03333">
      <w:pPr>
        <w:pStyle w:val="Prrafodelista"/>
        <w:numPr>
          <w:ilvl w:val="0"/>
          <w:numId w:val="22"/>
        </w:numPr>
      </w:pPr>
      <w:r>
        <w:t>Servidor de correo electrónico.</w:t>
      </w:r>
    </w:p>
    <w:p w14:paraId="6A593C55" w14:textId="41671A1F" w:rsidR="00C52DBA" w:rsidRDefault="00C52DBA" w:rsidP="00C03333">
      <w:r w:rsidRPr="00B94AC7">
        <w:rPr>
          <w:noProof/>
        </w:rPr>
        <w:drawing>
          <wp:anchor distT="0" distB="0" distL="114300" distR="114300" simplePos="0" relativeHeight="251663360" behindDoc="0" locked="0" layoutInCell="1" allowOverlap="1" wp14:anchorId="33B93EFE" wp14:editId="6ADD7A23">
            <wp:simplePos x="0" y="0"/>
            <wp:positionH relativeFrom="column">
              <wp:posOffset>-58843</wp:posOffset>
            </wp:positionH>
            <wp:positionV relativeFrom="paragraph">
              <wp:posOffset>815975</wp:posOffset>
            </wp:positionV>
            <wp:extent cx="5400040" cy="3604895"/>
            <wp:effectExtent l="0" t="0" r="0" b="0"/>
            <wp:wrapTopAndBottom/>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14:sizeRelH relativeFrom="page">
              <wp14:pctWidth>0</wp14:pctWidth>
            </wp14:sizeRelH>
            <wp14:sizeRelV relativeFrom="page">
              <wp14:pctHeight>0</wp14:pctHeight>
            </wp14:sizeRelV>
          </wp:anchor>
        </w:drawing>
      </w:r>
      <w:r w:rsidR="00C03333">
        <w:t>Para nuestro proyecto, tan solo hemos hecho uso del servidor Apache, ya que no está en la planificación del proyecto crear servidores FTP ni ofrecer cuentas de correo, además de que la base de datos la tenemos en RDS de Amazon.</w:t>
      </w:r>
    </w:p>
    <w:p w14:paraId="70F62925" w14:textId="4B63B5C1" w:rsidR="00B94AC7" w:rsidRPr="00B94AC7" w:rsidRDefault="00B94AC7" w:rsidP="00B94AC7">
      <w:pPr>
        <w:jc w:val="center"/>
        <w:rPr>
          <w:rFonts w:ascii="Times New Roman" w:hAnsi="Times New Roman"/>
          <w:i/>
          <w:iCs/>
        </w:rPr>
      </w:pPr>
      <w:r w:rsidRPr="00B94AC7">
        <w:rPr>
          <w:rFonts w:ascii="Times New Roman" w:hAnsi="Times New Roman"/>
          <w:i/>
          <w:iCs/>
        </w:rPr>
        <w:t xml:space="preserve">Figura 6.2.4.1 </w:t>
      </w:r>
      <w:r w:rsidR="00FF0D98" w:rsidRPr="00B94AC7">
        <w:rPr>
          <w:rFonts w:ascii="Times New Roman" w:hAnsi="Times New Roman"/>
          <w:i/>
          <w:iCs/>
        </w:rPr>
        <w:t>XAMPP</w:t>
      </w:r>
      <w:r w:rsidRPr="00B94AC7">
        <w:rPr>
          <w:rFonts w:ascii="Times New Roman" w:hAnsi="Times New Roman"/>
          <w:i/>
          <w:iCs/>
        </w:rPr>
        <w:t xml:space="preserve"> control panel</w:t>
      </w:r>
    </w:p>
    <w:p w14:paraId="594070E5" w14:textId="77777777" w:rsidR="00C946C9" w:rsidRPr="008F7DDB" w:rsidRDefault="00C946C9" w:rsidP="00C03333"/>
    <w:p w14:paraId="1B89C8D0" w14:textId="24E1C76D" w:rsidR="00D15A5D" w:rsidRDefault="005A25B3" w:rsidP="003E0AC0">
      <w:pPr>
        <w:pStyle w:val="Ttulo3"/>
      </w:pPr>
      <w:bookmarkStart w:id="42" w:name="_Toc111705008"/>
      <w:r>
        <w:t>Paquete office</w:t>
      </w:r>
      <w:bookmarkEnd w:id="42"/>
    </w:p>
    <w:p w14:paraId="5597A35F" w14:textId="507FFB47" w:rsidR="008F7DDB" w:rsidRDefault="008F7DDB" w:rsidP="008F7DDB">
      <w:r>
        <w:t>Paquete office</w:t>
      </w:r>
      <w:r w:rsidR="0019072D">
        <w:t xml:space="preserve"> es una herramienta de Microsoft, la cual contiene diferentes programas software para muy diferentes y variadas tareas tales como redactar un documento de texto, una hoja de calcula o una presentación. Los paquetes que he usado para el desarrollo del proyecto son:</w:t>
      </w:r>
    </w:p>
    <w:p w14:paraId="58D7B134" w14:textId="5B06DCBC" w:rsidR="0019072D" w:rsidRDefault="0019072D" w:rsidP="0019072D">
      <w:pPr>
        <w:pStyle w:val="Prrafodelista"/>
        <w:numPr>
          <w:ilvl w:val="0"/>
          <w:numId w:val="23"/>
        </w:numPr>
      </w:pPr>
      <w:r w:rsidRPr="0019072D">
        <w:rPr>
          <w:b/>
          <w:bCs/>
        </w:rPr>
        <w:t>Word</w:t>
      </w:r>
      <w:r>
        <w:t xml:space="preserve">: He usado el Microsoft Word para redacción de todos los documentos que se han tenido que ir entregando a lo largo de todo el desarrollo del proyecto, tales como la memoria final, la hoja de requisitos </w:t>
      </w:r>
      <w:proofErr w:type="spellStart"/>
      <w:r>
        <w:t>etc</w:t>
      </w:r>
      <w:proofErr w:type="spellEnd"/>
      <w:r>
        <w:t>…</w:t>
      </w:r>
    </w:p>
    <w:p w14:paraId="7E23E847" w14:textId="77777777" w:rsidR="0019072D" w:rsidRDefault="0019072D" w:rsidP="0019072D">
      <w:pPr>
        <w:pStyle w:val="Prrafodelista"/>
        <w:ind w:left="1427"/>
      </w:pPr>
    </w:p>
    <w:p w14:paraId="5E6C4278" w14:textId="29A9BC1C" w:rsidR="0019072D" w:rsidRPr="0019072D" w:rsidRDefault="0019072D" w:rsidP="0019072D">
      <w:pPr>
        <w:pStyle w:val="Prrafodelista"/>
        <w:numPr>
          <w:ilvl w:val="0"/>
          <w:numId w:val="23"/>
        </w:numPr>
        <w:rPr>
          <w:b/>
          <w:bCs/>
        </w:rPr>
      </w:pPr>
      <w:r w:rsidRPr="0019072D">
        <w:rPr>
          <w:b/>
          <w:bCs/>
        </w:rPr>
        <w:t>Excel</w:t>
      </w:r>
      <w:r>
        <w:t xml:space="preserve">: He usado el Microsoft Excel para realizar las hojas de cálculos con los presupuestos, una primera versión de la planificación del proyecto, la cual </w:t>
      </w:r>
      <w:r w:rsidR="00527A27">
        <w:t>más</w:t>
      </w:r>
      <w:r>
        <w:t xml:space="preserve"> tarde se usaría el Jira y para el diagrama de Gantt. </w:t>
      </w:r>
    </w:p>
    <w:p w14:paraId="72935E64" w14:textId="77777777" w:rsidR="0019072D" w:rsidRPr="0019072D" w:rsidRDefault="0019072D" w:rsidP="0019072D">
      <w:pPr>
        <w:pStyle w:val="Prrafodelista"/>
        <w:rPr>
          <w:b/>
          <w:bCs/>
        </w:rPr>
      </w:pPr>
    </w:p>
    <w:p w14:paraId="6F2827FF" w14:textId="77777777" w:rsidR="0019072D" w:rsidRPr="0019072D" w:rsidRDefault="0019072D" w:rsidP="0019072D">
      <w:pPr>
        <w:pStyle w:val="Prrafodelista"/>
        <w:ind w:left="1427"/>
        <w:rPr>
          <w:b/>
          <w:bCs/>
        </w:rPr>
      </w:pPr>
    </w:p>
    <w:p w14:paraId="018190F1" w14:textId="4F44038E" w:rsidR="0019072D" w:rsidRPr="00527A27" w:rsidRDefault="0019072D" w:rsidP="0019072D">
      <w:pPr>
        <w:pStyle w:val="Prrafodelista"/>
        <w:numPr>
          <w:ilvl w:val="0"/>
          <w:numId w:val="23"/>
        </w:numPr>
        <w:rPr>
          <w:b/>
          <w:bCs/>
          <w:lang w:val="es-ES"/>
        </w:rPr>
      </w:pPr>
      <w:r w:rsidRPr="00527A27">
        <w:rPr>
          <w:b/>
          <w:bCs/>
          <w:lang w:val="es-ES"/>
        </w:rPr>
        <w:t>PowerPoint</w:t>
      </w:r>
      <w:r w:rsidR="00527A27" w:rsidRPr="00527A27">
        <w:rPr>
          <w:lang w:val="es-ES"/>
        </w:rPr>
        <w:t>: He utiliza el Microsoft PowerPoint para el diseño y elaboraci</w:t>
      </w:r>
      <w:r w:rsidR="00527A27">
        <w:rPr>
          <w:lang w:val="es-ES"/>
        </w:rPr>
        <w:t xml:space="preserve">ón de la presentación del producto y la presentación de la defensa del trabajo. </w:t>
      </w:r>
    </w:p>
    <w:p w14:paraId="19716FC4" w14:textId="77777777" w:rsidR="00527A27" w:rsidRPr="00527A27" w:rsidRDefault="00527A27" w:rsidP="00527A27">
      <w:pPr>
        <w:pStyle w:val="Prrafodelista"/>
        <w:ind w:left="1427"/>
        <w:rPr>
          <w:b/>
          <w:bCs/>
          <w:lang w:val="es-ES"/>
        </w:rPr>
      </w:pPr>
    </w:p>
    <w:p w14:paraId="75AADA9D" w14:textId="5A033EF4" w:rsidR="0019072D" w:rsidRPr="0019072D" w:rsidRDefault="0019072D" w:rsidP="0019072D">
      <w:pPr>
        <w:pStyle w:val="Prrafodelista"/>
        <w:numPr>
          <w:ilvl w:val="0"/>
          <w:numId w:val="23"/>
        </w:numPr>
        <w:rPr>
          <w:b/>
          <w:bCs/>
        </w:rPr>
      </w:pPr>
      <w:proofErr w:type="spellStart"/>
      <w:r w:rsidRPr="0019072D">
        <w:rPr>
          <w:b/>
          <w:bCs/>
        </w:rPr>
        <w:t>EasyNote</w:t>
      </w:r>
      <w:proofErr w:type="spellEnd"/>
      <w:r w:rsidR="00527A27">
        <w:t xml:space="preserve">: He utilizado el </w:t>
      </w:r>
      <w:proofErr w:type="spellStart"/>
      <w:r w:rsidR="00527A27">
        <w:t>EasyNote</w:t>
      </w:r>
      <w:proofErr w:type="spellEnd"/>
      <w:r w:rsidR="00527A27">
        <w:t xml:space="preserve"> para la sincronización entre las notas tomadas en clase y en reuniones con tutor y las notas que tengo en mi ordenador de desarrollo, de esta , manera puedo disponer de una manera más cómoda de los apuntes y herramientas de desarrollo </w:t>
      </w:r>
      <w:proofErr w:type="spellStart"/>
      <w:r w:rsidR="00527A27">
        <w:t>mas</w:t>
      </w:r>
      <w:proofErr w:type="spellEnd"/>
      <w:r w:rsidR="00527A27">
        <w:t xml:space="preserve"> fácilmente. </w:t>
      </w:r>
    </w:p>
    <w:p w14:paraId="6431BA7E" w14:textId="20B9701B" w:rsidR="0019072D" w:rsidRPr="0019072D" w:rsidRDefault="0019072D" w:rsidP="00527A27">
      <w:pPr>
        <w:pStyle w:val="Prrafodelista"/>
        <w:ind w:left="1427"/>
        <w:rPr>
          <w:b/>
          <w:bCs/>
        </w:rPr>
      </w:pPr>
    </w:p>
    <w:p w14:paraId="4F2A666E" w14:textId="72DE58A9" w:rsidR="005A25B3" w:rsidRDefault="005A25B3" w:rsidP="003E0AC0">
      <w:pPr>
        <w:pStyle w:val="Ttulo3"/>
      </w:pPr>
      <w:bookmarkStart w:id="43" w:name="_Toc111705009"/>
      <w:proofErr w:type="spellStart"/>
      <w:r>
        <w:t>Star</w:t>
      </w:r>
      <w:proofErr w:type="spellEnd"/>
      <w:r>
        <w:t xml:space="preserve"> UML</w:t>
      </w:r>
      <w:bookmarkEnd w:id="43"/>
    </w:p>
    <w:p w14:paraId="37636364" w14:textId="48CCEE53" w:rsidR="008F7DDB" w:rsidRDefault="00DD4D0F" w:rsidP="008F7DDB">
      <w:r>
        <w:t xml:space="preserve">Esta es una herramienta </w:t>
      </w:r>
      <w:r w:rsidR="00702CC6">
        <w:t xml:space="preserve">UML </w:t>
      </w:r>
      <w:r>
        <w:t xml:space="preserve">de desarrollo </w:t>
      </w:r>
      <w:r w:rsidR="00702CC6">
        <w:t xml:space="preserve">que puede generar todo tipo de diagramas UML. En este proyecto </w:t>
      </w:r>
      <w:r w:rsidR="00C65150">
        <w:t>he usado el StarUML para el desarrollo de los siguientes diagramas:</w:t>
      </w:r>
    </w:p>
    <w:p w14:paraId="78DFC0AA" w14:textId="47D1D869" w:rsidR="00C65150" w:rsidRDefault="00C65150" w:rsidP="00C65150">
      <w:pPr>
        <w:pStyle w:val="Prrafodelista"/>
        <w:numPr>
          <w:ilvl w:val="0"/>
          <w:numId w:val="24"/>
        </w:numPr>
      </w:pPr>
      <w:r>
        <w:t>Diagrama de Gantt</w:t>
      </w:r>
    </w:p>
    <w:p w14:paraId="5868001F" w14:textId="28A89372" w:rsidR="00C65150" w:rsidRDefault="00C65150" w:rsidP="00C65150">
      <w:pPr>
        <w:pStyle w:val="Prrafodelista"/>
        <w:numPr>
          <w:ilvl w:val="0"/>
          <w:numId w:val="24"/>
        </w:numPr>
      </w:pPr>
      <w:r>
        <w:t>Diagrama de organización</w:t>
      </w:r>
    </w:p>
    <w:p w14:paraId="696F1F26" w14:textId="51F24B72" w:rsidR="00C65150" w:rsidRDefault="00C65150" w:rsidP="00C65150">
      <w:pPr>
        <w:pStyle w:val="Prrafodelista"/>
        <w:numPr>
          <w:ilvl w:val="0"/>
          <w:numId w:val="24"/>
        </w:numPr>
      </w:pPr>
      <w:r>
        <w:t>Diagrama de desglose de trabajo</w:t>
      </w:r>
    </w:p>
    <w:p w14:paraId="57452CFA" w14:textId="355B5C41" w:rsidR="00C65150" w:rsidRDefault="00C65150" w:rsidP="00C65150">
      <w:pPr>
        <w:pStyle w:val="Prrafodelista"/>
        <w:numPr>
          <w:ilvl w:val="0"/>
          <w:numId w:val="24"/>
        </w:numPr>
      </w:pPr>
      <w:r>
        <w:t>Diagrama de casos de uso</w:t>
      </w:r>
    </w:p>
    <w:p w14:paraId="0CEF045B" w14:textId="0A77257E" w:rsidR="00C65150" w:rsidRDefault="00C65150" w:rsidP="00C65150">
      <w:pPr>
        <w:pStyle w:val="Prrafodelista"/>
        <w:numPr>
          <w:ilvl w:val="0"/>
          <w:numId w:val="24"/>
        </w:numPr>
      </w:pPr>
      <w:r>
        <w:t xml:space="preserve">diagrama de arquitectura del </w:t>
      </w:r>
      <w:r w:rsidR="00CD6E98">
        <w:t>proyecto</w:t>
      </w:r>
    </w:p>
    <w:p w14:paraId="6BCF29BF" w14:textId="77777777" w:rsidR="00C65150" w:rsidRDefault="00C65150" w:rsidP="00C65150"/>
    <w:p w14:paraId="14C50F1C" w14:textId="6C5F22C1" w:rsidR="00C65150" w:rsidRDefault="00C65150" w:rsidP="00C65150">
      <w:pPr>
        <w:spacing w:before="0" w:line="240" w:lineRule="auto"/>
        <w:jc w:val="center"/>
        <w:rPr>
          <w:rFonts w:ascii="Times New Roman" w:hAnsi="Times New Roman"/>
          <w:sz w:val="24"/>
          <w:szCs w:val="24"/>
          <w:lang w:val="es-ES" w:eastAsia="es-ES_tradnl"/>
        </w:rPr>
      </w:pPr>
      <w:r w:rsidRPr="00C65150">
        <w:rPr>
          <w:rFonts w:ascii="Times New Roman" w:hAnsi="Times New Roman"/>
          <w:sz w:val="24"/>
          <w:szCs w:val="24"/>
          <w:lang w:val="es-ES" w:eastAsia="es-ES_tradnl"/>
        </w:rPr>
        <w:fldChar w:fldCharType="begin"/>
      </w:r>
      <w:r w:rsidRPr="00C65150">
        <w:rPr>
          <w:rFonts w:ascii="Times New Roman" w:hAnsi="Times New Roman"/>
          <w:sz w:val="24"/>
          <w:szCs w:val="24"/>
          <w:lang w:val="es-ES" w:eastAsia="es-ES_tradnl"/>
        </w:rPr>
        <w:instrText xml:space="preserve"> INCLUDEPICTURE "/var/folders/mg/htss8t0n0cdcmg3415nsds0w0000gn/T/com.microsoft.Word/WebArchiveCopyPasteTempFiles/StarUML-4.1.6-Crack-With-License-Key-Free-Download-2022.jpg" \* MERGEFORMATINET </w:instrText>
      </w:r>
      <w:r w:rsidRPr="00C65150">
        <w:rPr>
          <w:rFonts w:ascii="Times New Roman" w:hAnsi="Times New Roman"/>
          <w:sz w:val="24"/>
          <w:szCs w:val="24"/>
          <w:lang w:val="es-ES" w:eastAsia="es-ES_tradnl"/>
        </w:rPr>
        <w:fldChar w:fldCharType="separate"/>
      </w:r>
      <w:r>
        <w:rPr>
          <w:noProof/>
          <w:lang w:val="es-ES" w:eastAsia="es-ES_tradnl"/>
        </w:rPr>
        <w:fldChar w:fldCharType="begin"/>
      </w:r>
      <w:r>
        <w:rPr>
          <w:noProof/>
          <w:lang w:val="es-ES" w:eastAsia="es-ES_tradnl"/>
        </w:rPr>
        <w:instrText xml:space="preserve"> INCLUDEPICTURE  "/var/folders/mg/htss8t0n0cdcmg3415nsds0w0000gn/T/com.microsoft.Word/WebArchiveCopyPasteTempFiles/StarUML-4.1.6-Crack-With-License-Key-Free-Download-2022.jpg" \* MERGEFORMATINET </w:instrText>
      </w:r>
      <w:r>
        <w:rPr>
          <w:noProof/>
          <w:lang w:val="es-ES" w:eastAsia="es-ES_tradnl"/>
        </w:rPr>
        <w:fldChar w:fldCharType="separate"/>
      </w:r>
      <w:r w:rsidR="00C8654A" w:rsidRPr="00C8654A">
        <w:rPr>
          <w:noProof/>
          <w:lang w:val="es-ES" w:eastAsia="es-ES_tradnl"/>
        </w:rPr>
        <w:drawing>
          <wp:inline distT="0" distB="0" distL="0" distR="0" wp14:anchorId="48C1BDD3" wp14:editId="7DA73E8E">
            <wp:extent cx="3966845" cy="1589405"/>
            <wp:effectExtent l="0" t="0" r="0" b="0"/>
            <wp:docPr id="105" name="Imagen 101" descr="StarUML 4.1.6 Crack With License Key Free Download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StarUML 4.1.6 Crack With License Key Free Download 20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589405"/>
                    </a:xfrm>
                    <a:prstGeom prst="rect">
                      <a:avLst/>
                    </a:prstGeom>
                    <a:noFill/>
                    <a:ln>
                      <a:noFill/>
                    </a:ln>
                  </pic:spPr>
                </pic:pic>
              </a:graphicData>
            </a:graphic>
          </wp:inline>
        </w:drawing>
      </w:r>
      <w:r>
        <w:rPr>
          <w:noProof/>
          <w:lang w:val="es-ES" w:eastAsia="es-ES_tradnl"/>
        </w:rPr>
        <w:fldChar w:fldCharType="end"/>
      </w:r>
      <w:r w:rsidRPr="00C65150">
        <w:rPr>
          <w:rFonts w:ascii="Times New Roman" w:hAnsi="Times New Roman"/>
          <w:sz w:val="24"/>
          <w:szCs w:val="24"/>
          <w:lang w:val="es-ES" w:eastAsia="es-ES_tradnl"/>
        </w:rPr>
        <w:fldChar w:fldCharType="end"/>
      </w:r>
    </w:p>
    <w:p w14:paraId="18C53C0E" w14:textId="159330C3" w:rsidR="00C65150" w:rsidRPr="00C65150" w:rsidRDefault="00C65150" w:rsidP="00C65150">
      <w:pPr>
        <w:spacing w:before="0" w:line="240" w:lineRule="auto"/>
        <w:jc w:val="center"/>
        <w:rPr>
          <w:rFonts w:ascii="Times New Roman" w:hAnsi="Times New Roman"/>
          <w:i/>
          <w:iCs/>
          <w:lang w:val="es-ES" w:eastAsia="es-ES_tradnl"/>
        </w:rPr>
      </w:pPr>
      <w:r w:rsidRPr="00C65150">
        <w:rPr>
          <w:rFonts w:ascii="Times New Roman" w:hAnsi="Times New Roman"/>
          <w:i/>
          <w:iCs/>
          <w:lang w:val="es-ES" w:eastAsia="es-ES_tradnl"/>
        </w:rPr>
        <w:t>Figura 6.2.6.1 StarUML</w:t>
      </w:r>
    </w:p>
    <w:p w14:paraId="4C6D232F" w14:textId="77777777" w:rsidR="00C65150" w:rsidRPr="008F7DDB" w:rsidRDefault="00C65150" w:rsidP="00C65150"/>
    <w:p w14:paraId="53CFC1B1" w14:textId="172B936D" w:rsidR="005A25B3" w:rsidRDefault="005A25B3" w:rsidP="003E0AC0">
      <w:pPr>
        <w:pStyle w:val="Ttulo3"/>
      </w:pPr>
      <w:bookmarkStart w:id="44" w:name="_Toc111705010"/>
      <w:r>
        <w:t>Google Chrome</w:t>
      </w:r>
      <w:bookmarkEnd w:id="44"/>
    </w:p>
    <w:p w14:paraId="6FF1C6CF" w14:textId="6E8FA8EA" w:rsidR="008F7DDB" w:rsidRDefault="008F7DDB" w:rsidP="008F7DDB">
      <w:r>
        <w:t xml:space="preserve">Google </w:t>
      </w:r>
      <w:r w:rsidR="00CB2612">
        <w:t>Chrome, al ser el navegador para el cual se ha desarrollado la extensión de ACCESSIA, ha sido la herramienta por excelencia de pruebas de la interfaz de usuario y fro</w:t>
      </w:r>
      <w:r w:rsidR="00C6626C">
        <w:t>n</w:t>
      </w:r>
      <w:r w:rsidR="00CB2612">
        <w:t>t-end de esa parte del proyecto.</w:t>
      </w:r>
    </w:p>
    <w:p w14:paraId="32F2F35F" w14:textId="1850165E" w:rsidR="00CB2612" w:rsidRDefault="00CB2612" w:rsidP="008F7DDB">
      <w:r>
        <w:t>Así mismo, también se ha usado para hacer todo tipo de búsquedas de información y documentación para el apoyo al desarrollo de</w:t>
      </w:r>
      <w:r w:rsidR="00C6626C">
        <w:t>l proyecto.</w:t>
      </w:r>
    </w:p>
    <w:p w14:paraId="5376C347" w14:textId="2B4AB25B" w:rsidR="00C6626C" w:rsidRDefault="00C6626C" w:rsidP="008F7DDB">
      <w:r>
        <w:lastRenderedPageBreak/>
        <w:t>Además, el desarrollo de las extensiones para el navegador de Google, a pesar de estar escritas en Java Script, esta estructuradas de una manera muy concreta y requieren de una configuración especial, por eso creo que es importante mencionar Google Chrome en este apartado.</w:t>
      </w:r>
    </w:p>
    <w:p w14:paraId="6BA925D9" w14:textId="77777777" w:rsidR="00C6626C" w:rsidRPr="008F7DDB" w:rsidRDefault="00C6626C" w:rsidP="008F7DDB"/>
    <w:p w14:paraId="4056D611" w14:textId="3B1C1AFE" w:rsidR="005A25B3" w:rsidRDefault="00C65150" w:rsidP="003E0AC0">
      <w:pPr>
        <w:pStyle w:val="Ttulo3"/>
      </w:pPr>
      <w:bookmarkStart w:id="45" w:name="_Toc111705011"/>
      <w:r>
        <w:t xml:space="preserve">Lenguajes de </w:t>
      </w:r>
      <w:r w:rsidR="00C6626C">
        <w:t>programación</w:t>
      </w:r>
      <w:bookmarkEnd w:id="45"/>
    </w:p>
    <w:p w14:paraId="1707D34F" w14:textId="3E480933" w:rsidR="00C6626C" w:rsidRDefault="00C6626C" w:rsidP="008F7DDB">
      <w:pPr>
        <w:rPr>
          <w:lang w:val="es-ES"/>
        </w:rPr>
      </w:pPr>
      <w:r w:rsidRPr="00C6626C">
        <w:rPr>
          <w:lang w:val="es-ES"/>
        </w:rPr>
        <w:t>Para el Desarrollo de este proye</w:t>
      </w:r>
      <w:r>
        <w:rPr>
          <w:lang w:val="es-ES"/>
        </w:rPr>
        <w:t>cto se han usado una seria de lenguajes diferentes para cada funcionalidad del producto final. Los lenguajes usados han sido:</w:t>
      </w:r>
    </w:p>
    <w:p w14:paraId="34014DFE" w14:textId="560AEB18" w:rsidR="00C6626C" w:rsidRDefault="00C6626C" w:rsidP="00C6626C">
      <w:pPr>
        <w:pStyle w:val="Prrafodelista"/>
        <w:numPr>
          <w:ilvl w:val="0"/>
          <w:numId w:val="25"/>
        </w:numPr>
        <w:rPr>
          <w:lang w:val="es-ES"/>
        </w:rPr>
      </w:pPr>
      <w:r w:rsidRPr="00C6626C">
        <w:rPr>
          <w:b/>
          <w:bCs/>
          <w:lang w:val="es-ES"/>
        </w:rPr>
        <w:t>Java</w:t>
      </w:r>
      <w:r>
        <w:rPr>
          <w:lang w:val="es-ES"/>
        </w:rPr>
        <w:t xml:space="preserve">: Se ha usado el lenguaje de Java para la parte de auditoría de datos del escritorio, la conexión de la interfaz de este con el back-end y el tratamiento de datos, además del diseño de la interfaz de usuario del escritorio. </w:t>
      </w:r>
    </w:p>
    <w:p w14:paraId="7BE9EDBA" w14:textId="77777777" w:rsidR="00BB25A1" w:rsidRPr="00C6626C" w:rsidRDefault="00BB25A1" w:rsidP="00BB25A1">
      <w:pPr>
        <w:pStyle w:val="Prrafodelista"/>
        <w:ind w:left="1427"/>
        <w:rPr>
          <w:lang w:val="es-ES"/>
        </w:rPr>
      </w:pPr>
    </w:p>
    <w:p w14:paraId="5EAB65B1" w14:textId="162B89FD" w:rsidR="00C6626C" w:rsidRDefault="00C6626C" w:rsidP="00C6626C">
      <w:pPr>
        <w:pStyle w:val="Prrafodelista"/>
        <w:numPr>
          <w:ilvl w:val="0"/>
          <w:numId w:val="25"/>
        </w:numPr>
        <w:rPr>
          <w:lang w:val="es-ES"/>
        </w:rPr>
      </w:pPr>
      <w:r w:rsidRPr="00BB25A1">
        <w:rPr>
          <w:b/>
          <w:bCs/>
          <w:lang w:val="es-ES"/>
        </w:rPr>
        <w:t>JavaScript</w:t>
      </w:r>
      <w:r>
        <w:rPr>
          <w:lang w:val="es-ES"/>
        </w:rPr>
        <w:t xml:space="preserve">: </w:t>
      </w:r>
      <w:r w:rsidR="00F870F2">
        <w:rPr>
          <w:lang w:val="es-ES"/>
        </w:rPr>
        <w:t>Este lenguaje de programación ha sido usado para el desarrollo integro de programación de las funciones de las interfaces web, tanto la de la extensión como la de</w:t>
      </w:r>
      <w:r w:rsidR="00BB25A1">
        <w:rPr>
          <w:lang w:val="es-ES"/>
        </w:rPr>
        <w:t xml:space="preserve"> la página web de usuario.</w:t>
      </w:r>
    </w:p>
    <w:p w14:paraId="326E9760" w14:textId="77777777" w:rsidR="00BB25A1" w:rsidRPr="00BB25A1" w:rsidRDefault="00BB25A1" w:rsidP="00BB25A1">
      <w:pPr>
        <w:pStyle w:val="Prrafodelista"/>
        <w:rPr>
          <w:lang w:val="es-ES"/>
        </w:rPr>
      </w:pPr>
    </w:p>
    <w:p w14:paraId="5C3D3030" w14:textId="77777777" w:rsidR="00BB25A1" w:rsidRDefault="00BB25A1" w:rsidP="00BB25A1">
      <w:pPr>
        <w:pStyle w:val="Prrafodelista"/>
        <w:ind w:left="1427"/>
        <w:rPr>
          <w:lang w:val="es-ES"/>
        </w:rPr>
      </w:pPr>
    </w:p>
    <w:p w14:paraId="067CE454" w14:textId="4E80C2AE" w:rsidR="00C6626C" w:rsidRDefault="00C6626C" w:rsidP="00C6626C">
      <w:pPr>
        <w:pStyle w:val="Prrafodelista"/>
        <w:numPr>
          <w:ilvl w:val="0"/>
          <w:numId w:val="25"/>
        </w:numPr>
        <w:rPr>
          <w:lang w:val="es-ES"/>
        </w:rPr>
      </w:pPr>
      <w:r w:rsidRPr="00BB25A1">
        <w:rPr>
          <w:b/>
          <w:bCs/>
          <w:lang w:val="es-ES"/>
        </w:rPr>
        <w:t>PhP</w:t>
      </w:r>
      <w:r>
        <w:rPr>
          <w:lang w:val="es-ES"/>
        </w:rPr>
        <w:t>:</w:t>
      </w:r>
      <w:r w:rsidR="00BB25A1">
        <w:rPr>
          <w:lang w:val="es-ES"/>
        </w:rPr>
        <w:t xml:space="preserve"> Este lenguaje de programación se ha usado para enviar y recibir los datos desde el back-end a base de datos mediante el uso de la funcionalidad que otorga AJAX. </w:t>
      </w:r>
    </w:p>
    <w:p w14:paraId="3CB97549" w14:textId="6070A64E" w:rsidR="00BB25A1" w:rsidRDefault="00BB25A1" w:rsidP="00BB25A1">
      <w:pPr>
        <w:pStyle w:val="Prrafodelista"/>
        <w:ind w:left="1427"/>
        <w:rPr>
          <w:lang w:val="es-ES"/>
        </w:rPr>
      </w:pPr>
    </w:p>
    <w:p w14:paraId="29025DC8" w14:textId="25818D03" w:rsidR="00C6626C" w:rsidRDefault="00C6626C" w:rsidP="00C6626C">
      <w:pPr>
        <w:pStyle w:val="Prrafodelista"/>
        <w:numPr>
          <w:ilvl w:val="0"/>
          <w:numId w:val="25"/>
        </w:numPr>
        <w:rPr>
          <w:lang w:val="es-ES"/>
        </w:rPr>
      </w:pPr>
      <w:r w:rsidRPr="00BB25A1">
        <w:rPr>
          <w:b/>
          <w:bCs/>
          <w:lang w:val="es-ES"/>
        </w:rPr>
        <w:t>SQL</w:t>
      </w:r>
      <w:r>
        <w:rPr>
          <w:lang w:val="es-ES"/>
        </w:rPr>
        <w:t>:</w:t>
      </w:r>
      <w:r w:rsidR="00BB25A1">
        <w:rPr>
          <w:lang w:val="es-ES"/>
        </w:rPr>
        <w:t xml:space="preserve"> Este lenguaje de programación se ha implementado para crear los procedimientos de almacenado de datos en base de datos, las consultas que extraen información de la base de datos y de la creación de las propias tablas de información. </w:t>
      </w:r>
    </w:p>
    <w:p w14:paraId="3151E1D3" w14:textId="77777777" w:rsidR="00BB25A1" w:rsidRPr="00BB25A1" w:rsidRDefault="00BB25A1" w:rsidP="00BB25A1">
      <w:pPr>
        <w:pStyle w:val="Prrafodelista"/>
        <w:rPr>
          <w:lang w:val="es-ES"/>
        </w:rPr>
      </w:pPr>
    </w:p>
    <w:p w14:paraId="760B79F0" w14:textId="77777777" w:rsidR="00BB25A1" w:rsidRDefault="00BB25A1" w:rsidP="00BB25A1">
      <w:pPr>
        <w:pStyle w:val="Prrafodelista"/>
        <w:ind w:left="1427"/>
        <w:rPr>
          <w:lang w:val="es-ES"/>
        </w:rPr>
      </w:pPr>
    </w:p>
    <w:p w14:paraId="758725F7" w14:textId="639FF31A" w:rsidR="00C6626C" w:rsidRDefault="00C6626C" w:rsidP="00C6626C">
      <w:pPr>
        <w:pStyle w:val="Prrafodelista"/>
        <w:numPr>
          <w:ilvl w:val="0"/>
          <w:numId w:val="25"/>
        </w:numPr>
        <w:rPr>
          <w:lang w:val="es-ES"/>
        </w:rPr>
      </w:pPr>
      <w:r w:rsidRPr="00A112E3">
        <w:rPr>
          <w:b/>
          <w:bCs/>
          <w:lang w:val="es-ES"/>
        </w:rPr>
        <w:t>CSS</w:t>
      </w:r>
      <w:r>
        <w:rPr>
          <w:lang w:val="es-ES"/>
        </w:rPr>
        <w:t>:</w:t>
      </w:r>
      <w:r w:rsidR="00BB25A1">
        <w:rPr>
          <w:lang w:val="es-ES"/>
        </w:rPr>
        <w:t xml:space="preserve"> Este lenguaje de programación se ha </w:t>
      </w:r>
      <w:r w:rsidR="00A112E3">
        <w:rPr>
          <w:lang w:val="es-ES"/>
        </w:rPr>
        <w:t xml:space="preserve">implementado para el desarrollo de los estilos que dan forma a las dos interfaces web. </w:t>
      </w:r>
    </w:p>
    <w:p w14:paraId="0A3E0696" w14:textId="77777777" w:rsidR="00A112E3" w:rsidRDefault="00A112E3" w:rsidP="00A112E3">
      <w:pPr>
        <w:pStyle w:val="Prrafodelista"/>
        <w:ind w:left="1427"/>
        <w:rPr>
          <w:lang w:val="es-ES"/>
        </w:rPr>
      </w:pPr>
    </w:p>
    <w:p w14:paraId="55CD072B" w14:textId="4B408B73" w:rsidR="00A112E3" w:rsidRDefault="00C6626C" w:rsidP="00A112E3">
      <w:pPr>
        <w:pStyle w:val="Prrafodelista"/>
        <w:numPr>
          <w:ilvl w:val="0"/>
          <w:numId w:val="25"/>
        </w:numPr>
        <w:rPr>
          <w:lang w:val="es-ES"/>
        </w:rPr>
      </w:pPr>
      <w:r w:rsidRPr="00A112E3">
        <w:rPr>
          <w:b/>
          <w:bCs/>
          <w:lang w:val="es-ES"/>
        </w:rPr>
        <w:t>HTML</w:t>
      </w:r>
      <w:r>
        <w:rPr>
          <w:lang w:val="es-ES"/>
        </w:rPr>
        <w:t>:</w:t>
      </w:r>
      <w:r w:rsidR="00A112E3">
        <w:rPr>
          <w:lang w:val="es-ES"/>
        </w:rPr>
        <w:t xml:space="preserve"> Este lenguaje de programación se ha implementado para el desarrollo de la arquitectura de las dos interfaces web, es decir, para definir la arquitectura y los elementos que la van a conformar. </w:t>
      </w:r>
    </w:p>
    <w:p w14:paraId="5BAD77E4" w14:textId="77777777" w:rsidR="00FF0D98" w:rsidRPr="00FF0D98" w:rsidRDefault="00FF0D98" w:rsidP="00FF0D98">
      <w:pPr>
        <w:pStyle w:val="Prrafodelista"/>
        <w:rPr>
          <w:lang w:val="es-ES"/>
        </w:rPr>
      </w:pPr>
    </w:p>
    <w:p w14:paraId="0632888F" w14:textId="5484E665" w:rsidR="00FF0D98" w:rsidRDefault="00FF0D98" w:rsidP="00FF0D98">
      <w:pPr>
        <w:rPr>
          <w:lang w:val="es-ES"/>
        </w:rPr>
      </w:pPr>
    </w:p>
    <w:p w14:paraId="09879EB1" w14:textId="32DF924A" w:rsidR="00FF0D98" w:rsidRDefault="00FF0D98" w:rsidP="00FF0D98">
      <w:pPr>
        <w:rPr>
          <w:lang w:val="es-ES"/>
        </w:rPr>
      </w:pPr>
    </w:p>
    <w:p w14:paraId="45FBFE3E" w14:textId="77777777" w:rsidR="00FF0D98" w:rsidRPr="00FF0D98" w:rsidRDefault="00FF0D98" w:rsidP="00FF0D98">
      <w:pPr>
        <w:rPr>
          <w:lang w:val="es-ES"/>
        </w:rPr>
      </w:pPr>
    </w:p>
    <w:p w14:paraId="386828E0" w14:textId="77777777" w:rsidR="00C6626C" w:rsidRPr="00C6626C" w:rsidRDefault="00C6626C" w:rsidP="00C6626C">
      <w:pPr>
        <w:pStyle w:val="Prrafodelista"/>
        <w:ind w:left="1427"/>
        <w:rPr>
          <w:lang w:val="es-ES"/>
        </w:rPr>
      </w:pPr>
    </w:p>
    <w:p w14:paraId="3B3C9770" w14:textId="38B9B5E6" w:rsidR="005A25B3" w:rsidRDefault="005A25B3" w:rsidP="003E0AC0">
      <w:pPr>
        <w:pStyle w:val="Ttulo3"/>
      </w:pPr>
      <w:bookmarkStart w:id="46" w:name="_Toc111705012"/>
      <w:r>
        <w:lastRenderedPageBreak/>
        <w:t>MySQLWorkbench</w:t>
      </w:r>
      <w:bookmarkEnd w:id="46"/>
    </w:p>
    <w:p w14:paraId="47840655" w14:textId="5C794CCE" w:rsidR="008F7DDB" w:rsidRDefault="00113882" w:rsidP="008F7DDB">
      <w:r>
        <w:t xml:space="preserve">Como he comentado en anteriores puntos, la base de datos </w:t>
      </w:r>
      <w:r w:rsidR="002F5A48">
        <w:t>está</w:t>
      </w:r>
      <w:r>
        <w:t xml:space="preserve"> en la nube,</w:t>
      </w:r>
      <w:r w:rsidR="002F5A48">
        <w:t xml:space="preserve"> más</w:t>
      </w:r>
      <w:r w:rsidR="00533F98">
        <w:t xml:space="preserve"> concretamente en la nube de </w:t>
      </w:r>
      <w:r w:rsidR="002F5A48">
        <w:t>Amazon</w:t>
      </w:r>
      <w:r w:rsidR="00533F98">
        <w:t>. Debido a esto y a que el servicio de gestión de la base de datos</w:t>
      </w:r>
      <w:r w:rsidR="002F5A48">
        <w:t xml:space="preserve"> que ofrece Amazon es de pago, he tenido que hacer uso de una herramienta gratuita que ofrece MySQL llamada MySQLWorkbench.</w:t>
      </w:r>
    </w:p>
    <w:p w14:paraId="3484587F" w14:textId="369B9CD4" w:rsidR="002F5A48" w:rsidRDefault="002F5A48" w:rsidP="008F7DDB">
      <w:r>
        <w:t>Mediante esta herramienta puedo acceder a dicha base de datos para crear tablas, procedimientos y funciones de extracción e insertado de información.</w:t>
      </w:r>
    </w:p>
    <w:p w14:paraId="0ADC2ED6" w14:textId="198A823B" w:rsidR="002F5A48" w:rsidRDefault="002F5A48" w:rsidP="008F7DDB">
      <w:r>
        <w:t xml:space="preserve">Además, esta herramienta también permite la creación de diagramas de flujo y arquitectura de la base de datos. </w:t>
      </w:r>
    </w:p>
    <w:p w14:paraId="71B2D158" w14:textId="74161AD8" w:rsidR="002F5A48" w:rsidRDefault="002F5A48" w:rsidP="008F7DDB"/>
    <w:p w14:paraId="127C32EA" w14:textId="1E7089B3" w:rsidR="002F5A48" w:rsidRPr="002F5A48" w:rsidRDefault="002F5A48" w:rsidP="002F5A48">
      <w:pPr>
        <w:spacing w:before="0" w:line="240" w:lineRule="auto"/>
        <w:jc w:val="left"/>
        <w:rPr>
          <w:rFonts w:ascii="Times New Roman" w:hAnsi="Times New Roman"/>
          <w:sz w:val="24"/>
          <w:szCs w:val="24"/>
          <w:lang w:val="es-ES" w:eastAsia="es-ES_tradnl"/>
        </w:rPr>
      </w:pPr>
      <w:r w:rsidRPr="002F5A48">
        <w:rPr>
          <w:rFonts w:ascii="Times New Roman" w:hAnsi="Times New Roman"/>
          <w:sz w:val="24"/>
          <w:szCs w:val="24"/>
          <w:lang w:val="es-ES" w:eastAsia="es-ES_tradnl"/>
        </w:rPr>
        <w:fldChar w:fldCharType="begin"/>
      </w:r>
      <w:r w:rsidRPr="002F5A48">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2F5A48">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1A83B51" wp14:editId="0951A45E">
            <wp:extent cx="5415915" cy="3038475"/>
            <wp:effectExtent l="0" t="0" r="0" b="0"/>
            <wp:docPr id="104" name="Imagen 100" descr="🐬 Tutorial Como Utilizar MySQL Workbench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 Tutorial Como Utilizar MySQL Workbench - YouTub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915" cy="303847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2F5A48">
        <w:rPr>
          <w:rFonts w:ascii="Times New Roman" w:hAnsi="Times New Roman"/>
          <w:sz w:val="24"/>
          <w:szCs w:val="24"/>
          <w:lang w:val="es-ES" w:eastAsia="es-ES_tradnl"/>
        </w:rPr>
        <w:fldChar w:fldCharType="end"/>
      </w:r>
    </w:p>
    <w:p w14:paraId="0F10D6AB" w14:textId="52D43353" w:rsidR="002F5A48" w:rsidRPr="002F5A48" w:rsidRDefault="002F5A48" w:rsidP="002F5A48">
      <w:pPr>
        <w:jc w:val="center"/>
        <w:rPr>
          <w:rFonts w:ascii="Times New Roman" w:hAnsi="Times New Roman"/>
          <w:i/>
          <w:iCs/>
        </w:rPr>
      </w:pPr>
      <w:r w:rsidRPr="002F5A48">
        <w:rPr>
          <w:rFonts w:ascii="Times New Roman" w:hAnsi="Times New Roman"/>
          <w:i/>
          <w:iCs/>
        </w:rPr>
        <w:t>Figura 6.2.9.1 MySQLWorkbench</w:t>
      </w:r>
    </w:p>
    <w:p w14:paraId="515A1D64" w14:textId="5CFD7763" w:rsidR="005A25B3" w:rsidRDefault="00B53E98" w:rsidP="003E0AC0">
      <w:pPr>
        <w:pStyle w:val="Ttulo3"/>
      </w:pPr>
      <w:bookmarkStart w:id="47" w:name="_Toc111705013"/>
      <w:r>
        <w:t>Servicios en la nube</w:t>
      </w:r>
      <w:bookmarkEnd w:id="47"/>
    </w:p>
    <w:p w14:paraId="02D9EE7B" w14:textId="330A312B" w:rsidR="002F5A48" w:rsidRDefault="002F5A48" w:rsidP="002F5A48">
      <w:r>
        <w:t>En este apartado detallo los diferentes servicios en la nube de los que hago uso.</w:t>
      </w:r>
    </w:p>
    <w:p w14:paraId="290D0DD2" w14:textId="77777777" w:rsidR="002F5A48" w:rsidRPr="002F5A48" w:rsidRDefault="002F5A48" w:rsidP="002F5A48"/>
    <w:p w14:paraId="3CBB6DFD" w14:textId="74D80AE7" w:rsidR="00FF0D98" w:rsidRDefault="008F7DDB" w:rsidP="00FF0D98">
      <w:pPr>
        <w:pStyle w:val="Ttulo4"/>
      </w:pPr>
      <w:r>
        <w:t>EC2</w:t>
      </w:r>
    </w:p>
    <w:p w14:paraId="1F27230D" w14:textId="723C01B8" w:rsidR="002F5A48" w:rsidRDefault="00A26F5D" w:rsidP="002F5A48">
      <w:r>
        <w:t xml:space="preserve">Amazon </w:t>
      </w:r>
      <w:proofErr w:type="spellStart"/>
      <w:r>
        <w:t>Elastic</w:t>
      </w:r>
      <w:proofErr w:type="spellEnd"/>
      <w:r>
        <w:t xml:space="preserve"> Compute Cloud, </w:t>
      </w:r>
      <w:proofErr w:type="spellStart"/>
      <w:r>
        <w:t>mas</w:t>
      </w:r>
      <w:proofErr w:type="spellEnd"/>
      <w:r>
        <w:t xml:space="preserve"> conocido como Amazon EC2 es una plataforma de computación online que permite la creación y alquiler de computadores privados virtuales, </w:t>
      </w:r>
      <w:proofErr w:type="spellStart"/>
      <w:r>
        <w:t>mas</w:t>
      </w:r>
      <w:proofErr w:type="spellEnd"/>
      <w:r>
        <w:t xml:space="preserve"> conocidos como VPC. </w:t>
      </w:r>
    </w:p>
    <w:p w14:paraId="031AEF60" w14:textId="51F209EF" w:rsidR="00A26F5D" w:rsidRDefault="00A26F5D" w:rsidP="002F5A48">
      <w:r>
        <w:lastRenderedPageBreak/>
        <w:t xml:space="preserve">Mediante esta herramienta he podido crear un servidor con el sistema operativo propio de Amazon, el cual está basado en Linux. </w:t>
      </w:r>
    </w:p>
    <w:p w14:paraId="034A1009" w14:textId="1D46C28E" w:rsidR="00A26F5D" w:rsidRDefault="00A26F5D" w:rsidP="002F5A48">
      <w:r>
        <w:t>El uso que le he dado a este servidor es de albergar todo el back-end del proyecto además de poder albergar también toda la lógica de la página web de usuario.</w:t>
      </w:r>
    </w:p>
    <w:p w14:paraId="34DDD294" w14:textId="77777777" w:rsidR="00A26F5D" w:rsidRPr="002F5A48" w:rsidRDefault="00A26F5D" w:rsidP="002F5A48"/>
    <w:p w14:paraId="7BE868BF" w14:textId="42C4AAF0" w:rsidR="00FF0D98" w:rsidRDefault="00B53E98" w:rsidP="00FF0D98">
      <w:pPr>
        <w:pStyle w:val="Ttulo4"/>
      </w:pPr>
      <w:r>
        <w:t>RDS</w:t>
      </w:r>
    </w:p>
    <w:p w14:paraId="0DDEA34A" w14:textId="412B1F02" w:rsidR="002F5A48" w:rsidRDefault="00A26F5D" w:rsidP="002F5A48">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w:t>
      </w:r>
      <w:proofErr w:type="spellStart"/>
      <w:r>
        <w:t>mas</w:t>
      </w:r>
      <w:proofErr w:type="spellEnd"/>
      <w:r>
        <w:t xml:space="preserve"> conocido como Amazon RDS, es un servicio de</w:t>
      </w:r>
      <w:r w:rsidR="003430FB">
        <w:t xml:space="preserve"> computación en la nube de bases de datos, el cual he usado para poder albergar toda la información del proyecto. </w:t>
      </w:r>
    </w:p>
    <w:p w14:paraId="7B7588A3" w14:textId="45A92FAB" w:rsidR="003430FB" w:rsidRPr="002F5A48" w:rsidRDefault="003430FB" w:rsidP="002F5A48">
      <w:r>
        <w:t xml:space="preserve">Como se ha comentado en el anterior apartado, el 6.2.9, este servicio de Amazon incluye una opción de gestión de la base de datos, pero este es de pago con lo que para poder tener acceso a dicha base, he tenido que configurar una serie de directrices de seguridad para permitir el acceso y gestión remota, para que con la herramienta del apartado 6.2.9 pueda diseñar y desarrollar dicha base. </w:t>
      </w:r>
    </w:p>
    <w:p w14:paraId="671461CF" w14:textId="0632F324" w:rsidR="005A25B3" w:rsidRDefault="005A25B3" w:rsidP="003E0AC0">
      <w:pPr>
        <w:pStyle w:val="Ttulo3"/>
      </w:pPr>
      <w:bookmarkStart w:id="48" w:name="_Toc111705014"/>
      <w:proofErr w:type="spellStart"/>
      <w:r>
        <w:t>Logmein</w:t>
      </w:r>
      <w:proofErr w:type="spellEnd"/>
      <w:r>
        <w:t xml:space="preserve"> </w:t>
      </w:r>
      <w:proofErr w:type="spellStart"/>
      <w:r>
        <w:t>hamachi</w:t>
      </w:r>
      <w:bookmarkEnd w:id="48"/>
      <w:proofErr w:type="spellEnd"/>
    </w:p>
    <w:p w14:paraId="6C070299" w14:textId="11439D62" w:rsidR="005A25B3" w:rsidRDefault="004C365A" w:rsidP="00B53E98">
      <w:r>
        <w:t xml:space="preserve">Esta herramienta, entre otras funcionalidades, ofrece la posibilidad de crear una red privada virtual, </w:t>
      </w:r>
      <w:proofErr w:type="spellStart"/>
      <w:r>
        <w:t>mas</w:t>
      </w:r>
      <w:proofErr w:type="spellEnd"/>
      <w:r>
        <w:t xml:space="preserve"> conocida como VPN en tu equipo de desarrollo, para que otros usuarios desde otros puntos de ubicación, indiferentemente de la posición o lejanía, se puedan conectar a dicha red y acceder a tus archivos locales.</w:t>
      </w:r>
    </w:p>
    <w:p w14:paraId="231A50E0" w14:textId="5EF4737A" w:rsidR="004C365A" w:rsidRDefault="004C365A" w:rsidP="00B53E98">
      <w:r>
        <w:t xml:space="preserve">Esta herramienta la he usado para que, después de configurar mi localhost mediante la herramienta XAMPP, descrita en el punto 6.2.4, otros usuarios desde otros equipos puedan acceder a dicho localhost y probar el proyecto sin tener que subirlo a la nube no siendo una versión final o un prototipo. </w:t>
      </w:r>
    </w:p>
    <w:p w14:paraId="62FEFFB6" w14:textId="77777777" w:rsidR="004C365A" w:rsidRDefault="004C365A" w:rsidP="00B53E98"/>
    <w:p w14:paraId="5C86CC9E" w14:textId="6BA4D4A3" w:rsidR="004C365A" w:rsidRDefault="004C365A" w:rsidP="004C365A">
      <w:pPr>
        <w:spacing w:before="0" w:line="240" w:lineRule="auto"/>
        <w:jc w:val="center"/>
        <w:rPr>
          <w:rFonts w:ascii="Times New Roman" w:hAnsi="Times New Roman"/>
          <w:sz w:val="24"/>
          <w:szCs w:val="24"/>
          <w:lang w:val="es-ES" w:eastAsia="es-ES_tradnl"/>
        </w:rPr>
      </w:pPr>
      <w:r w:rsidRPr="004C365A">
        <w:rPr>
          <w:rFonts w:ascii="Times New Roman" w:hAnsi="Times New Roman"/>
          <w:sz w:val="24"/>
          <w:szCs w:val="24"/>
          <w:lang w:val="es-ES" w:eastAsia="es-ES_tradnl"/>
        </w:rPr>
        <w:fldChar w:fldCharType="begin"/>
      </w:r>
      <w:r w:rsidRPr="004C365A">
        <w:rPr>
          <w:rFonts w:ascii="Times New Roman" w:hAnsi="Times New Roman"/>
          <w:sz w:val="24"/>
          <w:szCs w:val="24"/>
          <w:lang w:val="es-ES" w:eastAsia="es-ES_tradnl"/>
        </w:rPr>
        <w:instrText xml:space="preserve"> INCLUDEPICTURE "/var/folders/mg/htss8t0n0cdcmg3415nsds0w0000gn/T/com.microsoft.Word/WebArchiveCopyPasteTempFiles/hamachi-1.jpeg" \* MERGEFORMATINET </w:instrText>
      </w:r>
      <w:r w:rsidRPr="004C365A">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"/var/folders/mg/htss8t0n0cdcmg3415nsds0w0000gn/T/com.microsoft.Word/WebArchiveCopyPasteTempFiles/hamachi-1.jpeg"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FAB8B5B" wp14:editId="32FEB0B2">
            <wp:extent cx="3735070" cy="2299970"/>
            <wp:effectExtent l="0" t="0" r="0" b="0"/>
            <wp:docPr id="103" name="Imagen 99" descr="Las 5 mejores alternativas a Hamachi | Móvil For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as 5 mejores alternativas a Hamachi | Móvil Forum"/>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5070" cy="22999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4C365A">
        <w:rPr>
          <w:rFonts w:ascii="Times New Roman" w:hAnsi="Times New Roman"/>
          <w:sz w:val="24"/>
          <w:szCs w:val="24"/>
          <w:lang w:val="es-ES" w:eastAsia="es-ES_tradnl"/>
        </w:rPr>
        <w:fldChar w:fldCharType="end"/>
      </w:r>
    </w:p>
    <w:p w14:paraId="0EC4261B" w14:textId="222BADD5" w:rsidR="00B2731E" w:rsidRPr="004C365A" w:rsidRDefault="004C365A" w:rsidP="004C365A">
      <w:pPr>
        <w:spacing w:before="0" w:line="240" w:lineRule="auto"/>
        <w:jc w:val="center"/>
        <w:rPr>
          <w:rFonts w:ascii="Times New Roman" w:hAnsi="Times New Roman"/>
          <w:i/>
          <w:iCs/>
          <w:lang w:val="es-ES" w:eastAsia="es-ES_tradnl"/>
        </w:rPr>
      </w:pPr>
      <w:r w:rsidRPr="004C365A">
        <w:rPr>
          <w:rFonts w:ascii="Times New Roman" w:hAnsi="Times New Roman"/>
          <w:i/>
          <w:iCs/>
          <w:lang w:val="es-ES" w:eastAsia="es-ES_tradnl"/>
        </w:rPr>
        <w:t xml:space="preserve">Figura 6.2.11.1 </w:t>
      </w:r>
      <w:proofErr w:type="spellStart"/>
      <w:r w:rsidRPr="004C365A">
        <w:rPr>
          <w:rFonts w:ascii="Times New Roman" w:hAnsi="Times New Roman"/>
          <w:i/>
          <w:iCs/>
          <w:lang w:val="es-ES" w:eastAsia="es-ES_tradnl"/>
        </w:rPr>
        <w:t>LogMein</w:t>
      </w:r>
      <w:proofErr w:type="spellEnd"/>
      <w:r w:rsidRPr="004C365A">
        <w:rPr>
          <w:rFonts w:ascii="Times New Roman" w:hAnsi="Times New Roman"/>
          <w:i/>
          <w:iCs/>
          <w:lang w:val="es-ES" w:eastAsia="es-ES_tradnl"/>
        </w:rPr>
        <w:t xml:space="preserve"> </w:t>
      </w:r>
      <w:proofErr w:type="spellStart"/>
      <w:r w:rsidRPr="004C365A">
        <w:rPr>
          <w:rFonts w:ascii="Times New Roman" w:hAnsi="Times New Roman"/>
          <w:i/>
          <w:iCs/>
          <w:lang w:val="es-ES" w:eastAsia="es-ES_tradnl"/>
        </w:rPr>
        <w:t>Hamachi</w:t>
      </w:r>
      <w:proofErr w:type="spellEnd"/>
      <w:r w:rsidR="00B2731E">
        <w:br w:type="page"/>
      </w:r>
    </w:p>
    <w:p w14:paraId="60492B2D" w14:textId="7E7335AF" w:rsidR="00DC689C" w:rsidRDefault="00B31091" w:rsidP="00B31091">
      <w:pPr>
        <w:pStyle w:val="Ttulo1"/>
      </w:pPr>
      <w:bookmarkStart w:id="49" w:name="_Toc111705015"/>
      <w:r>
        <w:lastRenderedPageBreak/>
        <w:t>Planificación</w:t>
      </w:r>
      <w:bookmarkEnd w:id="49"/>
    </w:p>
    <w:p w14:paraId="46427748" w14:textId="5A3335B0" w:rsidR="00675A3A" w:rsidRDefault="00675A3A" w:rsidP="00301C53">
      <w:pPr>
        <w:pStyle w:val="Ttulo2"/>
      </w:pPr>
      <w:bookmarkStart w:id="50" w:name="_Toc111705016"/>
      <w:r>
        <w:t>Diagrama de precedencias</w:t>
      </w:r>
      <w:bookmarkEnd w:id="50"/>
    </w:p>
    <w:p w14:paraId="1FB3DC5E" w14:textId="1F6C9B2A" w:rsidR="00BB5040" w:rsidRPr="00BB5040" w:rsidRDefault="00BB5040" w:rsidP="00BB5040">
      <w:pPr>
        <w:jc w:val="center"/>
      </w:pPr>
      <w:r w:rsidRPr="00764F76">
        <w:rPr>
          <w:noProof/>
        </w:rPr>
        <w:drawing>
          <wp:anchor distT="0" distB="0" distL="114300" distR="114300" simplePos="0" relativeHeight="251665408" behindDoc="0" locked="0" layoutInCell="1" allowOverlap="1" wp14:anchorId="6049044F" wp14:editId="6C37455B">
            <wp:simplePos x="0" y="0"/>
            <wp:positionH relativeFrom="column">
              <wp:posOffset>0</wp:posOffset>
            </wp:positionH>
            <wp:positionV relativeFrom="page">
              <wp:posOffset>2139315</wp:posOffset>
            </wp:positionV>
            <wp:extent cx="5399405" cy="1637665"/>
            <wp:effectExtent l="0" t="0" r="0" b="0"/>
            <wp:wrapSquare wrapText="bothSides"/>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1637665"/>
                    </a:xfrm>
                    <a:prstGeom prst="rect">
                      <a:avLst/>
                    </a:prstGeom>
                  </pic:spPr>
                </pic:pic>
              </a:graphicData>
            </a:graphic>
            <wp14:sizeRelH relativeFrom="page">
              <wp14:pctWidth>0</wp14:pctWidth>
            </wp14:sizeRelH>
            <wp14:sizeRelV relativeFrom="page">
              <wp14:pctHeight>0</wp14:pctHeight>
            </wp14:sizeRelV>
          </wp:anchor>
        </w:drawing>
      </w:r>
      <w:r w:rsidRPr="00764F76">
        <w:rPr>
          <w:rFonts w:ascii="Times New Roman" w:hAnsi="Times New Roman"/>
          <w:i/>
          <w:iCs/>
        </w:rPr>
        <w:t>Figura 7.1.1 Diagrama de precedencias</w:t>
      </w:r>
    </w:p>
    <w:p w14:paraId="16AC2E7D" w14:textId="047872EE" w:rsidR="00BB5040" w:rsidRDefault="008C6CB0" w:rsidP="00BB5040">
      <w:r>
        <w:t>Nombres de las tareas:</w:t>
      </w:r>
    </w:p>
    <w:p w14:paraId="1BDDC8B0" w14:textId="02307179" w:rsidR="008C6CB0" w:rsidRDefault="008C6CB0" w:rsidP="008C6CB0">
      <w:pPr>
        <w:pStyle w:val="Prrafodelista"/>
        <w:numPr>
          <w:ilvl w:val="0"/>
          <w:numId w:val="27"/>
        </w:numPr>
      </w:pPr>
      <w:r>
        <w:t>Definición del proyecto</w:t>
      </w:r>
    </w:p>
    <w:p w14:paraId="177DE2A9" w14:textId="42D5E2EC" w:rsidR="008C6CB0" w:rsidRDefault="008C6CB0" w:rsidP="008C6CB0">
      <w:pPr>
        <w:pStyle w:val="Prrafodelista"/>
        <w:numPr>
          <w:ilvl w:val="0"/>
          <w:numId w:val="27"/>
        </w:numPr>
      </w:pPr>
      <w:r>
        <w:t>Planificación del proyecto</w:t>
      </w:r>
    </w:p>
    <w:p w14:paraId="226F589E" w14:textId="0BBF31EA" w:rsidR="008C6CB0" w:rsidRDefault="008C6CB0" w:rsidP="008C6CB0">
      <w:pPr>
        <w:pStyle w:val="Prrafodelista"/>
        <w:numPr>
          <w:ilvl w:val="0"/>
          <w:numId w:val="27"/>
        </w:numPr>
      </w:pPr>
      <w:r>
        <w:t>Obtención de requisitos</w:t>
      </w:r>
    </w:p>
    <w:p w14:paraId="40EA9634" w14:textId="759CF2A3" w:rsidR="008C6CB0" w:rsidRDefault="008C6CB0" w:rsidP="008C6CB0">
      <w:pPr>
        <w:pStyle w:val="Prrafodelista"/>
        <w:numPr>
          <w:ilvl w:val="0"/>
          <w:numId w:val="27"/>
        </w:numPr>
      </w:pPr>
      <w:r>
        <w:t>Diseño y desarrollo de la base de datos</w:t>
      </w:r>
    </w:p>
    <w:p w14:paraId="2115541F" w14:textId="428EAC95" w:rsidR="008C6CB0" w:rsidRDefault="008C6CB0" w:rsidP="008C6CB0">
      <w:pPr>
        <w:pStyle w:val="Prrafodelista"/>
        <w:numPr>
          <w:ilvl w:val="0"/>
          <w:numId w:val="27"/>
        </w:numPr>
      </w:pPr>
      <w:r>
        <w:t>Diseño y desarrollo del back-end</w:t>
      </w:r>
    </w:p>
    <w:p w14:paraId="767F9FC6" w14:textId="71D97ED9" w:rsidR="008C6CB0" w:rsidRDefault="008C6CB0" w:rsidP="008C6CB0">
      <w:pPr>
        <w:pStyle w:val="Prrafodelista"/>
        <w:numPr>
          <w:ilvl w:val="0"/>
          <w:numId w:val="27"/>
        </w:numPr>
      </w:pPr>
      <w:r>
        <w:t>Diseño y desarrollo del front-end</w:t>
      </w:r>
    </w:p>
    <w:p w14:paraId="3FE44B56" w14:textId="4BC193D6" w:rsidR="008C6CB0" w:rsidRDefault="008C6CB0" w:rsidP="008C6CB0">
      <w:pPr>
        <w:pStyle w:val="Prrafodelista"/>
        <w:numPr>
          <w:ilvl w:val="0"/>
          <w:numId w:val="27"/>
        </w:numPr>
      </w:pPr>
      <w:r>
        <w:t>Diseño y desarrollo del cliente</w:t>
      </w:r>
    </w:p>
    <w:p w14:paraId="5C5148EA" w14:textId="03210A1B" w:rsidR="008C6CB0" w:rsidRDefault="008C6CB0" w:rsidP="008C6CB0">
      <w:pPr>
        <w:pStyle w:val="Prrafodelista"/>
        <w:numPr>
          <w:ilvl w:val="0"/>
          <w:numId w:val="27"/>
        </w:numPr>
      </w:pPr>
      <w:r>
        <w:t>Pruebas</w:t>
      </w:r>
    </w:p>
    <w:p w14:paraId="258D664E" w14:textId="523D8431" w:rsidR="008C6CB0" w:rsidRPr="00764F76" w:rsidRDefault="008C6CB0" w:rsidP="008C6CB0">
      <w:pPr>
        <w:pStyle w:val="Prrafodelista"/>
        <w:numPr>
          <w:ilvl w:val="0"/>
          <w:numId w:val="27"/>
        </w:numPr>
      </w:pPr>
      <w:r>
        <w:t>Cierre del proyecto</w:t>
      </w:r>
    </w:p>
    <w:p w14:paraId="7096129A" w14:textId="2BCC4B36" w:rsidR="00764F76" w:rsidRPr="0053461D" w:rsidRDefault="00764F76" w:rsidP="0053461D"/>
    <w:p w14:paraId="464F7DE8" w14:textId="151CC487" w:rsidR="00675A3A" w:rsidRDefault="00624039" w:rsidP="00301C53">
      <w:pPr>
        <w:pStyle w:val="Ttulo2"/>
      </w:pPr>
      <w:bookmarkStart w:id="51" w:name="_Toc111705017"/>
      <w:r>
        <w:t xml:space="preserve"> </w:t>
      </w:r>
      <w:r w:rsidR="00675A3A">
        <w:t>Equipo real</w:t>
      </w:r>
      <w:bookmarkEnd w:id="51"/>
    </w:p>
    <w:p w14:paraId="245AD445" w14:textId="6920875A" w:rsidR="00FC5F0A" w:rsidRDefault="0053461D" w:rsidP="0053461D">
      <w:r>
        <w:t>E</w:t>
      </w:r>
      <w:r w:rsidR="00FC5F0A">
        <w:t xml:space="preserve">n los puntos anteriores se ha como es el esquema de trabajo y la organización ideal del proyecto, con el director y todos los especialistas, cada uno en su campo y con sus respectivas tareas. Sin embargo, no siempre todos los proyectos tienen las mismas </w:t>
      </w:r>
      <w:r w:rsidR="00B11D75">
        <w:t>posibilidades</w:t>
      </w:r>
      <w:r w:rsidR="00FC5F0A">
        <w:t xml:space="preserve"> de desarrollo y siempre ocurren </w:t>
      </w:r>
      <w:r w:rsidR="00B11D75">
        <w:t>contratiempos</w:t>
      </w:r>
      <w:r w:rsidR="00FC5F0A">
        <w:t xml:space="preserve"> que delimitan el propio desarrollo del mismo. En este caso, al ser un proyecto de fin de grado de un alumno, no se ha podido contar con todos los especialistas </w:t>
      </w:r>
      <w:r w:rsidR="00B11D75">
        <w:t>requeridos</w:t>
      </w:r>
      <w:r w:rsidR="00FC5F0A">
        <w:t xml:space="preserve">, es decir, que </w:t>
      </w:r>
      <w:r w:rsidR="00B11D75">
        <w:t>solo han trabajo dos personas en proyecto.</w:t>
      </w:r>
    </w:p>
    <w:p w14:paraId="042DFAFE" w14:textId="727C4C60" w:rsidR="00B11D75" w:rsidRPr="0053461D" w:rsidRDefault="00B11D75" w:rsidP="0053461D">
      <w:r>
        <w:t xml:space="preserve">Para el desarrollo de ACCESSIA, las personas que hemos estado trabajando hemos sido el director del proyecto, David Bujan y el ingeniero informático Aitor Piris. El director ha hecho las funciones de tutor, sin embargo, Aitor Piris ha hecho todos los papeles de los diferentes perfiles en uno solo. </w:t>
      </w:r>
    </w:p>
    <w:p w14:paraId="1553E942" w14:textId="77777777" w:rsidR="000C6289" w:rsidRDefault="00624039" w:rsidP="000C6289">
      <w:pPr>
        <w:pStyle w:val="Ttulo2"/>
      </w:pPr>
      <w:bookmarkStart w:id="52" w:name="_Toc111705018"/>
      <w:r w:rsidRPr="000C6289">
        <w:lastRenderedPageBreak/>
        <w:t xml:space="preserve"> </w:t>
      </w:r>
      <w:r w:rsidR="00675A3A" w:rsidRPr="000C6289">
        <w:t>Plan de trabajo real</w:t>
      </w:r>
      <w:bookmarkEnd w:id="52"/>
    </w:p>
    <w:p w14:paraId="42983DE1" w14:textId="52E35C4D" w:rsidR="00F14554" w:rsidRDefault="000C6289" w:rsidP="000C6289">
      <w:r w:rsidRPr="000C6289">
        <w:rPr>
          <w:noProof/>
        </w:rPr>
        <w:drawing>
          <wp:anchor distT="0" distB="0" distL="114300" distR="114300" simplePos="0" relativeHeight="251682816" behindDoc="0" locked="0" layoutInCell="1" allowOverlap="0" wp14:anchorId="26F72BCA" wp14:editId="2592CE5E">
            <wp:simplePos x="0" y="0"/>
            <wp:positionH relativeFrom="column">
              <wp:posOffset>159385</wp:posOffset>
            </wp:positionH>
            <wp:positionV relativeFrom="paragraph">
              <wp:posOffset>2621915</wp:posOffset>
            </wp:positionV>
            <wp:extent cx="5615305" cy="1472565"/>
            <wp:effectExtent l="1270" t="0" r="0" b="0"/>
            <wp:wrapTopAndBottom/>
            <wp:docPr id="115" name="Imagen 1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5615305" cy="1472565"/>
                    </a:xfrm>
                    <a:prstGeom prst="rect">
                      <a:avLst/>
                    </a:prstGeom>
                  </pic:spPr>
                </pic:pic>
              </a:graphicData>
            </a:graphic>
            <wp14:sizeRelH relativeFrom="margin">
              <wp14:pctWidth>0</wp14:pctWidth>
            </wp14:sizeRelH>
            <wp14:sizeRelV relativeFrom="margin">
              <wp14:pctHeight>0</wp14:pctHeight>
            </wp14:sizeRelV>
          </wp:anchor>
        </w:drawing>
      </w:r>
      <w:r w:rsidR="00F14554" w:rsidRPr="000C6289">
        <w:t xml:space="preserve">A </w:t>
      </w:r>
      <w:r w:rsidR="00624039" w:rsidRPr="000C6289">
        <w:t>continuación,</w:t>
      </w:r>
      <w:r w:rsidR="00F14554" w:rsidRPr="000C6289">
        <w:t xml:space="preserve"> se</w:t>
      </w:r>
      <w:r w:rsidR="00F14554">
        <w:t xml:space="preserve"> </w:t>
      </w:r>
      <w:r w:rsidR="00F14554" w:rsidRPr="000C6289">
        <w:t>adjunta la figura 7.3.1 la cual detalla el plan de trabajo real que se ha llevado a cabo.</w:t>
      </w:r>
    </w:p>
    <w:p w14:paraId="3F2FE56F" w14:textId="72FD2FCD" w:rsidR="000C6289" w:rsidRPr="0053461D" w:rsidRDefault="000C6289" w:rsidP="000C6289"/>
    <w:p w14:paraId="4F005A54" w14:textId="7758DA60" w:rsidR="00F14554" w:rsidRDefault="00F14554" w:rsidP="00F14554">
      <w:pPr>
        <w:jc w:val="center"/>
        <w:rPr>
          <w:rFonts w:ascii="Times New Roman" w:hAnsi="Times New Roman"/>
          <w:i/>
          <w:iCs/>
        </w:rPr>
      </w:pPr>
      <w:r w:rsidRPr="00F14554">
        <w:rPr>
          <w:rFonts w:ascii="Times New Roman" w:hAnsi="Times New Roman"/>
          <w:i/>
          <w:iCs/>
        </w:rPr>
        <w:t>Figura 7.3.1 Diagrama de trabajo real</w:t>
      </w:r>
    </w:p>
    <w:p w14:paraId="26BE7E00" w14:textId="6AFB8AF0" w:rsidR="000C6289" w:rsidRDefault="000C6289" w:rsidP="00F14554">
      <w:pPr>
        <w:jc w:val="center"/>
        <w:rPr>
          <w:rFonts w:ascii="Times New Roman" w:hAnsi="Times New Roman"/>
          <w:i/>
          <w:iCs/>
        </w:rPr>
      </w:pPr>
    </w:p>
    <w:p w14:paraId="4F0DF69F" w14:textId="77777777" w:rsidR="000C6289" w:rsidRPr="00F14554" w:rsidRDefault="000C6289" w:rsidP="00F14554">
      <w:pPr>
        <w:jc w:val="center"/>
        <w:rPr>
          <w:rFonts w:ascii="Times New Roman" w:hAnsi="Times New Roman"/>
          <w:i/>
          <w:iCs/>
        </w:rPr>
      </w:pPr>
    </w:p>
    <w:p w14:paraId="671125D1" w14:textId="49C634E1" w:rsidR="00675A3A" w:rsidRPr="00F14554" w:rsidRDefault="00624039" w:rsidP="00301C53">
      <w:pPr>
        <w:pStyle w:val="Ttulo2"/>
      </w:pPr>
      <w:bookmarkStart w:id="53" w:name="_Toc111705019"/>
      <w:r>
        <w:lastRenderedPageBreak/>
        <w:t xml:space="preserve"> </w:t>
      </w:r>
      <w:r w:rsidR="00675A3A" w:rsidRPr="00F14554">
        <w:t>Diagrama de Gantt</w:t>
      </w:r>
      <w:bookmarkEnd w:id="53"/>
    </w:p>
    <w:p w14:paraId="3F045CFA" w14:textId="6196024E" w:rsidR="0053461D" w:rsidRPr="0053461D" w:rsidRDefault="0053461D" w:rsidP="0053461D">
      <w:r>
        <w:t xml:space="preserve">Diagrama de </w:t>
      </w:r>
      <w:proofErr w:type="spellStart"/>
      <w:r>
        <w:t>gantt</w:t>
      </w:r>
      <w:proofErr w:type="spellEnd"/>
    </w:p>
    <w:p w14:paraId="24A258A9" w14:textId="378C7716" w:rsidR="00675A3A" w:rsidRDefault="00624039" w:rsidP="00301C53">
      <w:pPr>
        <w:pStyle w:val="Ttulo2"/>
      </w:pPr>
      <w:bookmarkStart w:id="54" w:name="_Toc111705020"/>
      <w:r>
        <w:t xml:space="preserve"> </w:t>
      </w:r>
      <w:r w:rsidR="00675A3A">
        <w:t>Estimación de carga de trabajo por tarea</w:t>
      </w:r>
      <w:bookmarkEnd w:id="54"/>
    </w:p>
    <w:p w14:paraId="2CBF7B3E" w14:textId="380C026E" w:rsidR="0053461D" w:rsidRDefault="006962D0" w:rsidP="0053461D">
      <w:r w:rsidRPr="006962D0">
        <w:rPr>
          <w:noProof/>
        </w:rPr>
        <w:drawing>
          <wp:anchor distT="0" distB="0" distL="114300" distR="114300" simplePos="0" relativeHeight="251667456" behindDoc="0" locked="0" layoutInCell="1" allowOverlap="1" wp14:anchorId="3724B061" wp14:editId="2A145745">
            <wp:simplePos x="0" y="0"/>
            <wp:positionH relativeFrom="column">
              <wp:posOffset>-168275</wp:posOffset>
            </wp:positionH>
            <wp:positionV relativeFrom="paragraph">
              <wp:posOffset>651087</wp:posOffset>
            </wp:positionV>
            <wp:extent cx="5400040" cy="1350010"/>
            <wp:effectExtent l="0" t="0" r="0" b="0"/>
            <wp:wrapTopAndBottom/>
            <wp:docPr id="116" name="Imagen 1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14:sizeRelH relativeFrom="page">
              <wp14:pctWidth>0</wp14:pctWidth>
            </wp14:sizeRelH>
            <wp14:sizeRelV relativeFrom="page">
              <wp14:pctHeight>0</wp14:pctHeight>
            </wp14:sizeRelV>
          </wp:anchor>
        </w:drawing>
      </w:r>
      <w:r>
        <w:t>A continuación, se adjunta la figura 7.5.1 la cual detalla el plan de trabajo real por tarea que se ha llevado a cabo</w:t>
      </w:r>
      <w:r w:rsidR="00AA06C1">
        <w:t>.</w:t>
      </w:r>
    </w:p>
    <w:p w14:paraId="6454249E" w14:textId="4E451446" w:rsidR="006962D0" w:rsidRDefault="00D41517" w:rsidP="005C2B25">
      <w:pPr>
        <w:jc w:val="center"/>
        <w:rPr>
          <w:rFonts w:ascii="Times New Roman" w:hAnsi="Times New Roman"/>
          <w:i/>
          <w:iCs/>
        </w:rPr>
      </w:pPr>
      <w:r w:rsidRPr="00D41517">
        <w:rPr>
          <w:rFonts w:ascii="Times New Roman" w:hAnsi="Times New Roman"/>
          <w:i/>
          <w:iCs/>
        </w:rPr>
        <w:t>Figura 7.5.1 Diagrama de carga de trabajo por tarea</w:t>
      </w:r>
    </w:p>
    <w:p w14:paraId="4B27ABFB" w14:textId="77777777" w:rsidR="005C2B25" w:rsidRPr="005C2B25" w:rsidRDefault="005C2B25" w:rsidP="005C2B25">
      <w:pPr>
        <w:jc w:val="center"/>
        <w:rPr>
          <w:rFonts w:ascii="Times New Roman" w:hAnsi="Times New Roman"/>
          <w:i/>
          <w:iCs/>
        </w:rPr>
      </w:pPr>
    </w:p>
    <w:p w14:paraId="6F7A91A2" w14:textId="33F602C6" w:rsidR="00675A3A" w:rsidRDefault="00624039" w:rsidP="00301C53">
      <w:pPr>
        <w:pStyle w:val="Ttulo2"/>
      </w:pPr>
      <w:bookmarkStart w:id="55" w:name="_Toc111705021"/>
      <w:r>
        <w:t xml:space="preserve"> </w:t>
      </w:r>
      <w:r w:rsidR="00675A3A">
        <w:t xml:space="preserve">Estimación de cargas de </w:t>
      </w:r>
      <w:r w:rsidR="0053461D">
        <w:t>trabajo</w:t>
      </w:r>
      <w:r w:rsidR="00675A3A">
        <w:t xml:space="preserve"> por perfil</w:t>
      </w:r>
      <w:bookmarkEnd w:id="55"/>
    </w:p>
    <w:p w14:paraId="51F37AAB" w14:textId="0F01010A" w:rsidR="00AF3D51" w:rsidRDefault="00076288" w:rsidP="00AF3D51">
      <w:r w:rsidRPr="00AF3D51">
        <w:rPr>
          <w:noProof/>
        </w:rPr>
        <w:drawing>
          <wp:anchor distT="0" distB="0" distL="114300" distR="114300" simplePos="0" relativeHeight="251668480" behindDoc="0" locked="0" layoutInCell="1" allowOverlap="1" wp14:anchorId="160BD203" wp14:editId="7C7A3A36">
            <wp:simplePos x="0" y="0"/>
            <wp:positionH relativeFrom="column">
              <wp:posOffset>554990</wp:posOffset>
            </wp:positionH>
            <wp:positionV relativeFrom="paragraph">
              <wp:posOffset>744220</wp:posOffset>
            </wp:positionV>
            <wp:extent cx="4236720" cy="1876425"/>
            <wp:effectExtent l="0" t="0" r="5080" b="3175"/>
            <wp:wrapTopAndBottom/>
            <wp:docPr id="119" name="Imagen 1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36720" cy="1876425"/>
                    </a:xfrm>
                    <a:prstGeom prst="rect">
                      <a:avLst/>
                    </a:prstGeom>
                  </pic:spPr>
                </pic:pic>
              </a:graphicData>
            </a:graphic>
            <wp14:sizeRelH relativeFrom="page">
              <wp14:pctWidth>0</wp14:pctWidth>
            </wp14:sizeRelH>
            <wp14:sizeRelV relativeFrom="page">
              <wp14:pctHeight>0</wp14:pctHeight>
            </wp14:sizeRelV>
          </wp:anchor>
        </w:drawing>
      </w:r>
      <w:r w:rsidR="00AF3D51">
        <w:t>A continuación, se adjunta la figura 7.6.1 la cual detalla el plan de trabajo real por perfil que se ha llevado a cabo.</w:t>
      </w:r>
    </w:p>
    <w:p w14:paraId="09BFB48F" w14:textId="1133B543" w:rsidR="00B31091" w:rsidRDefault="00076288" w:rsidP="005C2B25">
      <w:pPr>
        <w:jc w:val="center"/>
        <w:rPr>
          <w:rFonts w:ascii="Times New Roman" w:hAnsi="Times New Roman"/>
          <w:i/>
          <w:iCs/>
        </w:rPr>
      </w:pPr>
      <w:r w:rsidRPr="00076288">
        <w:rPr>
          <w:rFonts w:ascii="Times New Roman" w:hAnsi="Times New Roman"/>
          <w:i/>
          <w:iCs/>
        </w:rPr>
        <w:t>Figura 7.6.1 Diagrama de carga de trabajo por perfil</w:t>
      </w:r>
    </w:p>
    <w:p w14:paraId="07BD742E" w14:textId="4B40BBC7" w:rsidR="0036203E" w:rsidRDefault="0036203E" w:rsidP="005C2B25">
      <w:pPr>
        <w:jc w:val="center"/>
        <w:rPr>
          <w:rFonts w:ascii="Times New Roman" w:hAnsi="Times New Roman"/>
          <w:i/>
          <w:iCs/>
        </w:rPr>
      </w:pPr>
    </w:p>
    <w:p w14:paraId="0D70A4BA" w14:textId="46C5FF81" w:rsidR="0036203E" w:rsidRDefault="0036203E">
      <w:pPr>
        <w:spacing w:before="0" w:line="240" w:lineRule="auto"/>
        <w:jc w:val="left"/>
        <w:rPr>
          <w:rFonts w:ascii="Times New Roman" w:hAnsi="Times New Roman"/>
          <w:i/>
          <w:iCs/>
        </w:rPr>
      </w:pPr>
      <w:r>
        <w:rPr>
          <w:rFonts w:ascii="Times New Roman" w:hAnsi="Times New Roman"/>
          <w:i/>
          <w:iCs/>
        </w:rPr>
        <w:br w:type="page"/>
      </w:r>
    </w:p>
    <w:p w14:paraId="4F5B651D" w14:textId="6DE529F8" w:rsidR="0036203E" w:rsidRPr="005C2B25" w:rsidRDefault="0036203E" w:rsidP="0036203E">
      <w:pPr>
        <w:spacing w:before="0" w:line="240" w:lineRule="auto"/>
        <w:jc w:val="left"/>
        <w:rPr>
          <w:rFonts w:ascii="Times New Roman" w:hAnsi="Times New Roman"/>
          <w:i/>
          <w:iCs/>
        </w:rPr>
      </w:pPr>
      <w:r>
        <w:rPr>
          <w:rFonts w:ascii="Times New Roman" w:hAnsi="Times New Roman"/>
          <w:i/>
          <w:iCs/>
        </w:rPr>
        <w:lastRenderedPageBreak/>
        <w:br w:type="page"/>
      </w:r>
    </w:p>
    <w:p w14:paraId="4440F29C" w14:textId="418E1613" w:rsidR="00AA2932" w:rsidRDefault="00AA2932" w:rsidP="00B31091">
      <w:pPr>
        <w:pStyle w:val="Ttulo1"/>
      </w:pPr>
      <w:bookmarkStart w:id="56" w:name="_Toc111705022"/>
      <w:r>
        <w:lastRenderedPageBreak/>
        <w:t>Desarrollo e implementación</w:t>
      </w:r>
      <w:bookmarkEnd w:id="56"/>
    </w:p>
    <w:p w14:paraId="02F19E3D" w14:textId="0302FA24" w:rsidR="00651351" w:rsidRDefault="0036203E" w:rsidP="00B31091">
      <w:r>
        <w:t>Desarrollo e implementacion</w:t>
      </w:r>
    </w:p>
    <w:p w14:paraId="74170BC9" w14:textId="085AEDAB" w:rsidR="00B31091" w:rsidRPr="00B31091" w:rsidRDefault="00651351" w:rsidP="00651351">
      <w:pPr>
        <w:spacing w:before="0" w:line="240" w:lineRule="auto"/>
        <w:jc w:val="left"/>
      </w:pPr>
      <w:r>
        <w:br w:type="page"/>
      </w:r>
    </w:p>
    <w:p w14:paraId="637C46BB" w14:textId="2AC45BF6" w:rsidR="00AA2932" w:rsidRDefault="00AA2932" w:rsidP="00B31091">
      <w:pPr>
        <w:pStyle w:val="Ttulo1"/>
      </w:pPr>
      <w:bookmarkStart w:id="57" w:name="_Toc111705023"/>
      <w:r>
        <w:lastRenderedPageBreak/>
        <w:t>Requisitos</w:t>
      </w:r>
      <w:bookmarkEnd w:id="57"/>
    </w:p>
    <w:p w14:paraId="4A08AA42" w14:textId="51292066" w:rsidR="00651351" w:rsidRDefault="00651351" w:rsidP="00B31091">
      <w:r>
        <w:t xml:space="preserve">El cliente final y el </w:t>
      </w:r>
      <w:r w:rsidR="00103296">
        <w:t>público</w:t>
      </w:r>
      <w:r>
        <w:t xml:space="preserve"> objetivo son el conjunto de personas adultas con menores a su cargo. Ya que no se puede entrevistar a todo el conjunto, se ha decido hacer un </w:t>
      </w:r>
      <w:r w:rsidR="00103296">
        <w:t>subgrupo</w:t>
      </w:r>
      <w:r>
        <w:t xml:space="preserve"> de 15 personas, con características e </w:t>
      </w:r>
      <w:r w:rsidR="00103296">
        <w:t>ideologías</w:t>
      </w:r>
      <w:r>
        <w:t xml:space="preserve"> de toda </w:t>
      </w:r>
      <w:r w:rsidR="00103296">
        <w:t>índole</w:t>
      </w:r>
      <w:r>
        <w:t>, y van a ser las personas de este subgrupo las que propongan los requisitos que deberá cumplir esta solución tecnológica.</w:t>
      </w:r>
    </w:p>
    <w:p w14:paraId="268C9128" w14:textId="44CDBA2E" w:rsidR="00651351" w:rsidRDefault="00651351" w:rsidP="00B31091">
      <w:r>
        <w:t>Los requisitos de dividen en dos categorías, funcionales y no funcionales.</w:t>
      </w:r>
    </w:p>
    <w:p w14:paraId="236C434A" w14:textId="570E2B47" w:rsidR="00A44F1E" w:rsidRDefault="00A44F1E" w:rsidP="00B31091">
      <w:r>
        <w:t xml:space="preserve">Antes de especificar los dos tipos de requisitos existentes en esta solución tecnológica, es necesaria aclarar en que se diferencian ambos. </w:t>
      </w:r>
    </w:p>
    <w:p w14:paraId="559F1DE8" w14:textId="51D18F4D" w:rsidR="00A44F1E" w:rsidRDefault="00A44F1E" w:rsidP="00B31091">
      <w:r>
        <w:t>Los requisitos funcionales son aquellos que están propuestos por los usuarios o el cliente final, mientras que los requisitos no funcionales son aquellos que están especificados por el personal técnico o por las propias necesidades del proyecto.</w:t>
      </w:r>
    </w:p>
    <w:p w14:paraId="3E3E347E" w14:textId="50585FE9" w:rsidR="00651351" w:rsidRDefault="00651351" w:rsidP="00301C53">
      <w:pPr>
        <w:pStyle w:val="Ttulo2"/>
      </w:pPr>
      <w:bookmarkStart w:id="58" w:name="_Toc111705024"/>
      <w:r>
        <w:t>Requisitos funcionales</w:t>
      </w:r>
      <w:bookmarkEnd w:id="58"/>
    </w:p>
    <w:p w14:paraId="14FD3148" w14:textId="02E3C062" w:rsidR="00651351" w:rsidRDefault="00A44F1E" w:rsidP="00A44F1E">
      <w:r>
        <w:t>A continuación, se procede a enumerar los requisitos funcionales propuestos.</w:t>
      </w:r>
      <w:r w:rsidR="00103296">
        <w:t xml:space="preserve"> Se dividen por tres categorías, cada una relacionada a cada proyecto</w:t>
      </w:r>
    </w:p>
    <w:p w14:paraId="38F51B8D" w14:textId="4D29A3BF" w:rsidR="00103296" w:rsidRDefault="00103296" w:rsidP="00103296">
      <w:pPr>
        <w:pStyle w:val="Ttulo3"/>
      </w:pPr>
      <w:bookmarkStart w:id="59" w:name="_Toc111705025"/>
      <w:r>
        <w:t>ACCESSIA DESKTOP</w:t>
      </w:r>
      <w:bookmarkEnd w:id="59"/>
    </w:p>
    <w:p w14:paraId="517BB9E4" w14:textId="1F573444" w:rsidR="00103296" w:rsidRPr="00103296" w:rsidRDefault="00103296" w:rsidP="00103296">
      <w:r>
        <w:t>Aplicación de escritorio de ACCESSIA</w:t>
      </w:r>
    </w:p>
    <w:p w14:paraId="2B5849B2" w14:textId="6F7CCE9F" w:rsidR="00103296" w:rsidRPr="00484F22" w:rsidRDefault="00103296" w:rsidP="00484F22">
      <w:pPr>
        <w:pStyle w:val="Ttulo4"/>
      </w:pPr>
      <w:r w:rsidRPr="00484F22">
        <w:t>Seguridad de la aplicación</w:t>
      </w:r>
    </w:p>
    <w:p w14:paraId="5D1C8781" w14:textId="4BD65E92" w:rsidR="0095139B" w:rsidRDefault="00103296" w:rsidP="0095139B">
      <w:r>
        <w:t>Uno de los putos donde más se ha reflejado la preocupación de los usuarios finales ha sido en la propia seg</w:t>
      </w:r>
      <w:r w:rsidR="0095139B">
        <w:t xml:space="preserve">uridad y robustez de la aplicación, es decir, en el caso de una vez encendida la aplicación y el capturador, si se desea apagar dicho capturador o cualquiera de los parámetros que conforman la configuración de la aplicación, se deba introducir un pin o contraseña para poder hacerlo. </w:t>
      </w:r>
    </w:p>
    <w:p w14:paraId="11333946" w14:textId="176F20CD" w:rsidR="00103296" w:rsidRPr="00484F22" w:rsidRDefault="00103296" w:rsidP="00484F22">
      <w:pPr>
        <w:pStyle w:val="Ttulo4"/>
      </w:pPr>
      <w:r w:rsidRPr="00484F22">
        <w:t>Posibilidad de iniciar sesión</w:t>
      </w:r>
    </w:p>
    <w:p w14:paraId="1D4A1551" w14:textId="6BF71AD6" w:rsidR="0095139B" w:rsidRDefault="0095139B" w:rsidP="00484F22">
      <w:r>
        <w:t>Otro de los requisitos propuesto por el subgrupo de estudio era el de poder iniciar sesión desde cualquier equipo, es decir,</w:t>
      </w:r>
      <w:r w:rsidR="003652EF">
        <w:t xml:space="preserve"> si el usuario cambio de estación de trabajo, que pueda iniciar sesión desde la otra y pueda seguir viendo los datos ya guardados y poder tener la posibilidad que desde su cuenta pueda seguir enviando datos a la base de datos de ACCESSIA.</w:t>
      </w:r>
    </w:p>
    <w:p w14:paraId="01CD7018" w14:textId="77777777" w:rsidR="00743CA9" w:rsidRDefault="00743CA9" w:rsidP="00AA5D72">
      <w:pPr>
        <w:ind w:left="567"/>
      </w:pPr>
    </w:p>
    <w:p w14:paraId="4A652E43" w14:textId="0080A1A7" w:rsidR="00103296" w:rsidRPr="00484F22" w:rsidRDefault="00103296" w:rsidP="00484F22">
      <w:pPr>
        <w:pStyle w:val="Ttulo4"/>
      </w:pPr>
      <w:r w:rsidRPr="00484F22">
        <w:lastRenderedPageBreak/>
        <w:t>Posibilidad de encender y apagar el capturador de aplicaciones</w:t>
      </w:r>
    </w:p>
    <w:p w14:paraId="64EE030C" w14:textId="4151EF02" w:rsidR="00A2596D" w:rsidRDefault="00A2596D" w:rsidP="00484F22">
      <w:r>
        <w:t>Otro requisito propuesto por el subgrupo de estudio es de poder encender y apagar el capturador de aplicaciones. Es decir, que el usuario tenga posibilidad de elegir en todo momento cuando si y cuando no está encendido el capturador y se hagan las capturas de aplicaciones.</w:t>
      </w:r>
    </w:p>
    <w:p w14:paraId="7F4AF299" w14:textId="77777777" w:rsidR="00743CA9" w:rsidRDefault="00743CA9" w:rsidP="00AA5D72">
      <w:pPr>
        <w:ind w:left="567"/>
      </w:pPr>
    </w:p>
    <w:p w14:paraId="79078BD2" w14:textId="051BEDFE" w:rsidR="00103296" w:rsidRPr="00301C53" w:rsidRDefault="00103296" w:rsidP="00484F22">
      <w:pPr>
        <w:pStyle w:val="Ttulo4"/>
      </w:pPr>
      <w:r w:rsidRPr="00301C53">
        <w:t>Posibilidad de vetar aplicaciones</w:t>
      </w:r>
    </w:p>
    <w:p w14:paraId="1B85DC14" w14:textId="7949C460" w:rsidR="00A2596D" w:rsidRDefault="00A2596D" w:rsidP="00484F22">
      <w:r>
        <w:t xml:space="preserve">Así mismo, otro de los requisitos propuestos es el de poder vetar aplicaciones, es decir, que el usuario tenga la posibilidad de </w:t>
      </w:r>
      <w:r w:rsidR="00C8654A">
        <w:t>introducir el nombre de una aplicación, la cual no quiere que el menor tutelado pueda usar.</w:t>
      </w:r>
    </w:p>
    <w:p w14:paraId="1DFF8D30" w14:textId="77777777" w:rsidR="00743CA9" w:rsidRDefault="00743CA9" w:rsidP="00AA5D72">
      <w:pPr>
        <w:ind w:left="567"/>
      </w:pPr>
    </w:p>
    <w:p w14:paraId="61D0D469" w14:textId="654DF898" w:rsidR="00103296" w:rsidRPr="00301C53" w:rsidRDefault="00103296" w:rsidP="00484F22">
      <w:pPr>
        <w:pStyle w:val="Ttulo4"/>
      </w:pPr>
      <w:r w:rsidRPr="00301C53">
        <w:t>Posibilidad de guardado de datos en la nube</w:t>
      </w:r>
    </w:p>
    <w:p w14:paraId="79DA0144" w14:textId="11493362" w:rsidR="00743CA9" w:rsidRDefault="00C8654A" w:rsidP="00484F22">
      <w:r>
        <w:t>Otra de l</w:t>
      </w:r>
      <w:r w:rsidR="00855EC0">
        <w:t>o</w:t>
      </w:r>
      <w:r>
        <w:t xml:space="preserve">s </w:t>
      </w:r>
      <w:r w:rsidR="00855EC0">
        <w:t>requisitos</w:t>
      </w:r>
      <w:r>
        <w:t xml:space="preserve"> en la cual el subgrupo de estudio ha hecho mucho </w:t>
      </w:r>
      <w:r w:rsidR="00E263F3">
        <w:t>hincapié</w:t>
      </w:r>
      <w:r>
        <w:t>, es en la de poder guardar los datos generados en la nube para poder acceder a ellos cada vez que les sea posible.</w:t>
      </w:r>
    </w:p>
    <w:p w14:paraId="4044E0DD" w14:textId="77777777" w:rsidR="00484F22" w:rsidRDefault="00484F22" w:rsidP="00484F22"/>
    <w:p w14:paraId="1B7B28F3" w14:textId="450CA600" w:rsidR="00103296" w:rsidRPr="00743CA9" w:rsidRDefault="00103296" w:rsidP="00484F22">
      <w:pPr>
        <w:pStyle w:val="Ttulo4"/>
      </w:pPr>
      <w:r w:rsidRPr="00743CA9">
        <w:t>Posibilidad de regular la cadencia de captura de aplicaciones</w:t>
      </w:r>
    </w:p>
    <w:p w14:paraId="748B9FE8" w14:textId="727E75CE" w:rsidR="00A2596D" w:rsidRDefault="00E263F3" w:rsidP="00A2596D">
      <w:r>
        <w:t>Finalmente, el último de los requisitos que debe cumplir la versión de escritorio de ACCESSIA, es que esta debe de ofrecer al usuario la posibilidad de regular la cadencia con la que se generan las capturas de las aplicaciones.</w:t>
      </w:r>
    </w:p>
    <w:p w14:paraId="3F9EAE28" w14:textId="77777777" w:rsidR="00E263F3" w:rsidRDefault="00E263F3" w:rsidP="00A2596D"/>
    <w:p w14:paraId="44B31F6F" w14:textId="28AE6895" w:rsidR="00A2596D" w:rsidRPr="00A2596D" w:rsidRDefault="00A2596D" w:rsidP="00E263F3">
      <w:pPr>
        <w:spacing w:before="0" w:line="240" w:lineRule="auto"/>
        <w:jc w:val="left"/>
      </w:pPr>
    </w:p>
    <w:p w14:paraId="1DCB3E29" w14:textId="13C414B4" w:rsidR="00103296" w:rsidRDefault="00103296" w:rsidP="00103296">
      <w:pPr>
        <w:pStyle w:val="Ttulo3"/>
      </w:pPr>
      <w:bookmarkStart w:id="60" w:name="_Toc111705026"/>
      <w:r>
        <w:t>ACCESSIA WEB</w:t>
      </w:r>
      <w:bookmarkEnd w:id="60"/>
    </w:p>
    <w:p w14:paraId="645AF80F" w14:textId="37CDC64C" w:rsidR="00B57C5D" w:rsidRPr="00B57C5D" w:rsidRDefault="00B57C5D" w:rsidP="00B57C5D">
      <w:r>
        <w:t>Página web de ACCESSIA</w:t>
      </w:r>
    </w:p>
    <w:p w14:paraId="7DCF3C16" w14:textId="020B16F7" w:rsidR="00103296" w:rsidRDefault="00EA210F" w:rsidP="00EA210F">
      <w:pPr>
        <w:pStyle w:val="Ttulo4"/>
      </w:pPr>
      <w:r>
        <w:t>Posibilidad de ver el historial del usuario</w:t>
      </w:r>
    </w:p>
    <w:p w14:paraId="7E7CAB89" w14:textId="5B30A391" w:rsidR="00B57C5D" w:rsidRPr="00B57C5D" w:rsidRDefault="00B57C5D" w:rsidP="00B57C5D">
      <w:r>
        <w:t>Una de las posibilidades que se ha exigido para la versión web de ACCESSIA es que se pueda visualizar el historial de navegación del menor tutelado, es decir, mostrar una tabla con las páginas que ha visitado.</w:t>
      </w:r>
    </w:p>
    <w:p w14:paraId="2C2FECD0" w14:textId="5F64EAB8" w:rsidR="00EA210F" w:rsidRDefault="00EA210F" w:rsidP="00484F22">
      <w:pPr>
        <w:pStyle w:val="Ttulo4"/>
      </w:pPr>
      <w:r>
        <w:lastRenderedPageBreak/>
        <w:t>Posibilidad de ver el número de accesos a páginas pornográficas, drogas o RRSS</w:t>
      </w:r>
    </w:p>
    <w:p w14:paraId="3D8D9113" w14:textId="23D55316" w:rsidR="00743CA9" w:rsidRDefault="00C976D0" w:rsidP="00484F22">
      <w:r>
        <w:t xml:space="preserve">Otro de los requisitos que se exige que tenga la aplicación web es que se pueda ver el </w:t>
      </w:r>
      <w:r w:rsidR="00EB4093">
        <w:t>número</w:t>
      </w:r>
      <w:r>
        <w:t xml:space="preserve"> de accesos a páginas pornográficas, paginas compraventa de drogas y redes sociales.</w:t>
      </w:r>
    </w:p>
    <w:p w14:paraId="49E138E6" w14:textId="77777777" w:rsidR="00217A72" w:rsidRPr="00743CA9" w:rsidRDefault="00217A72" w:rsidP="00484F22"/>
    <w:p w14:paraId="323F23C2" w14:textId="7F4D4E76" w:rsidR="00EA210F" w:rsidRDefault="00EA210F" w:rsidP="00EA210F">
      <w:pPr>
        <w:pStyle w:val="Ttulo4"/>
      </w:pPr>
      <w:r>
        <w:t>Posibilidad de ver las páginas más visitadas</w:t>
      </w:r>
    </w:p>
    <w:p w14:paraId="53C80DAF" w14:textId="1D692142" w:rsidR="00743CA9" w:rsidRDefault="00C976D0" w:rsidP="00743CA9">
      <w:r>
        <w:t>Así mismo, el subgrupo de estudio también ha exigido que exista un apartado en la aplicación web que muestre cuales son las páginas web más visitadas.</w:t>
      </w:r>
    </w:p>
    <w:p w14:paraId="652DA9BB" w14:textId="77777777" w:rsidR="00217A72" w:rsidRPr="00743CA9" w:rsidRDefault="00217A72" w:rsidP="00743CA9"/>
    <w:p w14:paraId="5B07CF7B" w14:textId="0F69A48E" w:rsidR="00EA210F" w:rsidRDefault="00EA210F" w:rsidP="00EA210F">
      <w:pPr>
        <w:pStyle w:val="Ttulo4"/>
      </w:pPr>
      <w:r>
        <w:t>Posibilidad de visualizar las capturas generadas con la aplicación de escritorio de ACCESSIA y toda su información</w:t>
      </w:r>
    </w:p>
    <w:p w14:paraId="62DA90B5" w14:textId="630EAA85" w:rsidR="00743CA9" w:rsidRDefault="00EB4093" w:rsidP="00743CA9">
      <w:r>
        <w:t xml:space="preserve">Por último, el grupo de estudio también ha considerado importante que la aplicación web cuente con la posibilidad de poder mostrar todas las capturas generadas por el usuario </w:t>
      </w:r>
      <w:r w:rsidR="00217A72">
        <w:t>iniciado</w:t>
      </w:r>
      <w:r>
        <w:t xml:space="preserve">, </w:t>
      </w:r>
      <w:r w:rsidR="00217A72">
        <w:t>así</w:t>
      </w:r>
      <w:r>
        <w:t xml:space="preserve"> mismo, que la tabla que contiene </w:t>
      </w:r>
      <w:r w:rsidR="00217A72">
        <w:t xml:space="preserve">las filas con las aplicaciones capturadas cuente con un botón para poder acceder a otra página que muestre el detalle completo para dicha captura. </w:t>
      </w:r>
    </w:p>
    <w:p w14:paraId="3354F137" w14:textId="39686C0B" w:rsidR="00EB4093" w:rsidRDefault="00EB4093" w:rsidP="00743CA9"/>
    <w:p w14:paraId="7605BB88" w14:textId="77777777" w:rsidR="00EB4093" w:rsidRPr="00743CA9" w:rsidRDefault="00EB4093" w:rsidP="00743CA9"/>
    <w:p w14:paraId="22ADA9C0" w14:textId="6C3D10D9" w:rsidR="00103296" w:rsidRDefault="00103296" w:rsidP="00103296">
      <w:pPr>
        <w:pStyle w:val="Ttulo3"/>
      </w:pPr>
      <w:bookmarkStart w:id="61" w:name="_Toc111705027"/>
      <w:r>
        <w:t>ACCESSIA CHROME EXTENSION</w:t>
      </w:r>
      <w:bookmarkEnd w:id="61"/>
    </w:p>
    <w:p w14:paraId="7DBC3A5B" w14:textId="120C6F00" w:rsidR="00B57C5D" w:rsidRPr="00B57C5D" w:rsidRDefault="00B57C5D" w:rsidP="00B57C5D">
      <w:r>
        <w:t>Extensión de ACCESSIA para el navegador CHROME</w:t>
      </w:r>
    </w:p>
    <w:p w14:paraId="4999A243" w14:textId="44B0AC8C" w:rsidR="00103296" w:rsidRDefault="00E263F3" w:rsidP="00EA210F">
      <w:pPr>
        <w:pStyle w:val="Ttulo4"/>
      </w:pPr>
      <w:r>
        <w:t>Posibilidad de generar un historial y guardarlo en la nube</w:t>
      </w:r>
    </w:p>
    <w:p w14:paraId="48D856D8" w14:textId="1995239B" w:rsidR="00217A72" w:rsidRDefault="00217A72" w:rsidP="00217A72">
      <w:r>
        <w:t xml:space="preserve">El subgrupo de estudio ha considerado como primordial la funcionalidad de poder generar un historial de todas las páginas vistas en el periodo en el que el filtro del historial esta activa, además de poder guardar dicho historial en la nube para poder acceder a él más tarde. </w:t>
      </w:r>
    </w:p>
    <w:p w14:paraId="0983B951" w14:textId="77777777" w:rsidR="00217A72" w:rsidRPr="00217A72" w:rsidRDefault="00217A72" w:rsidP="00217A72"/>
    <w:p w14:paraId="6A810EB2" w14:textId="6050BB73" w:rsidR="00E263F3" w:rsidRDefault="00E263F3" w:rsidP="00EA210F">
      <w:pPr>
        <w:pStyle w:val="Ttulo4"/>
      </w:pPr>
      <w:r>
        <w:t>Posibilidad de vetar la entrada a las URLs proporcionadas</w:t>
      </w:r>
    </w:p>
    <w:p w14:paraId="14341A33" w14:textId="13BDA07A" w:rsidR="00217A72" w:rsidRPr="00217A72" w:rsidRDefault="00217A72" w:rsidP="00217A72">
      <w:r>
        <w:t xml:space="preserve">Otra de las funcionalidades fundamentales deliberadas por el subgrupo de estudio es la capacidad de poder vetar una URL, es decir, que el usuario iniciado pueda introducir una URL a la cual la extensión no deje entrar, que en el momento en el que se intente acceder a dicha URL, la pestaña que trata de </w:t>
      </w:r>
      <w:r w:rsidR="00697FC5">
        <w:t>abrirla</w:t>
      </w:r>
      <w:r>
        <w:t xml:space="preserve"> se cierre.</w:t>
      </w:r>
    </w:p>
    <w:p w14:paraId="00B7A931" w14:textId="4F6099CC" w:rsidR="00E263F3" w:rsidRDefault="00E263F3" w:rsidP="00EA210F">
      <w:pPr>
        <w:pStyle w:val="Ttulo4"/>
      </w:pPr>
      <w:r>
        <w:lastRenderedPageBreak/>
        <w:t xml:space="preserve">Posibilidad de excluir el acceso de </w:t>
      </w:r>
      <w:r w:rsidR="00EA210F">
        <w:t>páginas</w:t>
      </w:r>
      <w:r>
        <w:t xml:space="preserve"> pornográficas, redes sociales y drogas</w:t>
      </w:r>
    </w:p>
    <w:p w14:paraId="47F91315" w14:textId="57C808B2" w:rsidR="00217A72" w:rsidRPr="00217A72" w:rsidRDefault="00697FC5" w:rsidP="00217A72">
      <w:r>
        <w:t xml:space="preserve">Otra funcionalidad, también considerada muy importante es la de poder excluir el acceso a las páginas pornográficas, de compraventa de drogas y redes sociales, es decir, que cuando se quiera acceder a una página de cualquier índole anteriormente mencionada, la pestaña que trata de abrirla se cierre. Cabe destacar, que se ha mencionado la relevancia de poder activar y desactivar dichos filtros. </w:t>
      </w:r>
    </w:p>
    <w:p w14:paraId="20829672" w14:textId="300279E5" w:rsidR="00EA210F" w:rsidRDefault="00EA210F" w:rsidP="00EA210F">
      <w:pPr>
        <w:pStyle w:val="Ttulo4"/>
      </w:pPr>
      <w:r>
        <w:t>Posibilidad de gestión de usuarios</w:t>
      </w:r>
    </w:p>
    <w:p w14:paraId="38BD511D" w14:textId="18D07762" w:rsidR="00697FC5" w:rsidRDefault="00697FC5" w:rsidP="00697FC5">
      <w:r>
        <w:t xml:space="preserve">Finalmente, los usuarios del subgrupo de estudio también desean poder iniciar y cerrar sesión, además de poder registrarse y tener un botón, fácilmente accesible, para acceder al panel de control principal. Además, el subgrupo de estudio ha mencionado la relevancia de poder poner una clave a la hora de activar o desactivar un filtro. </w:t>
      </w:r>
    </w:p>
    <w:p w14:paraId="262924B9" w14:textId="789FB692" w:rsidR="00651351" w:rsidRPr="0034299C" w:rsidRDefault="00651351" w:rsidP="0034299C">
      <w:pPr>
        <w:pStyle w:val="Ttulo2"/>
      </w:pPr>
      <w:bookmarkStart w:id="62" w:name="_Toc111705028"/>
      <w:r w:rsidRPr="0034299C">
        <w:t>Requisitos no funcionales</w:t>
      </w:r>
      <w:bookmarkEnd w:id="62"/>
    </w:p>
    <w:p w14:paraId="2C827276" w14:textId="04134C33" w:rsidR="00651351" w:rsidRDefault="00A44F1E" w:rsidP="00B31091">
      <w:r>
        <w:t>A continuación, se procede a enumerar los requisitos no funcionales de la solución tecnológica</w:t>
      </w:r>
      <w:r w:rsidR="0034299C">
        <w:t>.</w:t>
      </w:r>
    </w:p>
    <w:p w14:paraId="735EEFE2" w14:textId="77777777" w:rsidR="00893A04" w:rsidRDefault="00893A04" w:rsidP="00B31091"/>
    <w:p w14:paraId="57D849D2" w14:textId="54163D34" w:rsidR="000429EF" w:rsidRDefault="000429EF" w:rsidP="0034299C">
      <w:pPr>
        <w:pStyle w:val="Ttulo3"/>
      </w:pPr>
      <w:bookmarkStart w:id="63" w:name="_Toc111705029"/>
      <w:r w:rsidRPr="0034299C">
        <w:t>Navegador</w:t>
      </w:r>
      <w:bookmarkEnd w:id="63"/>
    </w:p>
    <w:p w14:paraId="7436C556" w14:textId="2EE1A802" w:rsidR="0034299C" w:rsidRDefault="0034299C" w:rsidP="0034299C">
      <w:r>
        <w:t>Para poder hacer uso tanto de la extensión de ACCESSIA como de la página principal, es necesario acceder mediante el navegador de Google Chrome.</w:t>
      </w:r>
    </w:p>
    <w:p w14:paraId="21F726ED" w14:textId="77777777" w:rsidR="0034299C" w:rsidRPr="0034299C" w:rsidRDefault="0034299C" w:rsidP="0034299C"/>
    <w:p w14:paraId="7D598BEB" w14:textId="219D0F8B" w:rsidR="000429EF" w:rsidRDefault="000429EF" w:rsidP="0034299C">
      <w:pPr>
        <w:pStyle w:val="Ttulo3"/>
      </w:pPr>
      <w:bookmarkStart w:id="64" w:name="_Toc111705030"/>
      <w:r w:rsidRPr="0034299C">
        <w:t>Versión de Java</w:t>
      </w:r>
      <w:bookmarkEnd w:id="64"/>
    </w:p>
    <w:p w14:paraId="2169F8E0" w14:textId="2CFE3374" w:rsidR="0034299C" w:rsidRDefault="0034299C" w:rsidP="0034299C">
      <w:r>
        <w:t>Para poder hacer uso de la aplicación de escritorio de ACCESSIA, es necesario tener la última versión de Java instalada.</w:t>
      </w:r>
    </w:p>
    <w:p w14:paraId="6F1A19FD" w14:textId="77777777" w:rsidR="0034299C" w:rsidRDefault="0034299C" w:rsidP="0034299C"/>
    <w:p w14:paraId="4CDAE4ED" w14:textId="4AF4FBB1" w:rsidR="0034299C" w:rsidRDefault="0034299C" w:rsidP="0034299C">
      <w:pPr>
        <w:pStyle w:val="Ttulo3"/>
      </w:pPr>
      <w:bookmarkStart w:id="65" w:name="_Toc111705031"/>
      <w:r>
        <w:t>Sistema Operativo</w:t>
      </w:r>
      <w:bookmarkEnd w:id="65"/>
    </w:p>
    <w:p w14:paraId="3368A4A5" w14:textId="2F08A23D" w:rsidR="0034299C" w:rsidRDefault="0034299C" w:rsidP="0034299C">
      <w:r>
        <w:t>Para poder hacer uso de la aplicación de escritorio de ACCESSIA, es necesario ejecutarlo en un sistema operativo de Windows 10 o superior. Actualmente ACCESSIA Desktop solo está disponible para Windows.</w:t>
      </w:r>
    </w:p>
    <w:p w14:paraId="7944C15E" w14:textId="5DBB30BA" w:rsidR="0034299C" w:rsidRDefault="0034299C" w:rsidP="0034299C"/>
    <w:p w14:paraId="714939E4" w14:textId="77777777" w:rsidR="0034299C" w:rsidRPr="0034299C" w:rsidRDefault="0034299C" w:rsidP="0034299C"/>
    <w:p w14:paraId="0BC4B228" w14:textId="280A1978" w:rsidR="000429EF" w:rsidRDefault="000429EF" w:rsidP="0034299C">
      <w:pPr>
        <w:pStyle w:val="Ttulo3"/>
      </w:pPr>
      <w:bookmarkStart w:id="66" w:name="_Toc111705032"/>
      <w:r>
        <w:lastRenderedPageBreak/>
        <w:t>Instalación de la extensión</w:t>
      </w:r>
      <w:bookmarkEnd w:id="66"/>
    </w:p>
    <w:p w14:paraId="7482A68F" w14:textId="66702BF9" w:rsidR="000429EF" w:rsidRDefault="0034299C" w:rsidP="00B31091">
      <w:r>
        <w:t>Para poder hacer uso de la extensión de ACCESSIA, es necesario seguir las instrucciones de instalación, las cuales se especifican en el manual de usuario.</w:t>
      </w:r>
    </w:p>
    <w:p w14:paraId="7853CE03" w14:textId="77777777" w:rsidR="00893A04" w:rsidRDefault="00893A04" w:rsidP="00B31091"/>
    <w:p w14:paraId="4C2BAF30" w14:textId="66B45CFB" w:rsidR="000429EF" w:rsidRPr="0034299C" w:rsidRDefault="000429EF" w:rsidP="0034299C">
      <w:pPr>
        <w:pStyle w:val="Ttulo2"/>
      </w:pPr>
      <w:bookmarkStart w:id="67" w:name="_Toc111705033"/>
      <w:r w:rsidRPr="0034299C">
        <w:t>Restricciones de la aplicación</w:t>
      </w:r>
      <w:bookmarkEnd w:id="67"/>
    </w:p>
    <w:p w14:paraId="65369D7E" w14:textId="673F47F1" w:rsidR="000429EF" w:rsidRDefault="000429EF" w:rsidP="000429EF">
      <w:r>
        <w:t>A continuación de enumeran las restricciones que debe cumplir toda la solución tecnológica</w:t>
      </w:r>
      <w:r w:rsidR="00893A04">
        <w:t>.</w:t>
      </w:r>
    </w:p>
    <w:p w14:paraId="01B7D281" w14:textId="77777777" w:rsidR="00893A04" w:rsidRDefault="00893A04" w:rsidP="000429EF"/>
    <w:p w14:paraId="7A42C4BB" w14:textId="1C259A25" w:rsidR="00893A04" w:rsidRDefault="00893A04" w:rsidP="00893A04">
      <w:pPr>
        <w:pStyle w:val="Ttulo3"/>
      </w:pPr>
      <w:bookmarkStart w:id="68" w:name="_Toc111705034"/>
      <w:r>
        <w:t>Precio</w:t>
      </w:r>
      <w:bookmarkEnd w:id="68"/>
    </w:p>
    <w:p w14:paraId="69973B1B" w14:textId="76B18AB4" w:rsidR="00893A04" w:rsidRDefault="00893A04" w:rsidP="00893A04">
      <w:r>
        <w:t>Una de las mayores restricciones de toda la solución de ACCESSIA, es que sea gratuita, es decir, que no se contemple la posibilidad de hacer pagar a los usuarios finales por ninguna de las funcionalidades ofrecidas por ACCESSIA.</w:t>
      </w:r>
    </w:p>
    <w:p w14:paraId="14230CD6" w14:textId="77777777" w:rsidR="00893A04" w:rsidRPr="00893A04" w:rsidRDefault="00893A04" w:rsidP="00893A04"/>
    <w:p w14:paraId="0CE078FE" w14:textId="1FB02185" w:rsidR="00893A04" w:rsidRDefault="00893A04" w:rsidP="00893A04">
      <w:pPr>
        <w:pStyle w:val="Ttulo3"/>
      </w:pPr>
      <w:bookmarkStart w:id="69" w:name="_Toc111705035"/>
      <w:r>
        <w:t>Disponibilidad</w:t>
      </w:r>
      <w:bookmarkEnd w:id="69"/>
    </w:p>
    <w:p w14:paraId="4302B280" w14:textId="0DF3D422" w:rsidR="00893A04" w:rsidRDefault="00893A04" w:rsidP="00893A04">
      <w:r>
        <w:t>Otra de las mayores restricciones de ACCESSIA es que debe estar disponible desde todas las partes del globo, es decir, que independientemente del país o región desde el cual se ejecuta, pueda funcionar correctamente.</w:t>
      </w:r>
    </w:p>
    <w:p w14:paraId="5E1DE302" w14:textId="77777777" w:rsidR="00893A04" w:rsidRPr="00893A04" w:rsidRDefault="00893A04" w:rsidP="00893A04"/>
    <w:p w14:paraId="6E7ACC41" w14:textId="3B9AA895" w:rsidR="00893A04" w:rsidRDefault="00893A04" w:rsidP="00893A04">
      <w:pPr>
        <w:pStyle w:val="Ttulo3"/>
      </w:pPr>
      <w:bookmarkStart w:id="70" w:name="_Toc111705036"/>
      <w:r>
        <w:t>Facilidad de uso</w:t>
      </w:r>
      <w:bookmarkEnd w:id="70"/>
    </w:p>
    <w:p w14:paraId="37422256" w14:textId="5D146F8D" w:rsidR="00893A04" w:rsidRPr="00893A04" w:rsidRDefault="00893A04" w:rsidP="00893A04">
      <w:r>
        <w:t xml:space="preserve">Finalmente, la última mayor restricción de ACCESSIA, es que esta debe ser de un uso amigable para el usuario final, es decir, que no sea nada compleja, ni use complicados comandos o pantallas, ya que la van a usar usuarios de indoles muy distintas. </w:t>
      </w:r>
    </w:p>
    <w:p w14:paraId="19D9E878" w14:textId="7D4E9B7D" w:rsidR="00B31091" w:rsidRPr="00B31091" w:rsidRDefault="00651351" w:rsidP="00F51073">
      <w:pPr>
        <w:spacing w:before="0" w:line="240" w:lineRule="auto"/>
        <w:jc w:val="left"/>
      </w:pPr>
      <w:r>
        <w:br w:type="page"/>
      </w:r>
    </w:p>
    <w:p w14:paraId="2C632009" w14:textId="0910E3F9" w:rsidR="00AA2932" w:rsidRDefault="00B31091" w:rsidP="00B31091">
      <w:pPr>
        <w:pStyle w:val="Ttulo1"/>
      </w:pPr>
      <w:bookmarkStart w:id="71" w:name="_Toc111705037"/>
      <w:r>
        <w:lastRenderedPageBreak/>
        <w:t>Análisis</w:t>
      </w:r>
      <w:r w:rsidR="00AA2932">
        <w:t xml:space="preserve"> funcional</w:t>
      </w:r>
      <w:bookmarkEnd w:id="71"/>
    </w:p>
    <w:p w14:paraId="680679CF" w14:textId="046C9240" w:rsidR="00BC374B" w:rsidRDefault="00BC374B" w:rsidP="00B31091">
      <w:proofErr w:type="spellStart"/>
      <w:r>
        <w:t>Analisis</w:t>
      </w:r>
      <w:proofErr w:type="spellEnd"/>
      <w:r>
        <w:t xml:space="preserve"> funcional</w:t>
      </w:r>
    </w:p>
    <w:p w14:paraId="1BA2B843" w14:textId="77777777" w:rsidR="000D68AA" w:rsidRDefault="00BC374B">
      <w:pPr>
        <w:spacing w:before="0" w:line="240" w:lineRule="auto"/>
        <w:jc w:val="left"/>
        <w:rPr>
          <w:rFonts w:ascii="Bookman Old Style" w:hAnsi="Bookman Old Style"/>
          <w:b/>
          <w:caps/>
          <w:kern w:val="28"/>
          <w:sz w:val="32"/>
        </w:rPr>
      </w:pPr>
      <w:r>
        <w:br w:type="page"/>
      </w:r>
      <w:bookmarkStart w:id="72" w:name="_Toc111705038"/>
      <w:r w:rsidR="000D68AA">
        <w:lastRenderedPageBreak/>
        <w:br w:type="page"/>
      </w:r>
    </w:p>
    <w:p w14:paraId="3F35A5C1" w14:textId="1656D128" w:rsidR="00AA2932" w:rsidRDefault="00AA2932" w:rsidP="00F51073">
      <w:pPr>
        <w:pStyle w:val="Ttulo1"/>
      </w:pPr>
      <w:r>
        <w:lastRenderedPageBreak/>
        <w:t>Diseño</w:t>
      </w:r>
      <w:bookmarkEnd w:id="72"/>
    </w:p>
    <w:p w14:paraId="6D175CAB" w14:textId="06611569" w:rsidR="007F317D" w:rsidRDefault="00F51073" w:rsidP="00B31091">
      <w:r>
        <w:t xml:space="preserve">En este apartado se tratan los aspectos más importantes relativos al diseño de la solución tecnológica. </w:t>
      </w:r>
      <w:r w:rsidR="000D68AA">
        <w:t>Se divide en tres apartados, uno por cada aplicación que compone la solución tecnológica. Cada apartado relata el diseño de las interfaces, los componentes y las herramientas usadas para el desarrollo de dicho diseño.</w:t>
      </w:r>
    </w:p>
    <w:p w14:paraId="050041E0" w14:textId="61B03975" w:rsidR="000D68AA" w:rsidRDefault="000D68AA" w:rsidP="000D68AA">
      <w:pPr>
        <w:pStyle w:val="Ttulo2"/>
      </w:pPr>
      <w:r>
        <w:t>ACCESSIA WEB</w:t>
      </w:r>
    </w:p>
    <w:p w14:paraId="6087F261" w14:textId="270B8E5E" w:rsidR="000017FC" w:rsidRDefault="000017FC" w:rsidP="000017FC">
      <w:r>
        <w:t xml:space="preserve">Para el desarrollo de la página web de ACCESSIA se ha usado un IDE especial y en concreto, ATOM. </w:t>
      </w:r>
      <w:r w:rsidR="005B58AE">
        <w:t xml:space="preserve">Se ha decidido usar esta tecnología ya que ofrece un marco de desarrollo, el cual facilita la tarea de diseño de interfaz. </w:t>
      </w:r>
    </w:p>
    <w:p w14:paraId="6A413FF3" w14:textId="23A884CD" w:rsidR="005B58AE" w:rsidRPr="000017FC" w:rsidRDefault="005B58AE" w:rsidP="000017FC">
      <w:r>
        <w:t>El proyecto lo compone una seria de archivos de tipo HTML, CSS y JavaScript, los cuales contienen toda la configuración, estilos y lógica de la aplicación.</w:t>
      </w:r>
    </w:p>
    <w:p w14:paraId="46E04D02" w14:textId="4845B5D0" w:rsidR="000D68AA" w:rsidRDefault="000D68AA" w:rsidP="000D68AA">
      <w:r>
        <w:t>Los elementos que componen la interfaz de ACCESSIA WEB son:</w:t>
      </w:r>
    </w:p>
    <w:p w14:paraId="355CB82B" w14:textId="77777777" w:rsidR="0037397A" w:rsidRDefault="0037397A" w:rsidP="000D68AA"/>
    <w:p w14:paraId="7A37E284" w14:textId="6B5CFAD3" w:rsidR="000D68AA" w:rsidRDefault="00A52101" w:rsidP="000017FC">
      <w:pPr>
        <w:pStyle w:val="Ttulo3"/>
      </w:pPr>
      <w:r>
        <w:rPr>
          <w:noProof/>
        </w:rPr>
        <w:drawing>
          <wp:anchor distT="0" distB="0" distL="114300" distR="114300" simplePos="0" relativeHeight="251670528" behindDoc="0" locked="0" layoutInCell="1" allowOverlap="1" wp14:anchorId="69797969" wp14:editId="7132AC11">
            <wp:simplePos x="0" y="0"/>
            <wp:positionH relativeFrom="column">
              <wp:posOffset>-251460</wp:posOffset>
            </wp:positionH>
            <wp:positionV relativeFrom="paragraph">
              <wp:posOffset>508000</wp:posOffset>
            </wp:positionV>
            <wp:extent cx="5400040" cy="3085465"/>
            <wp:effectExtent l="0" t="0" r="0" b="635"/>
            <wp:wrapSquare wrapText="bothSides"/>
            <wp:docPr id="121" name="Imagen 12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Escala de tiempo&#10;&#10;Descripción generada automáticamente con confianza me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D68AA">
        <w:t>Página principal</w:t>
      </w:r>
    </w:p>
    <w:p w14:paraId="622AF32E" w14:textId="31516F9A" w:rsidR="00F766DE" w:rsidRDefault="00A52101" w:rsidP="00980F7C">
      <w:pPr>
        <w:jc w:val="center"/>
        <w:rPr>
          <w:rFonts w:ascii="Times New Roman" w:hAnsi="Times New Roman"/>
          <w:i/>
          <w:iCs/>
        </w:rPr>
      </w:pPr>
      <w:r w:rsidRPr="00980F7C">
        <w:rPr>
          <w:rFonts w:ascii="Times New Roman" w:hAnsi="Times New Roman"/>
          <w:i/>
          <w:iCs/>
        </w:rPr>
        <w:t>Figura 11.1.1 Pantalla principal de ACCESSIA Web</w:t>
      </w:r>
    </w:p>
    <w:p w14:paraId="1C333CD1" w14:textId="11ECA262" w:rsidR="00980F7C" w:rsidRDefault="00980F7C" w:rsidP="00980F7C">
      <w:r>
        <w:t>En la pantalla principal se puede observar que es un diseño minimalista, sencillo, amigable y con pocos elementos, y los existentes, son bastantes claros y concisos. Esto se ha diseñado de este modo para cumplir con unos de los requisitos funcionales descritos en los anteriores capítulos.</w:t>
      </w:r>
    </w:p>
    <w:p w14:paraId="3E1E4851" w14:textId="36D5C0C0" w:rsidR="00980F7C" w:rsidRDefault="00980F7C" w:rsidP="00980F7C">
      <w:r>
        <w:lastRenderedPageBreak/>
        <w:t xml:space="preserve">Se puede observar un </w:t>
      </w:r>
      <w:r w:rsidR="0037397A">
        <w:t>menú en la cabecera con los tres botones, cuya función es la de permitir la navegación entre las distintas páginas de la web.</w:t>
      </w:r>
    </w:p>
    <w:p w14:paraId="5BC675EA" w14:textId="5528504E" w:rsidR="0037397A" w:rsidRDefault="0037397A" w:rsidP="00980F7C">
      <w:r>
        <w:t xml:space="preserve">Así mismo, también se pueden observar dos tablas, la primera de ellas contiene las descargas necesarias para poder ejecutar la solución de ACCESSIA. Así mismo, en la segunda tabla, residen los documentos necesarios para entender la solución y su manejo, así como los enlaces para poder descargarlos. </w:t>
      </w:r>
    </w:p>
    <w:p w14:paraId="069DA604" w14:textId="77777777" w:rsidR="00AE184D" w:rsidRPr="00980F7C" w:rsidRDefault="00AE184D" w:rsidP="00980F7C"/>
    <w:p w14:paraId="32E438D6" w14:textId="775EE3E6" w:rsidR="000D68AA" w:rsidRDefault="000017FC" w:rsidP="000017FC">
      <w:pPr>
        <w:pStyle w:val="Ttulo3"/>
      </w:pPr>
      <w:r>
        <w:t>¿Qué es Accessia?</w:t>
      </w:r>
    </w:p>
    <w:p w14:paraId="1D5C5FBF" w14:textId="197B1917" w:rsidR="000017FC" w:rsidRDefault="00742490" w:rsidP="000017FC">
      <w:pPr>
        <w:pStyle w:val="Ttulo3"/>
      </w:pPr>
      <w:r>
        <w:rPr>
          <w:noProof/>
        </w:rPr>
        <w:drawing>
          <wp:anchor distT="0" distB="0" distL="114300" distR="114300" simplePos="0" relativeHeight="251671552" behindDoc="0" locked="0" layoutInCell="1" allowOverlap="1" wp14:anchorId="24261998" wp14:editId="07567CAA">
            <wp:simplePos x="0" y="0"/>
            <wp:positionH relativeFrom="column">
              <wp:posOffset>0</wp:posOffset>
            </wp:positionH>
            <wp:positionV relativeFrom="paragraph">
              <wp:posOffset>487680</wp:posOffset>
            </wp:positionV>
            <wp:extent cx="5400040" cy="3085465"/>
            <wp:effectExtent l="0" t="0" r="0" b="635"/>
            <wp:wrapSquare wrapText="bothSides"/>
            <wp:docPr id="122" name="Imagen 1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nterfaz de usuario gráfica, Texto,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017FC">
        <w:t>Trabajo fin de grado</w:t>
      </w:r>
    </w:p>
    <w:p w14:paraId="4DBE2B55" w14:textId="36FB9780" w:rsidR="00742490" w:rsidRDefault="00742490" w:rsidP="00742490">
      <w:pPr>
        <w:jc w:val="center"/>
        <w:rPr>
          <w:rFonts w:ascii="Times New Roman" w:hAnsi="Times New Roman"/>
          <w:i/>
          <w:iCs/>
        </w:rPr>
      </w:pPr>
      <w:r w:rsidRPr="00980F7C">
        <w:rPr>
          <w:rFonts w:ascii="Times New Roman" w:hAnsi="Times New Roman"/>
          <w:i/>
          <w:iCs/>
        </w:rPr>
        <w:t>Figura 11.1.</w:t>
      </w:r>
      <w:r>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TFG</w:t>
      </w:r>
      <w:r w:rsidRPr="00980F7C">
        <w:rPr>
          <w:rFonts w:ascii="Times New Roman" w:hAnsi="Times New Roman"/>
          <w:i/>
          <w:iCs/>
        </w:rPr>
        <w:t xml:space="preserve"> de ACCESSIA Web</w:t>
      </w:r>
    </w:p>
    <w:p w14:paraId="6CEFE12A" w14:textId="31E26423" w:rsidR="00742490" w:rsidRDefault="00742490" w:rsidP="00742490">
      <w:r>
        <w:t xml:space="preserve">En la pantalla de TFG se pueden observar dos elementos principales, el </w:t>
      </w:r>
      <w:r w:rsidR="00AE184D">
        <w:t>título</w:t>
      </w:r>
      <w:r>
        <w:t xml:space="preserve"> del proyecto y el PDF del proyecto de fin de </w:t>
      </w:r>
      <w:r w:rsidR="00AE184D">
        <w:t>grado embebido.</w:t>
      </w:r>
    </w:p>
    <w:p w14:paraId="6671E33C" w14:textId="6D4BE533" w:rsidR="00AE184D" w:rsidRDefault="00AE184D" w:rsidP="00742490">
      <w:r>
        <w:t>Como se puede observar, el diseño sigue la misma línea de sencillez y amigabilidad hacia el usuario, cumpliendo así con el requisito funcional de sencillez.</w:t>
      </w:r>
    </w:p>
    <w:p w14:paraId="21834D69" w14:textId="11598C32" w:rsidR="00F766DE" w:rsidRDefault="00F766DE" w:rsidP="00F766DE"/>
    <w:p w14:paraId="33641150" w14:textId="50DA64D5" w:rsidR="005D13F3" w:rsidRDefault="005D13F3" w:rsidP="00F766DE"/>
    <w:p w14:paraId="655B1818" w14:textId="77777777" w:rsidR="005D13F3" w:rsidRPr="00F766DE" w:rsidRDefault="005D13F3" w:rsidP="00F766DE"/>
    <w:p w14:paraId="2669E9D5" w14:textId="550D90FB" w:rsidR="005D13F3" w:rsidRPr="005D13F3" w:rsidRDefault="005D13F3" w:rsidP="005D13F3">
      <w:pPr>
        <w:pStyle w:val="Ttulo3"/>
      </w:pPr>
      <w:r>
        <w:rPr>
          <w:noProof/>
        </w:rPr>
        <w:lastRenderedPageBreak/>
        <w:drawing>
          <wp:anchor distT="0" distB="0" distL="114300" distR="114300" simplePos="0" relativeHeight="251674624" behindDoc="0" locked="0" layoutInCell="1" allowOverlap="1" wp14:anchorId="3E936754" wp14:editId="24E30085">
            <wp:simplePos x="0" y="0"/>
            <wp:positionH relativeFrom="column">
              <wp:posOffset>-205740</wp:posOffset>
            </wp:positionH>
            <wp:positionV relativeFrom="paragraph">
              <wp:posOffset>358140</wp:posOffset>
            </wp:positionV>
            <wp:extent cx="5400040" cy="3082290"/>
            <wp:effectExtent l="0" t="0" r="0" b="3810"/>
            <wp:wrapSquare wrapText="bothSides"/>
            <wp:docPr id="126" name="Imagen 1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82290"/>
                    </a:xfrm>
                    <a:prstGeom prst="rect">
                      <a:avLst/>
                    </a:prstGeom>
                  </pic:spPr>
                </pic:pic>
              </a:graphicData>
            </a:graphic>
            <wp14:sizeRelH relativeFrom="page">
              <wp14:pctWidth>0</wp14:pctWidth>
            </wp14:sizeRelH>
            <wp14:sizeRelV relativeFrom="page">
              <wp14:pctHeight>0</wp14:pctHeight>
            </wp14:sizeRelV>
          </wp:anchor>
        </w:drawing>
      </w:r>
      <w:r w:rsidR="000017FC">
        <w:t>Usuario</w:t>
      </w:r>
    </w:p>
    <w:p w14:paraId="7468BB16" w14:textId="4E40D67F" w:rsidR="003E479E"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3600" behindDoc="0" locked="0" layoutInCell="1" allowOverlap="1" wp14:anchorId="04511F1A" wp14:editId="2963BED9">
            <wp:simplePos x="0" y="0"/>
            <wp:positionH relativeFrom="column">
              <wp:posOffset>-129540</wp:posOffset>
            </wp:positionH>
            <wp:positionV relativeFrom="paragraph">
              <wp:posOffset>3728085</wp:posOffset>
            </wp:positionV>
            <wp:extent cx="5400040" cy="1876425"/>
            <wp:effectExtent l="0" t="0" r="0" b="3175"/>
            <wp:wrapSquare wrapText="bothSides"/>
            <wp:docPr id="125" name="Imagen 1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Gráfico, Gráfico de barra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14:sizeRelH relativeFrom="page">
              <wp14:pctWidth>0</wp14:pctWidth>
            </wp14:sizeRelH>
            <wp14:sizeRelV relativeFrom="page">
              <wp14:pctHeight>0</wp14:pctHeight>
            </wp14:sizeRelV>
          </wp:anchor>
        </w:drawing>
      </w:r>
      <w:r w:rsidR="003E479E" w:rsidRPr="003E479E">
        <w:rPr>
          <w:rFonts w:ascii="Times New Roman" w:hAnsi="Times New Roman"/>
          <w:i/>
          <w:iCs/>
        </w:rPr>
        <w:t xml:space="preserve"> </w:t>
      </w:r>
      <w:r w:rsidR="003E479E" w:rsidRPr="00980F7C">
        <w:rPr>
          <w:rFonts w:ascii="Times New Roman" w:hAnsi="Times New Roman"/>
          <w:i/>
          <w:iCs/>
        </w:rPr>
        <w:t>Figura 11.1.</w:t>
      </w:r>
      <w:r w:rsidR="003E479E">
        <w:rPr>
          <w:rFonts w:ascii="Times New Roman" w:hAnsi="Times New Roman"/>
          <w:i/>
          <w:iCs/>
        </w:rPr>
        <w:t>4.1</w:t>
      </w:r>
      <w:r w:rsidR="003E479E" w:rsidRPr="00980F7C">
        <w:rPr>
          <w:rFonts w:ascii="Times New Roman" w:hAnsi="Times New Roman"/>
          <w:i/>
          <w:iCs/>
        </w:rPr>
        <w:t xml:space="preserve"> Pantalla</w:t>
      </w:r>
      <w:r w:rsidR="003E479E">
        <w:rPr>
          <w:rFonts w:ascii="Times New Roman" w:hAnsi="Times New Roman"/>
          <w:i/>
          <w:iCs/>
        </w:rPr>
        <w:t xml:space="preserve"> Usuario</w:t>
      </w:r>
      <w:r w:rsidR="003E479E" w:rsidRPr="00980F7C">
        <w:rPr>
          <w:rFonts w:ascii="Times New Roman" w:hAnsi="Times New Roman"/>
          <w:i/>
          <w:iCs/>
        </w:rPr>
        <w:t xml:space="preserve"> de ACCESSIA Web</w:t>
      </w:r>
    </w:p>
    <w:p w14:paraId="51B7DED5" w14:textId="053D3779" w:rsidR="002450C2"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5648" behindDoc="0" locked="0" layoutInCell="1" allowOverlap="1" wp14:anchorId="52F6BBF8" wp14:editId="036326BC">
            <wp:simplePos x="0" y="0"/>
            <wp:positionH relativeFrom="column">
              <wp:posOffset>-129540</wp:posOffset>
            </wp:positionH>
            <wp:positionV relativeFrom="paragraph">
              <wp:posOffset>2562225</wp:posOffset>
            </wp:positionV>
            <wp:extent cx="5403217" cy="1692000"/>
            <wp:effectExtent l="0" t="0" r="0" b="0"/>
            <wp:wrapSquare wrapText="bothSides"/>
            <wp:docPr id="127" name="Imagen 1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Tabl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3217" cy="1692000"/>
                    </a:xfrm>
                    <a:prstGeom prst="rect">
                      <a:avLst/>
                    </a:prstGeom>
                  </pic:spPr>
                </pic:pic>
              </a:graphicData>
            </a:graphic>
            <wp14:sizeRelH relativeFrom="page">
              <wp14:pctWidth>0</wp14:pctWidth>
            </wp14:sizeRelH>
            <wp14:sizeRelV relativeFrom="page">
              <wp14:pctHeight>0</wp14:pctHeight>
            </wp14:sizeRelV>
          </wp:anchor>
        </w:drawing>
      </w:r>
      <w:r w:rsidR="002450C2" w:rsidRPr="00980F7C">
        <w:rPr>
          <w:rFonts w:ascii="Times New Roman" w:hAnsi="Times New Roman"/>
          <w:i/>
          <w:iCs/>
        </w:rPr>
        <w:t>Figura 11.1.</w:t>
      </w:r>
      <w:r w:rsidR="002450C2">
        <w:rPr>
          <w:rFonts w:ascii="Times New Roman" w:hAnsi="Times New Roman"/>
          <w:i/>
          <w:iCs/>
        </w:rPr>
        <w:t>4.2</w:t>
      </w:r>
      <w:r w:rsidR="002450C2" w:rsidRPr="00980F7C">
        <w:rPr>
          <w:rFonts w:ascii="Times New Roman" w:hAnsi="Times New Roman"/>
          <w:i/>
          <w:iCs/>
        </w:rPr>
        <w:t xml:space="preserve"> Pantalla</w:t>
      </w:r>
      <w:r w:rsidR="002450C2">
        <w:rPr>
          <w:rFonts w:ascii="Times New Roman" w:hAnsi="Times New Roman"/>
          <w:i/>
          <w:iCs/>
        </w:rPr>
        <w:t xml:space="preserve"> Usuario</w:t>
      </w:r>
      <w:r w:rsidR="002450C2" w:rsidRPr="00980F7C">
        <w:rPr>
          <w:rFonts w:ascii="Times New Roman" w:hAnsi="Times New Roman"/>
          <w:i/>
          <w:iCs/>
        </w:rPr>
        <w:t xml:space="preserve"> de ACCESSIA Web</w:t>
      </w:r>
    </w:p>
    <w:p w14:paraId="3E55C027" w14:textId="1BACDCC8" w:rsidR="003E479E" w:rsidRPr="005D13F3" w:rsidRDefault="003E479E" w:rsidP="005D13F3">
      <w:pPr>
        <w:jc w:val="center"/>
        <w:rPr>
          <w:rFonts w:ascii="Times New Roman" w:hAnsi="Times New Roman"/>
          <w:i/>
          <w:iCs/>
        </w:rPr>
      </w:pPr>
      <w:r w:rsidRPr="00980F7C">
        <w:rPr>
          <w:rFonts w:ascii="Times New Roman" w:hAnsi="Times New Roman"/>
          <w:i/>
          <w:iCs/>
        </w:rPr>
        <w:t>Figura 11.1.</w:t>
      </w:r>
      <w:r>
        <w:rPr>
          <w:rFonts w:ascii="Times New Roman" w:hAnsi="Times New Roman"/>
          <w:i/>
          <w:iCs/>
        </w:rPr>
        <w:t>4.</w:t>
      </w:r>
      <w:r w:rsidR="005D13F3">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Usuario</w:t>
      </w:r>
      <w:r w:rsidRPr="00980F7C">
        <w:rPr>
          <w:rFonts w:ascii="Times New Roman" w:hAnsi="Times New Roman"/>
          <w:i/>
          <w:iCs/>
        </w:rPr>
        <w:t xml:space="preserve"> de ACCESSIA We</w:t>
      </w:r>
      <w:r w:rsidR="005D13F3">
        <w:rPr>
          <w:rFonts w:ascii="Times New Roman" w:hAnsi="Times New Roman"/>
          <w:i/>
          <w:iCs/>
        </w:rPr>
        <w:t>b</w:t>
      </w:r>
    </w:p>
    <w:p w14:paraId="401E33A0" w14:textId="101F2C06" w:rsidR="00F766DE" w:rsidRDefault="003E479E" w:rsidP="00F766DE">
      <w:r>
        <w:lastRenderedPageBreak/>
        <w:t>Como se puede observar en las figuras 11.</w:t>
      </w:r>
      <w:r w:rsidR="002450C2">
        <w:t>1.4.1</w:t>
      </w:r>
      <w:r w:rsidR="005D13F3">
        <w:t xml:space="preserve">, </w:t>
      </w:r>
      <w:r>
        <w:t>11.</w:t>
      </w:r>
      <w:r w:rsidR="002450C2">
        <w:t>1.4.2</w:t>
      </w:r>
      <w:r w:rsidR="005D13F3">
        <w:t xml:space="preserve"> y 11.1.4.3,</w:t>
      </w:r>
      <w:r w:rsidR="002450C2">
        <w:t xml:space="preserve"> esta pantalla sigue la estética amigable para cumplir con el requisito funcional de amigabilidad. Se pueden observar tres objetos principales.</w:t>
      </w:r>
    </w:p>
    <w:p w14:paraId="3BA04A7D" w14:textId="7A2E2617" w:rsidR="002450C2" w:rsidRDefault="002450C2" w:rsidP="00F766DE">
      <w:r>
        <w:t xml:space="preserve">El primero es una tabla, la cual contiene el historial del usuario, es decir, las </w:t>
      </w:r>
      <w:r w:rsidR="005D13F3">
        <w:t>páginas</w:t>
      </w:r>
      <w:r>
        <w:t xml:space="preserve"> web a la que ha accedido mientras el filtro del historial estaba activo.</w:t>
      </w:r>
    </w:p>
    <w:p w14:paraId="5B2E91FD" w14:textId="32168FC4" w:rsidR="002450C2" w:rsidRDefault="002450C2" w:rsidP="00F766DE">
      <w:r>
        <w:t xml:space="preserve">El segundo, es un </w:t>
      </w:r>
      <w:r w:rsidR="005D13F3">
        <w:t>gráfico</w:t>
      </w:r>
      <w:r>
        <w:t xml:space="preserve"> que muestra </w:t>
      </w:r>
      <w:r w:rsidR="005D13F3">
        <w:t>las 5 páginas más visitadas y el número de veces que se ha visitado.</w:t>
      </w:r>
    </w:p>
    <w:p w14:paraId="393C41F5" w14:textId="1CF4159F" w:rsidR="005D13F3" w:rsidRPr="00F766DE" w:rsidRDefault="005D13F3" w:rsidP="00F766DE">
      <w:r>
        <w:t>Por último, el tercer objeto contiene una tabla con la</w:t>
      </w:r>
      <w:r w:rsidR="00B64CB6">
        <w:t>s capturas de aplicaciones realizadas por</w:t>
      </w:r>
      <w:r w:rsidR="001A1997">
        <w:t xml:space="preserve"> la aplicación de escritorio.</w:t>
      </w:r>
    </w:p>
    <w:p w14:paraId="093C8C9C" w14:textId="6CCD182A" w:rsidR="00726CAB" w:rsidRPr="00726CAB" w:rsidRDefault="00726CAB" w:rsidP="00726CAB"/>
    <w:p w14:paraId="7767358D" w14:textId="7C6EF40C" w:rsidR="000017FC" w:rsidRDefault="00A46243" w:rsidP="000017FC">
      <w:pPr>
        <w:pStyle w:val="Ttulo3"/>
      </w:pPr>
      <w:r>
        <w:rPr>
          <w:noProof/>
        </w:rPr>
        <w:drawing>
          <wp:anchor distT="0" distB="0" distL="114300" distR="114300" simplePos="0" relativeHeight="251676672" behindDoc="0" locked="0" layoutInCell="1" allowOverlap="1" wp14:anchorId="6A48ABBF" wp14:editId="2D561CE3">
            <wp:simplePos x="0" y="0"/>
            <wp:positionH relativeFrom="column">
              <wp:posOffset>83820</wp:posOffset>
            </wp:positionH>
            <wp:positionV relativeFrom="paragraph">
              <wp:posOffset>466725</wp:posOffset>
            </wp:positionV>
            <wp:extent cx="5400040" cy="3077210"/>
            <wp:effectExtent l="0" t="0" r="0" b="0"/>
            <wp:wrapSquare wrapText="bothSides"/>
            <wp:docPr id="256" name="Imagen 2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14:sizeRelH relativeFrom="page">
              <wp14:pctWidth>0</wp14:pctWidth>
            </wp14:sizeRelH>
            <wp14:sizeRelV relativeFrom="page">
              <wp14:pctHeight>0</wp14:pctHeight>
            </wp14:sizeRelV>
          </wp:anchor>
        </w:drawing>
      </w:r>
      <w:r w:rsidR="000017FC">
        <w:t>Inicio de usuario</w:t>
      </w:r>
    </w:p>
    <w:p w14:paraId="479571C3" w14:textId="465C29E1" w:rsidR="00A46243" w:rsidRDefault="00A46243" w:rsidP="00A46243">
      <w:pPr>
        <w:jc w:val="center"/>
        <w:rPr>
          <w:rFonts w:ascii="Times New Roman" w:hAnsi="Times New Roman"/>
          <w:i/>
          <w:iCs/>
        </w:rPr>
      </w:pPr>
      <w:r w:rsidRPr="00A46243">
        <w:rPr>
          <w:rFonts w:ascii="Times New Roman" w:hAnsi="Times New Roman"/>
          <w:i/>
          <w:iCs/>
        </w:rPr>
        <w:t>Figura 11.1.5 Inicio de sesione en ACCESSIA Web</w:t>
      </w:r>
    </w:p>
    <w:p w14:paraId="58BF698A" w14:textId="20F219DC" w:rsidR="00A46243" w:rsidRPr="00A46243" w:rsidRDefault="00A46243" w:rsidP="00A46243">
      <w:r>
        <w:t xml:space="preserve">Como se puede observar, se sigue el mismo estilo que en las anteriores pantallas. Esta sirva para poder iniciar sesión. Sus componentes son dos campos de texto donde introducir el nombre y la contraseña y un botón para poder </w:t>
      </w:r>
      <w:r w:rsidR="00D20BF6">
        <w:t>enviar los datos.</w:t>
      </w:r>
    </w:p>
    <w:p w14:paraId="46D92680" w14:textId="7F36D981" w:rsidR="00A46243" w:rsidRDefault="00A46243" w:rsidP="00A46243"/>
    <w:p w14:paraId="76433392" w14:textId="77777777" w:rsidR="00D20BF6" w:rsidRPr="00A46243" w:rsidRDefault="00D20BF6" w:rsidP="00A46243"/>
    <w:p w14:paraId="7D6C728E" w14:textId="535C78DC" w:rsidR="000017FC" w:rsidRDefault="00D20BF6" w:rsidP="000017FC">
      <w:pPr>
        <w:pStyle w:val="Ttulo3"/>
      </w:pPr>
      <w:r>
        <w:rPr>
          <w:noProof/>
        </w:rPr>
        <w:lastRenderedPageBreak/>
        <w:drawing>
          <wp:anchor distT="0" distB="0" distL="114300" distR="114300" simplePos="0" relativeHeight="251677696" behindDoc="0" locked="0" layoutInCell="1" allowOverlap="1" wp14:anchorId="1C04E19B" wp14:editId="0C096159">
            <wp:simplePos x="0" y="0"/>
            <wp:positionH relativeFrom="column">
              <wp:posOffset>-114300</wp:posOffset>
            </wp:positionH>
            <wp:positionV relativeFrom="paragraph">
              <wp:posOffset>312420</wp:posOffset>
            </wp:positionV>
            <wp:extent cx="5400040" cy="2904490"/>
            <wp:effectExtent l="0" t="0" r="0" b="3810"/>
            <wp:wrapSquare wrapText="bothSides"/>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14:sizeRelH relativeFrom="page">
              <wp14:pctWidth>0</wp14:pctWidth>
            </wp14:sizeRelH>
            <wp14:sizeRelV relativeFrom="page">
              <wp14:pctHeight>0</wp14:pctHeight>
            </wp14:sizeRelV>
          </wp:anchor>
        </w:drawing>
      </w:r>
      <w:r w:rsidR="000017FC">
        <w:t>Registro de usuario</w:t>
      </w:r>
    </w:p>
    <w:p w14:paraId="6400B14C" w14:textId="759645F5" w:rsidR="00D20BF6" w:rsidRDefault="00D20BF6" w:rsidP="00D20BF6">
      <w:pPr>
        <w:jc w:val="center"/>
        <w:rPr>
          <w:rFonts w:ascii="Times New Roman" w:hAnsi="Times New Roman"/>
          <w:i/>
          <w:iCs/>
        </w:rPr>
      </w:pPr>
      <w:r w:rsidRPr="00D20BF6">
        <w:rPr>
          <w:rFonts w:ascii="Times New Roman" w:hAnsi="Times New Roman"/>
          <w:i/>
          <w:iCs/>
        </w:rPr>
        <w:t>Figura 11.1.6 Registro de usuario en ACCESSIA Web</w:t>
      </w:r>
    </w:p>
    <w:p w14:paraId="5D494770" w14:textId="207B42AC" w:rsidR="00D20BF6" w:rsidRPr="00D20BF6" w:rsidRDefault="006C191B" w:rsidP="00D20BF6">
      <w:r>
        <w:t xml:space="preserve">Siguiendo el mismo estilo que en la página de inicio de sesión, esta es estéticamente idéntica. Se puede observar que la conforman 6 elementos. Los 5 campos de texto que recogen los datos y el botón de enviar los datos. </w:t>
      </w:r>
    </w:p>
    <w:p w14:paraId="03917B61" w14:textId="20458A60" w:rsidR="00D20BF6" w:rsidRPr="00D20BF6" w:rsidRDefault="00D20BF6" w:rsidP="00D20BF6"/>
    <w:p w14:paraId="79EFBC97" w14:textId="7CDB76AF" w:rsidR="000D68AA" w:rsidRDefault="000D68AA" w:rsidP="000D68AA">
      <w:pPr>
        <w:pStyle w:val="Ttulo2"/>
      </w:pPr>
      <w:r>
        <w:t>ACCESSIA EXTENSION</w:t>
      </w:r>
    </w:p>
    <w:p w14:paraId="1F75BFF1" w14:textId="19E07A89" w:rsidR="006C191B" w:rsidRDefault="00F451A0" w:rsidP="0020035E">
      <w:pPr>
        <w:pStyle w:val="Ttulo3"/>
      </w:pPr>
      <w:r>
        <w:t xml:space="preserve">Inicio </w:t>
      </w:r>
      <w:r w:rsidR="0020035E">
        <w:t>de sesión y/o registro de usuario</w:t>
      </w:r>
    </w:p>
    <w:p w14:paraId="28D4CFE5" w14:textId="26DA4DEF" w:rsidR="007B6E06" w:rsidRDefault="0020035E" w:rsidP="006C191B">
      <w:r>
        <w:rPr>
          <w:noProof/>
        </w:rPr>
        <w:drawing>
          <wp:anchor distT="0" distB="0" distL="114300" distR="114300" simplePos="0" relativeHeight="251679744" behindDoc="0" locked="0" layoutInCell="1" allowOverlap="1" wp14:anchorId="0DDB2796" wp14:editId="3940B98C">
            <wp:simplePos x="0" y="0"/>
            <wp:positionH relativeFrom="column">
              <wp:posOffset>1223645</wp:posOffset>
            </wp:positionH>
            <wp:positionV relativeFrom="paragraph">
              <wp:posOffset>224790</wp:posOffset>
            </wp:positionV>
            <wp:extent cx="2748280" cy="1428750"/>
            <wp:effectExtent l="0" t="0" r="0" b="6350"/>
            <wp:wrapSquare wrapText="bothSides"/>
            <wp:docPr id="259" name="Imagen 2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8280" cy="1428750"/>
                    </a:xfrm>
                    <a:prstGeom prst="rect">
                      <a:avLst/>
                    </a:prstGeom>
                  </pic:spPr>
                </pic:pic>
              </a:graphicData>
            </a:graphic>
            <wp14:sizeRelH relativeFrom="page">
              <wp14:pctWidth>0</wp14:pctWidth>
            </wp14:sizeRelH>
            <wp14:sizeRelV relativeFrom="page">
              <wp14:pctHeight>0</wp14:pctHeight>
            </wp14:sizeRelV>
          </wp:anchor>
        </w:drawing>
      </w:r>
    </w:p>
    <w:p w14:paraId="12C6B756" w14:textId="6573448A" w:rsidR="007B6E06" w:rsidRDefault="007B6E06" w:rsidP="006C191B"/>
    <w:p w14:paraId="121945CA" w14:textId="6E97202F" w:rsidR="007B6E06" w:rsidRDefault="007B6E06" w:rsidP="006C191B"/>
    <w:p w14:paraId="36BAA80E" w14:textId="31CDFA07" w:rsidR="007B6E06" w:rsidRDefault="007B6E06" w:rsidP="006C191B"/>
    <w:p w14:paraId="45FDA952" w14:textId="2F559345" w:rsidR="007B6E06" w:rsidRDefault="007B6E06" w:rsidP="006C191B"/>
    <w:p w14:paraId="00FF87CD" w14:textId="031AF2ED" w:rsidR="007B6E06" w:rsidRDefault="0020035E" w:rsidP="0020035E">
      <w:pPr>
        <w:jc w:val="center"/>
        <w:rPr>
          <w:rFonts w:ascii="Times New Roman" w:hAnsi="Times New Roman"/>
          <w:i/>
          <w:iCs/>
        </w:rPr>
      </w:pPr>
      <w:r w:rsidRPr="0020035E">
        <w:rPr>
          <w:rFonts w:ascii="Times New Roman" w:hAnsi="Times New Roman"/>
          <w:i/>
          <w:iCs/>
        </w:rPr>
        <w:t>Figura 11.2.1 Inicio de sesión y/o registro de usuario</w:t>
      </w:r>
    </w:p>
    <w:p w14:paraId="3BE61104" w14:textId="6E176D2D" w:rsidR="0020035E" w:rsidRDefault="00BA21AD" w:rsidP="0020035E">
      <w:r>
        <w:t>Esta es la pantalla inicial de la extensión de ACCESSIA para Chrome. El usuario tiene la posibilidad de poder iniciar sesión o de registrarse. En caso de querer registrarse, se le redirige a la pantalla de registro de la página web de ACCESSIA, la cual se puede ver en la figura 11.1.6.</w:t>
      </w:r>
    </w:p>
    <w:p w14:paraId="3E6017FC" w14:textId="600B23F0" w:rsidR="00BA21AD" w:rsidRDefault="00BA21AD" w:rsidP="0020035E">
      <w:r>
        <w:lastRenderedPageBreak/>
        <w:t>En caso contrario, el de querer iniciar sesión, se mostraría la siguiente pantalla:</w:t>
      </w:r>
    </w:p>
    <w:p w14:paraId="34616B98" w14:textId="266EA853" w:rsidR="00BA21AD" w:rsidRPr="0020035E" w:rsidRDefault="00BA21AD" w:rsidP="0020035E">
      <w:r>
        <w:rPr>
          <w:noProof/>
        </w:rPr>
        <w:drawing>
          <wp:anchor distT="0" distB="0" distL="114300" distR="114300" simplePos="0" relativeHeight="251680768" behindDoc="0" locked="0" layoutInCell="1" allowOverlap="1" wp14:anchorId="0D1333CC" wp14:editId="53D16F69">
            <wp:simplePos x="0" y="0"/>
            <wp:positionH relativeFrom="column">
              <wp:posOffset>966470</wp:posOffset>
            </wp:positionH>
            <wp:positionV relativeFrom="paragraph">
              <wp:posOffset>93345</wp:posOffset>
            </wp:positionV>
            <wp:extent cx="3718560" cy="2286000"/>
            <wp:effectExtent l="0" t="0" r="2540" b="0"/>
            <wp:wrapSquare wrapText="bothSides"/>
            <wp:docPr id="260" name="Imagen 2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8560" cy="2286000"/>
                    </a:xfrm>
                    <a:prstGeom prst="rect">
                      <a:avLst/>
                    </a:prstGeom>
                  </pic:spPr>
                </pic:pic>
              </a:graphicData>
            </a:graphic>
            <wp14:sizeRelH relativeFrom="page">
              <wp14:pctWidth>0</wp14:pctWidth>
            </wp14:sizeRelH>
            <wp14:sizeRelV relativeFrom="page">
              <wp14:pctHeight>0</wp14:pctHeight>
            </wp14:sizeRelV>
          </wp:anchor>
        </w:drawing>
      </w:r>
    </w:p>
    <w:p w14:paraId="129E2B8B" w14:textId="3794AEC5" w:rsidR="007B6E06" w:rsidRDefault="007B6E06" w:rsidP="006C191B"/>
    <w:p w14:paraId="5E019614" w14:textId="7DE76749" w:rsidR="00BA21AD" w:rsidRDefault="00BA21AD" w:rsidP="006C191B"/>
    <w:p w14:paraId="31725C8C" w14:textId="0B55389C" w:rsidR="00BA21AD" w:rsidRDefault="00BA21AD" w:rsidP="006C191B"/>
    <w:p w14:paraId="5F6972AA" w14:textId="6B60D439" w:rsidR="00BA21AD" w:rsidRDefault="00BA21AD" w:rsidP="006C191B"/>
    <w:p w14:paraId="7CBA8132" w14:textId="19FB49FC" w:rsidR="00BA21AD" w:rsidRDefault="00BA21AD" w:rsidP="006C191B"/>
    <w:p w14:paraId="10D35FF2" w14:textId="77777777" w:rsidR="00BA21AD" w:rsidRDefault="00BA21AD" w:rsidP="006C191B"/>
    <w:p w14:paraId="5F0F2F49" w14:textId="24ABE2D7" w:rsidR="00BA21AD" w:rsidRDefault="00BA21AD" w:rsidP="00BA21AD">
      <w:pPr>
        <w:jc w:val="center"/>
        <w:rPr>
          <w:rFonts w:ascii="Times New Roman" w:hAnsi="Times New Roman"/>
          <w:i/>
          <w:iCs/>
        </w:rPr>
      </w:pPr>
      <w:r w:rsidRPr="00BA21AD">
        <w:rPr>
          <w:rFonts w:ascii="Times New Roman" w:hAnsi="Times New Roman"/>
          <w:i/>
          <w:iCs/>
        </w:rPr>
        <w:t>Figura 11.2.1.2 Inicio de sesión en la extensión de Chrome</w:t>
      </w:r>
    </w:p>
    <w:p w14:paraId="712A27D2" w14:textId="683C62AD" w:rsidR="00BA21AD" w:rsidRDefault="00BA21AD" w:rsidP="00BA21AD">
      <w:r>
        <w:t>Como se puede observar, la pantalla sigue con el mismo diseño simple y amigable de las demás, con el objetivo de cumplir con el requisito funcional de la simplicidad.</w:t>
      </w:r>
    </w:p>
    <w:p w14:paraId="6FA27FA1" w14:textId="77777777" w:rsidR="00BA21AD" w:rsidRPr="00BA21AD" w:rsidRDefault="00BA21AD" w:rsidP="00BA21AD"/>
    <w:p w14:paraId="6DF4BBAE" w14:textId="6894E042" w:rsidR="00F451A0" w:rsidRDefault="00F451A0" w:rsidP="00F451A0">
      <w:pPr>
        <w:pStyle w:val="Ttulo3"/>
      </w:pPr>
      <w:r>
        <w:t>Panel central</w:t>
      </w:r>
    </w:p>
    <w:p w14:paraId="137C21A8" w14:textId="5B9BB74E" w:rsidR="00F451A0" w:rsidRPr="00F451A0" w:rsidRDefault="007B6E06" w:rsidP="00F451A0">
      <w:r>
        <w:rPr>
          <w:noProof/>
        </w:rPr>
        <w:drawing>
          <wp:anchor distT="0" distB="0" distL="114300" distR="114300" simplePos="0" relativeHeight="251678720" behindDoc="0" locked="0" layoutInCell="1" allowOverlap="1" wp14:anchorId="558E4480" wp14:editId="30A7A6D8">
            <wp:simplePos x="0" y="0"/>
            <wp:positionH relativeFrom="column">
              <wp:posOffset>966470</wp:posOffset>
            </wp:positionH>
            <wp:positionV relativeFrom="paragraph">
              <wp:posOffset>266700</wp:posOffset>
            </wp:positionV>
            <wp:extent cx="3449320" cy="2009775"/>
            <wp:effectExtent l="0" t="0" r="5080" b="0"/>
            <wp:wrapSquare wrapText="bothSides"/>
            <wp:docPr id="258" name="Imagen 2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Interfaz de usuario gráfica, Texto,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9320" cy="2009775"/>
                    </a:xfrm>
                    <a:prstGeom prst="rect">
                      <a:avLst/>
                    </a:prstGeom>
                  </pic:spPr>
                </pic:pic>
              </a:graphicData>
            </a:graphic>
            <wp14:sizeRelH relativeFrom="page">
              <wp14:pctWidth>0</wp14:pctWidth>
            </wp14:sizeRelH>
            <wp14:sizeRelV relativeFrom="page">
              <wp14:pctHeight>0</wp14:pctHeight>
            </wp14:sizeRelV>
          </wp:anchor>
        </w:drawing>
      </w:r>
    </w:p>
    <w:p w14:paraId="77E19E5F" w14:textId="56B9B789" w:rsidR="007B6E06" w:rsidRDefault="007B6E06" w:rsidP="007B6E06"/>
    <w:p w14:paraId="1053342A" w14:textId="7D29EFE2" w:rsidR="007B6E06" w:rsidRDefault="007B6E06" w:rsidP="007B6E06"/>
    <w:p w14:paraId="4FA01F44" w14:textId="12A8C87E" w:rsidR="007B6E06" w:rsidRDefault="007B6E06" w:rsidP="007B6E06"/>
    <w:p w14:paraId="3D4C6000" w14:textId="204B874C" w:rsidR="007B6E06" w:rsidRDefault="007B6E06" w:rsidP="007B6E06"/>
    <w:p w14:paraId="7B77D82E" w14:textId="6ED424FC" w:rsidR="007B6E06" w:rsidRDefault="007B6E06" w:rsidP="007B6E06"/>
    <w:p w14:paraId="04A657B6" w14:textId="77777777" w:rsidR="007B6E06" w:rsidRDefault="007B6E06" w:rsidP="007B6E06"/>
    <w:p w14:paraId="7600CF23" w14:textId="065FB739" w:rsidR="007B6E06" w:rsidRDefault="007B6E06" w:rsidP="007B6E06">
      <w:pPr>
        <w:jc w:val="center"/>
        <w:rPr>
          <w:rFonts w:ascii="Times New Roman" w:hAnsi="Times New Roman"/>
          <w:i/>
          <w:iCs/>
        </w:rPr>
      </w:pPr>
      <w:r w:rsidRPr="007B6E06">
        <w:rPr>
          <w:rFonts w:ascii="Times New Roman" w:hAnsi="Times New Roman"/>
          <w:i/>
          <w:iCs/>
        </w:rPr>
        <w:t>Figura 11.2.</w:t>
      </w:r>
      <w:r w:rsidR="0020035E">
        <w:rPr>
          <w:rFonts w:ascii="Times New Roman" w:hAnsi="Times New Roman"/>
          <w:i/>
          <w:iCs/>
        </w:rPr>
        <w:t>2</w:t>
      </w:r>
      <w:r w:rsidRPr="007B6E06">
        <w:rPr>
          <w:rFonts w:ascii="Times New Roman" w:hAnsi="Times New Roman"/>
          <w:i/>
          <w:iCs/>
        </w:rPr>
        <w:t xml:space="preserve"> Panel central de la extensión</w:t>
      </w:r>
    </w:p>
    <w:p w14:paraId="48A997AB" w14:textId="5536A233" w:rsidR="007B6E06" w:rsidRDefault="008451F9" w:rsidP="007B6E06">
      <w:r>
        <w:t xml:space="preserve">Esta pantalla es la principal de la extensión, cuenta con los checkbox de los filtros tanto pornográfico como de drogas, redes sociales y el activador del historial. Así mismo también cuenta con campo de texto en el cual, se introducen manualmente aquellas direcciones específicas que el usuario quiere vetar el acceso y un botón para poder guardar el registro. </w:t>
      </w:r>
    </w:p>
    <w:p w14:paraId="321C2476" w14:textId="22BF7D27" w:rsidR="00BA21AD" w:rsidRDefault="008451F9" w:rsidP="007B6E06">
      <w:r>
        <w:lastRenderedPageBreak/>
        <w:t xml:space="preserve">Además, </w:t>
      </w:r>
      <w:r w:rsidR="009C371A">
        <w:t>también incorpora dos botones en la parte inferior, el primer botón llamado ‘Panel de control’, abre una pestaña con la dirección de ACCESSIA Web, y el segundo botón llamado ‘Desconectar’, cierra la sesión del actual usuario.</w:t>
      </w:r>
    </w:p>
    <w:p w14:paraId="2731074D" w14:textId="7459EF34" w:rsidR="00CE226E" w:rsidRDefault="00CE226E" w:rsidP="007B6E06">
      <w:r>
        <w:t>A su vez, para poder cambiar el valor de los checkbox, de activo a desactivo y viceversa, la aplicación pide que se introduzca la contraseña de usuario. Con esto se pretende cumplir con el requisito funcional de seguridad.</w:t>
      </w:r>
    </w:p>
    <w:p w14:paraId="16ADEE28" w14:textId="31DC518F" w:rsidR="009C371A" w:rsidRDefault="009C371A" w:rsidP="007B6E06"/>
    <w:p w14:paraId="341D21F2" w14:textId="7773BB5B" w:rsidR="007B6E06" w:rsidRDefault="000D68AA" w:rsidP="00BA21AD">
      <w:pPr>
        <w:pStyle w:val="Ttulo2"/>
      </w:pPr>
      <w:r>
        <w:t>ACCESSIA DESKTOP</w:t>
      </w:r>
    </w:p>
    <w:p w14:paraId="4B7F39F2" w14:textId="41BA4EF6" w:rsidR="00CE226E" w:rsidRDefault="008928FA" w:rsidP="00CE226E">
      <w:pPr>
        <w:pStyle w:val="Ttulo3"/>
      </w:pPr>
      <w:r w:rsidRPr="008928FA">
        <w:drawing>
          <wp:anchor distT="0" distB="0" distL="114300" distR="114300" simplePos="0" relativeHeight="251683840" behindDoc="0" locked="0" layoutInCell="1" allowOverlap="1" wp14:anchorId="425DF63F" wp14:editId="743A7474">
            <wp:simplePos x="0" y="0"/>
            <wp:positionH relativeFrom="margin">
              <wp:align>center</wp:align>
            </wp:positionH>
            <wp:positionV relativeFrom="paragraph">
              <wp:posOffset>530528</wp:posOffset>
            </wp:positionV>
            <wp:extent cx="4030980" cy="1581785"/>
            <wp:effectExtent l="0" t="0" r="7620" b="0"/>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030980" cy="1581785"/>
                    </a:xfrm>
                    <a:prstGeom prst="rect">
                      <a:avLst/>
                    </a:prstGeom>
                  </pic:spPr>
                </pic:pic>
              </a:graphicData>
            </a:graphic>
            <wp14:sizeRelH relativeFrom="page">
              <wp14:pctWidth>0</wp14:pctWidth>
            </wp14:sizeRelH>
            <wp14:sizeRelV relativeFrom="page">
              <wp14:pctHeight>0</wp14:pctHeight>
            </wp14:sizeRelV>
          </wp:anchor>
        </w:drawing>
      </w:r>
      <w:r w:rsidR="00CE226E">
        <w:t>Panel de inicio de sesión</w:t>
      </w:r>
    </w:p>
    <w:p w14:paraId="5DBEC335" w14:textId="019280CD" w:rsidR="008928FA" w:rsidRDefault="008928FA" w:rsidP="008928FA">
      <w:pPr>
        <w:jc w:val="center"/>
        <w:rPr>
          <w:rFonts w:ascii="Times New Roman" w:hAnsi="Times New Roman"/>
          <w:i/>
          <w:iCs/>
        </w:rPr>
      </w:pPr>
      <w:r w:rsidRPr="008928FA">
        <w:rPr>
          <w:rFonts w:ascii="Times New Roman" w:hAnsi="Times New Roman"/>
          <w:i/>
          <w:iCs/>
        </w:rPr>
        <w:t>Figura 11.3.1 Panel de inicio de sesión de ACCESSIA Desktop</w:t>
      </w:r>
    </w:p>
    <w:p w14:paraId="6C63F949" w14:textId="334CE8ED" w:rsidR="008928FA" w:rsidRDefault="008928FA" w:rsidP="008928FA">
      <w:r>
        <w:t>Esta es la primera pantalla que aparece cada vez que se ejecuta la aplicación de escritorio. Se puede observ</w:t>
      </w:r>
      <w:r w:rsidR="00036A15">
        <w:t>ar que sigue el mismo patrón de sencillez y minimalismo para poder cumplir con los requisitos funcionales.</w:t>
      </w:r>
    </w:p>
    <w:p w14:paraId="2890A3EA" w14:textId="480B0BFE" w:rsidR="00036A15" w:rsidRDefault="00036A15" w:rsidP="008928FA">
      <w:r>
        <w:t>Esta pantalla la componen dos campos de texto, para poder introducir el correo del usuario y su contraseña, el botón de enviar los datos y un botón para poder ver la contraseña.</w:t>
      </w:r>
    </w:p>
    <w:p w14:paraId="6AD7DC99" w14:textId="26705FAF" w:rsidR="00036A15" w:rsidRDefault="00036A15" w:rsidP="008928FA"/>
    <w:p w14:paraId="401392F8" w14:textId="49F9F821" w:rsidR="00027FC9" w:rsidRDefault="00027FC9" w:rsidP="008928FA"/>
    <w:p w14:paraId="15B0E122" w14:textId="703CAED9" w:rsidR="00027FC9" w:rsidRDefault="00027FC9" w:rsidP="008928FA"/>
    <w:p w14:paraId="630CB8B6" w14:textId="77777777" w:rsidR="00027FC9" w:rsidRDefault="00027FC9" w:rsidP="008928FA"/>
    <w:p w14:paraId="13300E44" w14:textId="35A00771" w:rsidR="00027FC9" w:rsidRDefault="00027FC9" w:rsidP="008928FA"/>
    <w:p w14:paraId="574A517E" w14:textId="77777777" w:rsidR="00027FC9" w:rsidRPr="008928FA" w:rsidRDefault="00027FC9" w:rsidP="008928FA"/>
    <w:p w14:paraId="117C3CFF" w14:textId="7C2EA545" w:rsidR="00CE226E" w:rsidRDefault="00027FC9" w:rsidP="00CE226E">
      <w:pPr>
        <w:pStyle w:val="Ttulo3"/>
      </w:pPr>
      <w:r w:rsidRPr="00027FC9">
        <w:lastRenderedPageBreak/>
        <w:drawing>
          <wp:anchor distT="0" distB="0" distL="114300" distR="114300" simplePos="0" relativeHeight="251684864" behindDoc="0" locked="0" layoutInCell="1" allowOverlap="1" wp14:anchorId="70FD1B7F" wp14:editId="2487554F">
            <wp:simplePos x="0" y="0"/>
            <wp:positionH relativeFrom="margin">
              <wp:align>center</wp:align>
            </wp:positionH>
            <wp:positionV relativeFrom="paragraph">
              <wp:posOffset>318052</wp:posOffset>
            </wp:positionV>
            <wp:extent cx="4686954" cy="1867161"/>
            <wp:effectExtent l="0" t="0" r="0" b="0"/>
            <wp:wrapTopAndBottom/>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4686954" cy="1867161"/>
                    </a:xfrm>
                    <a:prstGeom prst="rect">
                      <a:avLst/>
                    </a:prstGeom>
                  </pic:spPr>
                </pic:pic>
              </a:graphicData>
            </a:graphic>
          </wp:anchor>
        </w:drawing>
      </w:r>
      <w:r w:rsidR="00CE226E">
        <w:t>Panel principal</w:t>
      </w:r>
    </w:p>
    <w:p w14:paraId="016E8264" w14:textId="05E876D0" w:rsidR="00027FC9" w:rsidRDefault="00027FC9" w:rsidP="00027FC9">
      <w:pPr>
        <w:jc w:val="center"/>
        <w:rPr>
          <w:rFonts w:ascii="Times New Roman" w:hAnsi="Times New Roman"/>
          <w:i/>
          <w:iCs/>
        </w:rPr>
      </w:pPr>
      <w:r w:rsidRPr="00027FC9">
        <w:rPr>
          <w:rFonts w:ascii="Times New Roman" w:hAnsi="Times New Roman"/>
          <w:i/>
          <w:iCs/>
        </w:rPr>
        <w:t>Figura 11.3.2 Panel principal de la aplicación de ACCESSIA Desktop</w:t>
      </w:r>
    </w:p>
    <w:p w14:paraId="4222B8EB" w14:textId="49739726" w:rsidR="00027FC9" w:rsidRDefault="00C76846" w:rsidP="00027FC9">
      <w:r>
        <w:t>Esta pantalla sigue el patrón de sencillez y amigabilidad con el usuario. Esta pantalla esta compuesta por diversos componentes:</w:t>
      </w:r>
    </w:p>
    <w:p w14:paraId="727A5CC0" w14:textId="72778F5E" w:rsidR="00C76846" w:rsidRDefault="00C76846" w:rsidP="00C76846">
      <w:pPr>
        <w:pStyle w:val="Prrafodelista"/>
        <w:numPr>
          <w:ilvl w:val="0"/>
          <w:numId w:val="30"/>
        </w:numPr>
      </w:pPr>
      <w:r>
        <w:t>Botón de exclusiones, este botón abre un panel con una tabla en la cual se muestran las aplicaciones que se deben cerrar al hacer una captura.</w:t>
      </w:r>
    </w:p>
    <w:p w14:paraId="6FC40E85" w14:textId="77777777" w:rsidR="00C76846" w:rsidRDefault="00C76846" w:rsidP="00C76846">
      <w:pPr>
        <w:pStyle w:val="Prrafodelista"/>
        <w:ind w:left="1065"/>
      </w:pPr>
    </w:p>
    <w:p w14:paraId="6001D9A7" w14:textId="121A0719" w:rsidR="000F7B73" w:rsidRDefault="00C76846" w:rsidP="000F7B73">
      <w:pPr>
        <w:pStyle w:val="Prrafodelista"/>
        <w:numPr>
          <w:ilvl w:val="0"/>
          <w:numId w:val="30"/>
        </w:numPr>
      </w:pPr>
      <w:r>
        <w:t>Botón de nueva exclusión</w:t>
      </w:r>
      <w:r w:rsidR="000F7B73">
        <w:t xml:space="preserve">, este botón es el que guarda el nombre de cada nueva aplicación la cual se desea que el capturador cierre. </w:t>
      </w:r>
    </w:p>
    <w:p w14:paraId="24655F32" w14:textId="76F447AD" w:rsidR="000F7B73" w:rsidRDefault="000F7B73" w:rsidP="000F7B73">
      <w:pPr>
        <w:pStyle w:val="Prrafodelista"/>
        <w:ind w:left="1065"/>
      </w:pPr>
    </w:p>
    <w:p w14:paraId="46C7E112" w14:textId="1F99DA0F" w:rsidR="00C76846" w:rsidRDefault="000F7B73" w:rsidP="00C76846">
      <w:pPr>
        <w:pStyle w:val="Prrafodelista"/>
        <w:numPr>
          <w:ilvl w:val="0"/>
          <w:numId w:val="30"/>
        </w:numPr>
      </w:pPr>
      <w:r>
        <w:t>Campo de texto de exclusión, en este campo es donde se introduce el nombre de las aplicaciones las cuales el capturador debe cerrar.</w:t>
      </w:r>
    </w:p>
    <w:p w14:paraId="1DE2042D" w14:textId="77777777" w:rsidR="000F7B73" w:rsidRDefault="000F7B73" w:rsidP="000F7B73">
      <w:pPr>
        <w:pStyle w:val="Prrafodelista"/>
        <w:ind w:left="1065"/>
      </w:pPr>
    </w:p>
    <w:p w14:paraId="3D3C17F8" w14:textId="636C08E3" w:rsidR="000F7B73" w:rsidRDefault="00C76846" w:rsidP="000F7B73">
      <w:pPr>
        <w:pStyle w:val="Prrafodelista"/>
        <w:numPr>
          <w:ilvl w:val="0"/>
          <w:numId w:val="30"/>
        </w:numPr>
      </w:pPr>
      <w:r>
        <w:t>Barra de cadencia</w:t>
      </w:r>
      <w:r w:rsidR="000F7B73">
        <w:t>, esta barra establece el tiempo en segundos entre cada captura.</w:t>
      </w:r>
    </w:p>
    <w:p w14:paraId="34731010" w14:textId="77777777" w:rsidR="000F7B73" w:rsidRDefault="000F7B73" w:rsidP="000F7B73">
      <w:pPr>
        <w:pStyle w:val="Prrafodelista"/>
        <w:ind w:left="1065"/>
      </w:pPr>
    </w:p>
    <w:p w14:paraId="3E69C21F" w14:textId="7C2BBD21" w:rsidR="00C76846" w:rsidRPr="00027FC9" w:rsidRDefault="00C76846" w:rsidP="00C76846">
      <w:pPr>
        <w:pStyle w:val="Prrafodelista"/>
        <w:numPr>
          <w:ilvl w:val="0"/>
          <w:numId w:val="30"/>
        </w:numPr>
      </w:pPr>
      <w:r>
        <w:t>Botón de encendido y apagado</w:t>
      </w:r>
      <w:r w:rsidR="000F7B73">
        <w:t xml:space="preserve">, este botón contiene la funcionalidad de encender y apagar el </w:t>
      </w:r>
      <w:r w:rsidR="000F4B38">
        <w:t>capturador</w:t>
      </w:r>
      <w:r w:rsidR="000F7B73">
        <w:t>.</w:t>
      </w:r>
    </w:p>
    <w:p w14:paraId="01AD6161" w14:textId="70B9188C" w:rsidR="00CE226E" w:rsidRDefault="000F4B38" w:rsidP="00CE226E">
      <w:pPr>
        <w:pStyle w:val="Ttulo3"/>
      </w:pPr>
      <w:r w:rsidRPr="000F4B38">
        <w:drawing>
          <wp:anchor distT="0" distB="0" distL="114300" distR="114300" simplePos="0" relativeHeight="251685888" behindDoc="0" locked="0" layoutInCell="1" allowOverlap="1" wp14:anchorId="4DF9835D" wp14:editId="07EFA5E1">
            <wp:simplePos x="0" y="0"/>
            <wp:positionH relativeFrom="margin">
              <wp:align>center</wp:align>
            </wp:positionH>
            <wp:positionV relativeFrom="paragraph">
              <wp:posOffset>640880</wp:posOffset>
            </wp:positionV>
            <wp:extent cx="3458210" cy="1442720"/>
            <wp:effectExtent l="0" t="0" r="8890" b="5080"/>
            <wp:wrapTopAndBottom/>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458210" cy="1442720"/>
                    </a:xfrm>
                    <a:prstGeom prst="rect">
                      <a:avLst/>
                    </a:prstGeom>
                  </pic:spPr>
                </pic:pic>
              </a:graphicData>
            </a:graphic>
            <wp14:sizeRelH relativeFrom="margin">
              <wp14:pctWidth>0</wp14:pctWidth>
            </wp14:sizeRelH>
            <wp14:sizeRelV relativeFrom="margin">
              <wp14:pctHeight>0</wp14:pctHeight>
            </wp14:sizeRelV>
          </wp:anchor>
        </w:drawing>
      </w:r>
      <w:r w:rsidR="00CE226E">
        <w:t>Panel con la lista de aplicaciones vetadas</w:t>
      </w:r>
    </w:p>
    <w:p w14:paraId="41213E7A" w14:textId="62DA3142" w:rsidR="000F4B38" w:rsidRDefault="000F4B38" w:rsidP="000F4B38">
      <w:pPr>
        <w:jc w:val="center"/>
        <w:rPr>
          <w:rFonts w:ascii="Times New Roman" w:hAnsi="Times New Roman"/>
          <w:i/>
          <w:iCs/>
        </w:rPr>
      </w:pPr>
      <w:r w:rsidRPr="000F4B38">
        <w:rPr>
          <w:rFonts w:ascii="Times New Roman" w:hAnsi="Times New Roman"/>
          <w:i/>
          <w:iCs/>
        </w:rPr>
        <w:t>Figura 11.3.3 Panel con la tabla de las exclusiones</w:t>
      </w:r>
    </w:p>
    <w:p w14:paraId="67A09CB9" w14:textId="6105DAA7" w:rsidR="000F4B38" w:rsidRDefault="000F4B38" w:rsidP="000F4B38">
      <w:r>
        <w:lastRenderedPageBreak/>
        <w:t>En esta pantalla se muestra una tabla con las aplicaciones las cuales se desea que el capturador cierre cada vez que realice una captura.</w:t>
      </w:r>
    </w:p>
    <w:p w14:paraId="2DF97C71" w14:textId="482E6AE5" w:rsidR="000F4B38" w:rsidRDefault="00816C1E" w:rsidP="000F4B38">
      <w:r w:rsidRPr="00816C1E">
        <w:drawing>
          <wp:anchor distT="0" distB="0" distL="114300" distR="114300" simplePos="0" relativeHeight="251686912" behindDoc="0" locked="0" layoutInCell="1" allowOverlap="1" wp14:anchorId="178BF997" wp14:editId="00EA0D3B">
            <wp:simplePos x="0" y="0"/>
            <wp:positionH relativeFrom="margin">
              <wp:align>center</wp:align>
            </wp:positionH>
            <wp:positionV relativeFrom="paragraph">
              <wp:posOffset>693255</wp:posOffset>
            </wp:positionV>
            <wp:extent cx="2505425" cy="1143160"/>
            <wp:effectExtent l="0" t="0" r="0" b="0"/>
            <wp:wrapTopAndBottom/>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505425" cy="1143160"/>
                    </a:xfrm>
                    <a:prstGeom prst="rect">
                      <a:avLst/>
                    </a:prstGeom>
                  </pic:spPr>
                </pic:pic>
              </a:graphicData>
            </a:graphic>
          </wp:anchor>
        </w:drawing>
      </w:r>
      <w:r>
        <w:t>Cada vez que se haga clic en una de las filas, aparecerá una ventana pop-up que dote de la funcionalidad de borrar la aplicación de la fila seleccionada, tal y como se ve en la figura 11.3.3.2</w:t>
      </w:r>
    </w:p>
    <w:p w14:paraId="1B55B53A" w14:textId="1279A99F" w:rsidR="00816C1E" w:rsidRDefault="00816C1E" w:rsidP="00816C1E">
      <w:pPr>
        <w:jc w:val="center"/>
        <w:rPr>
          <w:rFonts w:ascii="Times New Roman" w:hAnsi="Times New Roman"/>
          <w:i/>
          <w:iCs/>
        </w:rPr>
      </w:pPr>
      <w:r w:rsidRPr="00816C1E">
        <w:rPr>
          <w:rFonts w:ascii="Times New Roman" w:hAnsi="Times New Roman"/>
          <w:i/>
          <w:iCs/>
        </w:rPr>
        <w:t>Figura 11.3.3.2 Pop-up de eliminar una aplicación</w:t>
      </w:r>
    </w:p>
    <w:p w14:paraId="04641249" w14:textId="026BD4DF" w:rsidR="00816C1E" w:rsidRPr="00816C1E" w:rsidRDefault="00816C1E" w:rsidP="00816C1E">
      <w:pPr>
        <w:jc w:val="center"/>
        <w:rPr>
          <w:rFonts w:ascii="Times New Roman" w:hAnsi="Times New Roman"/>
          <w:i/>
          <w:iCs/>
        </w:rPr>
      </w:pPr>
    </w:p>
    <w:p w14:paraId="32D03127" w14:textId="5826C577" w:rsidR="00CE226E" w:rsidRPr="00CE226E" w:rsidRDefault="00816C1E" w:rsidP="00CE226E">
      <w:pPr>
        <w:pStyle w:val="Ttulo3"/>
      </w:pPr>
      <w:r w:rsidRPr="00816C1E">
        <w:drawing>
          <wp:anchor distT="0" distB="0" distL="114300" distR="114300" simplePos="0" relativeHeight="251687936" behindDoc="0" locked="0" layoutInCell="1" allowOverlap="1" wp14:anchorId="2A529C56" wp14:editId="62723B33">
            <wp:simplePos x="0" y="0"/>
            <wp:positionH relativeFrom="page">
              <wp:align>center</wp:align>
            </wp:positionH>
            <wp:positionV relativeFrom="paragraph">
              <wp:posOffset>581550</wp:posOffset>
            </wp:positionV>
            <wp:extent cx="4667901" cy="1848108"/>
            <wp:effectExtent l="0" t="0" r="0" b="0"/>
            <wp:wrapTopAndBottom/>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667901" cy="1848108"/>
                    </a:xfrm>
                    <a:prstGeom prst="rect">
                      <a:avLst/>
                    </a:prstGeom>
                  </pic:spPr>
                </pic:pic>
              </a:graphicData>
            </a:graphic>
          </wp:anchor>
        </w:drawing>
      </w:r>
      <w:r w:rsidR="00CE226E">
        <w:t>Panel con el pin</w:t>
      </w:r>
    </w:p>
    <w:p w14:paraId="1E987F20" w14:textId="4F9B256E" w:rsidR="00816C1E" w:rsidRDefault="00816C1E" w:rsidP="00816C1E">
      <w:pPr>
        <w:jc w:val="center"/>
        <w:rPr>
          <w:rFonts w:ascii="Times New Roman" w:hAnsi="Times New Roman"/>
          <w:i/>
          <w:iCs/>
        </w:rPr>
      </w:pPr>
      <w:r w:rsidRPr="00816C1E">
        <w:rPr>
          <w:rFonts w:ascii="Times New Roman" w:hAnsi="Times New Roman"/>
          <w:i/>
          <w:iCs/>
        </w:rPr>
        <w:t>Figura 11.3.4 Panel de bloqueo</w:t>
      </w:r>
    </w:p>
    <w:p w14:paraId="0DF7CC93" w14:textId="5004508D" w:rsidR="00816C1E" w:rsidRDefault="00816C1E" w:rsidP="00816C1E">
      <w:r>
        <w:t xml:space="preserve">El diseño de este panel, como se puede observar sigue con el patrón de sencillez y de amigabilidad dotado a esta solución tecnológica con el fin de </w:t>
      </w:r>
      <w:r w:rsidR="00C26FC4">
        <w:t>suplir con los requisitos funcionales correspondientes.</w:t>
      </w:r>
    </w:p>
    <w:p w14:paraId="50931121" w14:textId="495F7BB7" w:rsidR="00C26FC4" w:rsidRPr="00816C1E" w:rsidRDefault="00C26FC4" w:rsidP="00816C1E">
      <w:r>
        <w:t xml:space="preserve">Además, esta ventana nace de la necesidad de suplir el requisito funcional de la seguridad, es decir, de que si el usuario final minimiza la ventana, el usuario tutelado no pueda acceder a dicha ventana de configuración y manipular los parámetros. </w:t>
      </w:r>
    </w:p>
    <w:p w14:paraId="1F754EF3" w14:textId="476964FB" w:rsidR="00B31091" w:rsidRPr="00B31091" w:rsidRDefault="007F317D" w:rsidP="00B31091">
      <w:r>
        <w:br w:type="page"/>
      </w:r>
    </w:p>
    <w:p w14:paraId="010E43A1" w14:textId="30B2DB3A" w:rsidR="00AA2932" w:rsidRDefault="00AA2932" w:rsidP="00B31091">
      <w:pPr>
        <w:pStyle w:val="Ttulo1"/>
      </w:pPr>
      <w:bookmarkStart w:id="73" w:name="_Toc111705039"/>
      <w:r>
        <w:lastRenderedPageBreak/>
        <w:t>Plan de pruebas</w:t>
      </w:r>
      <w:bookmarkEnd w:id="73"/>
    </w:p>
    <w:p w14:paraId="5890FEC9" w14:textId="32143797" w:rsidR="00B31091" w:rsidRDefault="00477C32" w:rsidP="00B31091">
      <w:r>
        <w:t>En este apartado se especifican las pruebas llevadas a cabo para poder comprobar el correcto funcionamiento de toda la solución tecnológica.</w:t>
      </w:r>
    </w:p>
    <w:p w14:paraId="37CFA6AC" w14:textId="14C7CE7B" w:rsidR="00477C32" w:rsidRDefault="00477C32" w:rsidP="00477C32">
      <w:pPr>
        <w:pStyle w:val="Ttulo2"/>
      </w:pPr>
      <w:bookmarkStart w:id="74" w:name="_Toc111705040"/>
      <w:r>
        <w:t>Pruebas unitarias</w:t>
      </w:r>
      <w:bookmarkEnd w:id="74"/>
    </w:p>
    <w:p w14:paraId="66C5DEA5" w14:textId="0E90EEF4" w:rsidR="00477C32" w:rsidRDefault="00477C32" w:rsidP="00477C32">
      <w:r>
        <w:t xml:space="preserve">El punto de partida de las pruebas realizadas a ACCESSIA, son las pruebas unitarias. Estas pruebas consisten en probar todas las funciones que componen todo el sistema, es decir, todas aquellas funciones de cada archivo tanto de configuración, como de lógica o almacenado de constantes, se ha probado que se comporte como se espera. </w:t>
      </w:r>
    </w:p>
    <w:p w14:paraId="692BB997" w14:textId="3D0C5BEF" w:rsidR="00477C32" w:rsidRDefault="001C3454" w:rsidP="00477C32">
      <w:r>
        <w:t>Para poder llevar a cabo las pruebas unitarias, se ha utilizado el siguiente software:</w:t>
      </w:r>
    </w:p>
    <w:p w14:paraId="481EBEF9" w14:textId="03460192" w:rsidR="001C3454" w:rsidRPr="001C3454" w:rsidRDefault="001C3454" w:rsidP="001C3454">
      <w:pPr>
        <w:pStyle w:val="Prrafodelista"/>
        <w:numPr>
          <w:ilvl w:val="0"/>
          <w:numId w:val="29"/>
        </w:numPr>
        <w:rPr>
          <w:b/>
          <w:bCs/>
        </w:rPr>
      </w:pPr>
      <w:r w:rsidRPr="001C3454">
        <w:rPr>
          <w:b/>
          <w:bCs/>
        </w:rPr>
        <w:t>JUnit</w:t>
      </w:r>
      <w:r>
        <w:t>, este software junto con JACOCO, principalmente se ha usado para comprobar el ‘Coverage’, es decir, el número de funciones realmente útiles y que se llegan a ejecutar en un proceso completo tanto de Java como de JavaScript.</w:t>
      </w:r>
    </w:p>
    <w:p w14:paraId="7FA995A6" w14:textId="01B8626E" w:rsidR="001C3454" w:rsidRPr="001C3454" w:rsidRDefault="001C3454" w:rsidP="001C3454">
      <w:pPr>
        <w:pStyle w:val="Prrafodelista"/>
        <w:numPr>
          <w:ilvl w:val="0"/>
          <w:numId w:val="29"/>
        </w:numPr>
        <w:rPr>
          <w:b/>
          <w:bCs/>
        </w:rPr>
      </w:pPr>
      <w:r w:rsidRPr="001C3454">
        <w:rPr>
          <w:b/>
          <w:bCs/>
        </w:rPr>
        <w:t>Mockito</w:t>
      </w:r>
      <w:r>
        <w:t xml:space="preserve">, este software se ha utilizado para </w:t>
      </w:r>
      <w:proofErr w:type="spellStart"/>
      <w:r>
        <w:t>mockear</w:t>
      </w:r>
      <w:proofErr w:type="spellEnd"/>
      <w:r>
        <w:t>, es decir, para crear archivos falsos que simulan ser los utilizados y comprobar que su lógica funciona correctamente.</w:t>
      </w:r>
    </w:p>
    <w:p w14:paraId="66E1DD05" w14:textId="5853B4DA" w:rsidR="001C3454" w:rsidRPr="001C3454" w:rsidRDefault="001C3454" w:rsidP="001C3454">
      <w:pPr>
        <w:pStyle w:val="Prrafodelista"/>
        <w:numPr>
          <w:ilvl w:val="0"/>
          <w:numId w:val="29"/>
        </w:numPr>
        <w:rPr>
          <w:b/>
          <w:bCs/>
        </w:rPr>
      </w:pPr>
      <w:r w:rsidRPr="001C3454">
        <w:rPr>
          <w:b/>
          <w:bCs/>
        </w:rPr>
        <w:t>Jenkins</w:t>
      </w:r>
      <w:r>
        <w:t>, este software de integración continua se ha utilizado para compilar el código de Java cada vez que ha subido al repositorio GIT.</w:t>
      </w:r>
    </w:p>
    <w:p w14:paraId="34EE3B44" w14:textId="4B3B8C70" w:rsidR="001C3454" w:rsidRDefault="001C3454" w:rsidP="001C3454">
      <w:pPr>
        <w:pStyle w:val="Prrafodelista"/>
        <w:numPr>
          <w:ilvl w:val="0"/>
          <w:numId w:val="29"/>
        </w:numPr>
        <w:rPr>
          <w:b/>
          <w:bCs/>
        </w:rPr>
      </w:pPr>
      <w:proofErr w:type="spellStart"/>
      <w:r w:rsidRPr="001C3454">
        <w:rPr>
          <w:b/>
          <w:bCs/>
        </w:rPr>
        <w:t>Jest</w:t>
      </w:r>
      <w:proofErr w:type="spellEnd"/>
      <w:r>
        <w:t xml:space="preserve">, este </w:t>
      </w:r>
      <w:proofErr w:type="spellStart"/>
      <w:r>
        <w:t>framework</w:t>
      </w:r>
      <w:proofErr w:type="spellEnd"/>
      <w:r>
        <w:t xml:space="preserve"> se ha usado para llevar a cabo los teses de los ficheros que contienen l</w:t>
      </w:r>
      <w:r w:rsidR="00F45B38">
        <w:t xml:space="preserve">as funciones. </w:t>
      </w:r>
    </w:p>
    <w:p w14:paraId="0B537DBA" w14:textId="682DAA13" w:rsidR="001C3454" w:rsidRPr="007F317D" w:rsidRDefault="001C3454" w:rsidP="001C3454">
      <w:pPr>
        <w:pStyle w:val="Prrafodelista"/>
        <w:numPr>
          <w:ilvl w:val="0"/>
          <w:numId w:val="29"/>
        </w:numPr>
        <w:rPr>
          <w:b/>
          <w:bCs/>
        </w:rPr>
      </w:pPr>
      <w:r>
        <w:rPr>
          <w:b/>
          <w:bCs/>
        </w:rPr>
        <w:t>Sonnar</w:t>
      </w:r>
      <w:r w:rsidR="00F45B38">
        <w:t xml:space="preserve">, este software se ha utilizado para comprobar que la calidad del código escrito cumple con los estándares de calidad. </w:t>
      </w:r>
    </w:p>
    <w:p w14:paraId="1E35830B" w14:textId="77777777" w:rsidR="007F317D" w:rsidRPr="001C3454" w:rsidRDefault="007F317D" w:rsidP="007F317D">
      <w:pPr>
        <w:pStyle w:val="Prrafodelista"/>
        <w:ind w:left="1060"/>
        <w:rPr>
          <w:b/>
          <w:bCs/>
        </w:rPr>
      </w:pPr>
    </w:p>
    <w:p w14:paraId="1B77683E" w14:textId="05F0F50C" w:rsidR="00477C32" w:rsidRDefault="00477C32" w:rsidP="00477C32">
      <w:pPr>
        <w:pStyle w:val="Ttulo2"/>
      </w:pPr>
      <w:bookmarkStart w:id="75" w:name="_Toc111705041"/>
      <w:r>
        <w:t>Pruebas de laboratorio</w:t>
      </w:r>
      <w:bookmarkEnd w:id="75"/>
    </w:p>
    <w:p w14:paraId="07F57BBE" w14:textId="7A755B30" w:rsidR="007F317D" w:rsidRDefault="007F317D" w:rsidP="007F317D">
      <w:r>
        <w:t>En las pruebas de laboratorio es donde se empiezan a crear usuarios ficticios y registrarlos en base de datos. La finalidad de la creación de estos usuarios falsos, es poder simular una acción real, es decir, crear un usuario ficticio y comprobar que los datos generados artificialmente se le puedan asignar a dicho usuario.</w:t>
      </w:r>
    </w:p>
    <w:p w14:paraId="03383541" w14:textId="141F2130" w:rsidR="007F317D" w:rsidRDefault="007F317D" w:rsidP="007F317D">
      <w:r>
        <w:t>Así mismo, también se comprueba que este usuario tenga acceso a todas las funcionalidades que se le hayan asignado, así como también poder acceder al panel de control y ver en las tablas esos datos falsos generados de la forma en la que lo debería ver un usuario final.</w:t>
      </w:r>
    </w:p>
    <w:p w14:paraId="0948DD6C" w14:textId="77777777" w:rsidR="007F317D" w:rsidRPr="007F317D" w:rsidRDefault="007F317D" w:rsidP="007F317D"/>
    <w:p w14:paraId="2FA81F4A" w14:textId="1F8CDEC2" w:rsidR="00477C32" w:rsidRDefault="00477C32" w:rsidP="00477C32">
      <w:pPr>
        <w:pStyle w:val="Ttulo2"/>
      </w:pPr>
      <w:bookmarkStart w:id="76" w:name="_Toc111705042"/>
      <w:r>
        <w:lastRenderedPageBreak/>
        <w:t>Pruebas a grupos de estudio</w:t>
      </w:r>
      <w:bookmarkEnd w:id="76"/>
    </w:p>
    <w:p w14:paraId="7A4A6C06" w14:textId="082D3A98" w:rsidR="007F317D" w:rsidRDefault="007F317D" w:rsidP="007F317D">
      <w:r>
        <w:t xml:space="preserve">Para poder llevar a cabo estas pruebas, se han seleccionado a un grupo reducido de personas, las cuales trabajan en </w:t>
      </w:r>
      <w:r w:rsidR="00A633BD">
        <w:t>la propia solución para que simulen ser usuarios finales y hagan uso de cada una de las funcionalidades ofrecidas.</w:t>
      </w:r>
    </w:p>
    <w:p w14:paraId="060A9225" w14:textId="5A1D20C2" w:rsidR="00A633BD" w:rsidRDefault="00A633BD" w:rsidP="007F317D">
      <w:r>
        <w:t xml:space="preserve">El propósito de estas pruebas es poder hacer uso de todas las funcionalidades que ofrece ACCESSIA Desktop, ACCESSIA Web y ACCESSIA Exten y comprobar que todas ellas funcionan como se espera que lo haga. </w:t>
      </w:r>
    </w:p>
    <w:p w14:paraId="7939DD99" w14:textId="534737B1" w:rsidR="00A633BD" w:rsidRDefault="00A633BD" w:rsidP="007F317D">
      <w:r>
        <w:t xml:space="preserve">Para poder realizar dichas pruebas, dentro del laboratorio se ha acondicionado un entorno propicio para dichas pruebas. Se les ha proporcionado a los usuarios finales ficticios un equipo con una máquina virtual en la cual se han instalado las tres aplicaciones que componen esta solución. </w:t>
      </w:r>
    </w:p>
    <w:p w14:paraId="4A2D8919" w14:textId="5F05C3FC" w:rsidR="00A633BD" w:rsidRDefault="00A633BD" w:rsidP="007F317D">
      <w:r>
        <w:t>Primeramente, se ha testado ACCESSIA Desktop, para ellos los usuarios finales ficticios se han registrado en el sistema y han iniciado</w:t>
      </w:r>
      <w:r w:rsidR="00D5386F">
        <w:t xml:space="preserve"> sesión. Acto seguido han empezado a abrir aplicaciones de escritorio, tales como Google Chrome, Steam, Eclipse, Atom, Word y Spotify. Una vez que hayan comprobado que las capturas se guardan y son visibles desde el panel de control, han introducido nombres de aplicaciones de las cuales quieren vetar el acceso. Una vez hecho esto, han podido comprobar que efectivamente las aplicaciones vetadas se cierran al hacer la captura.</w:t>
      </w:r>
    </w:p>
    <w:p w14:paraId="7B3C7BCD" w14:textId="3A50AA97" w:rsidR="00D5386F" w:rsidRDefault="00D5386F" w:rsidP="007F317D">
      <w:r>
        <w:t xml:space="preserve">Seguidamente de esto, han probado la extensión de Google Chrome, para la cual, después de activar todos </w:t>
      </w:r>
      <w:r w:rsidR="00C70214">
        <w:t>los</w:t>
      </w:r>
      <w:r>
        <w:t xml:space="preserve"> filtros a la vez o activándolos de uno en uno, han podido comprobar que las </w:t>
      </w:r>
      <w:r w:rsidR="00C70214">
        <w:t>páginas</w:t>
      </w:r>
      <w:r>
        <w:t xml:space="preserve"> se filtran y se guardan correctamente en base de datos.</w:t>
      </w:r>
    </w:p>
    <w:p w14:paraId="22A63227" w14:textId="2C2DA99D" w:rsidR="00D5386F" w:rsidRPr="007F317D" w:rsidRDefault="00D5386F" w:rsidP="007F317D">
      <w:r>
        <w:t>Finamente, para comprobar ACCESSIA Web, han procedido a navegar en la web</w:t>
      </w:r>
      <w:r w:rsidR="00EB4DB7">
        <w:t xml:space="preserve"> y comprobar todos los apartados. Para esta prueba, se ha comprobado que todos los datos de las dos pruebas anteriores se han guardado correctamente y se reflejan de forma interactiva, sencilla y amigable para el usuario.</w:t>
      </w:r>
    </w:p>
    <w:p w14:paraId="51EA5882" w14:textId="43AD2C6F" w:rsidR="00477C32" w:rsidRDefault="00477C32" w:rsidP="00477C32">
      <w:pPr>
        <w:pStyle w:val="Ttulo2"/>
      </w:pPr>
      <w:bookmarkStart w:id="77" w:name="_Toc111705043"/>
      <w:r>
        <w:t>Pruebas de campo</w:t>
      </w:r>
      <w:bookmarkEnd w:id="77"/>
    </w:p>
    <w:p w14:paraId="658E8666" w14:textId="5AD04A61" w:rsidR="00C70214" w:rsidRDefault="00C70214" w:rsidP="00C70214">
      <w:r>
        <w:t xml:space="preserve">Finalmente, para llevar a cabo las pruebas de campo, se han seleccionado un grupo de personas, de edades, culturas y conocimientos de diversa índole, los cuales no tienen conocimiento previo de la solución. </w:t>
      </w:r>
    </w:p>
    <w:p w14:paraId="03C25258" w14:textId="4BD703BE" w:rsidR="00C70214" w:rsidRDefault="00C70214" w:rsidP="00C70214">
      <w:r>
        <w:t>A estas personas se les ha proporcionado un entorno ya configurado y un manual de usuario para que tengan los conocimientos mínimos para poder hacer uso de la solución. A estas personas se les ha proporcionado un contrato de confidencialidad y una hoja de opinión en la que expresar los sentimientos experimentados durante la prueba.</w:t>
      </w:r>
    </w:p>
    <w:p w14:paraId="12B77C00" w14:textId="4CB8D976" w:rsidR="00C70214" w:rsidRPr="00C70214" w:rsidRDefault="00C70214" w:rsidP="00C70214">
      <w:r>
        <w:t xml:space="preserve">Cabe destacar que la mayoría de las opiniones son de 5 estrellas sobre 5. Todas las personas del grupo de estudio están conformes con la facilidad, la sencillez y la amigabilidad de la solución. </w:t>
      </w:r>
    </w:p>
    <w:p w14:paraId="4D12DB37" w14:textId="29935F3C" w:rsidR="00AA2932" w:rsidRDefault="00477C32" w:rsidP="00F66778">
      <w:pPr>
        <w:pStyle w:val="Ttulo1"/>
      </w:pPr>
      <w:r>
        <w:br w:type="page"/>
      </w:r>
      <w:bookmarkStart w:id="78" w:name="_Toc111705044"/>
      <w:r w:rsidR="00AA2932">
        <w:lastRenderedPageBreak/>
        <w:t>Manual de usuario</w:t>
      </w:r>
      <w:bookmarkEnd w:id="78"/>
    </w:p>
    <w:p w14:paraId="0CCA0E82" w14:textId="7895B9A8" w:rsidR="00F66778" w:rsidRDefault="00F66778" w:rsidP="00F66778">
      <w:pPr>
        <w:tabs>
          <w:tab w:val="left" w:pos="1344"/>
        </w:tabs>
      </w:pPr>
      <w:r>
        <w:t>En este apartado se especifica el manual de usuario.</w:t>
      </w:r>
    </w:p>
    <w:p w14:paraId="5472AD83" w14:textId="77777777" w:rsidR="00F66778" w:rsidRDefault="00F66778">
      <w:pPr>
        <w:spacing w:before="0" w:line="240" w:lineRule="auto"/>
        <w:jc w:val="left"/>
      </w:pPr>
      <w:r>
        <w:br w:type="page"/>
      </w:r>
    </w:p>
    <w:p w14:paraId="14363B5D" w14:textId="77777777" w:rsidR="00B31091" w:rsidRPr="00B31091" w:rsidRDefault="00B31091" w:rsidP="00B31091"/>
    <w:p w14:paraId="26DB576A" w14:textId="0A6B05AB" w:rsidR="00AA2932" w:rsidRDefault="00B31091" w:rsidP="00B31091">
      <w:pPr>
        <w:pStyle w:val="Ttulo1"/>
      </w:pPr>
      <w:bookmarkStart w:id="79" w:name="_Toc111705045"/>
      <w:r>
        <w:t>Líneas</w:t>
      </w:r>
      <w:r w:rsidR="00AA2932">
        <w:t xml:space="preserve"> futuras</w:t>
      </w:r>
      <w:bookmarkEnd w:id="79"/>
    </w:p>
    <w:p w14:paraId="46C536BB" w14:textId="526E31C0" w:rsidR="00B31091" w:rsidRPr="00B31091" w:rsidRDefault="00B31091" w:rsidP="00B31091">
      <w:proofErr w:type="spellStart"/>
      <w:r>
        <w:t>sdfsf</w:t>
      </w:r>
      <w:proofErr w:type="spellEnd"/>
    </w:p>
    <w:p w14:paraId="59BA5ACE" w14:textId="68776458" w:rsidR="00AA2932" w:rsidRDefault="00AA2932" w:rsidP="00B31091">
      <w:pPr>
        <w:pStyle w:val="Ttulo1"/>
      </w:pPr>
      <w:bookmarkStart w:id="80" w:name="_Toc111705046"/>
      <w:r>
        <w:t>Moral y ética</w:t>
      </w:r>
      <w:bookmarkEnd w:id="80"/>
    </w:p>
    <w:p w14:paraId="47517CC1" w14:textId="433FC200" w:rsidR="00B31091" w:rsidRPr="00B31091" w:rsidRDefault="00B31091" w:rsidP="00B31091">
      <w:proofErr w:type="spellStart"/>
      <w:r>
        <w:t>sdfsf</w:t>
      </w:r>
      <w:proofErr w:type="spellEnd"/>
    </w:p>
    <w:p w14:paraId="2C2462DC" w14:textId="77777777" w:rsidR="00B31091" w:rsidRDefault="00B31091" w:rsidP="00AA2932"/>
    <w:p w14:paraId="55B46434" w14:textId="2A93C29C" w:rsidR="00C62EB7" w:rsidRDefault="00C62EB7" w:rsidP="00770F8F">
      <w:pPr>
        <w:pStyle w:val="Ttulo1"/>
        <w:numPr>
          <w:ilvl w:val="0"/>
          <w:numId w:val="0"/>
        </w:numPr>
        <w:jc w:val="both"/>
      </w:pPr>
      <w:bookmarkStart w:id="81" w:name="_Toc111705047"/>
      <w:r>
        <w:t>Bibliografía</w:t>
      </w:r>
      <w:bookmarkEnd w:id="81"/>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000000" w:rsidP="00FE2EEB">
      <w:pPr>
        <w:pStyle w:val="Prrafodelista"/>
        <w:spacing w:before="0" w:line="240" w:lineRule="auto"/>
        <w:rPr>
          <w:lang w:val="es-ES"/>
        </w:rPr>
      </w:pPr>
      <w:hyperlink r:id="rId49"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000000" w:rsidP="00FE2EEB">
      <w:pPr>
        <w:pStyle w:val="Prrafodelista"/>
        <w:spacing w:before="0" w:line="240" w:lineRule="auto"/>
        <w:rPr>
          <w:lang w:val="es-ES"/>
        </w:rPr>
      </w:pPr>
      <w:hyperlink r:id="rId50" w:history="1">
        <w:r w:rsidR="00FB64FC"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000000" w:rsidP="00FE2EEB">
      <w:pPr>
        <w:pStyle w:val="Prrafodelista"/>
        <w:spacing w:before="0" w:line="240" w:lineRule="auto"/>
        <w:rPr>
          <w:lang w:val="es-ES"/>
        </w:rPr>
      </w:pPr>
      <w:hyperlink r:id="rId51" w:history="1">
        <w:r w:rsidR="00FB64FC" w:rsidRPr="00953F1B">
          <w:rPr>
            <w:rStyle w:val="Hipervnculo"/>
            <w:lang w:val="es-ES"/>
          </w:rPr>
          <w:t>https://help.qustodio.com/hc/article_attachments/360010358637/Screenshot_2020-07-31_at_17.21.51.png</w:t>
        </w:r>
      </w:hyperlink>
      <w:r w:rsidR="00FB64FC">
        <w:rPr>
          <w:lang w:val="es-ES"/>
        </w:rPr>
        <w:t xml:space="preserve"> imagen de </w:t>
      </w:r>
      <w:proofErr w:type="spellStart"/>
      <w:r w:rsidR="00FB64FC">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000000" w:rsidP="00FE2EEB">
      <w:pPr>
        <w:pStyle w:val="Prrafodelista"/>
        <w:spacing w:before="0" w:line="240" w:lineRule="auto"/>
        <w:rPr>
          <w:lang w:val="es-ES"/>
        </w:rPr>
      </w:pPr>
      <w:hyperlink r:id="rId52" w:history="1">
        <w:r w:rsidR="00FB64FC" w:rsidRPr="00953F1B">
          <w:rPr>
            <w:rStyle w:val="Hipervnculo"/>
            <w:lang w:val="es-ES"/>
          </w:rPr>
          <w:t>https://cdn.mos.cms.futurecdn.net/qyDmBxogXiLvV5L37nVLYn.jpg</w:t>
        </w:r>
      </w:hyperlink>
      <w:r w:rsidR="00FB64FC">
        <w:rPr>
          <w:lang w:val="es-ES"/>
        </w:rPr>
        <w:t xml:space="preserve"> imagen de net </w:t>
      </w:r>
      <w:proofErr w:type="spellStart"/>
      <w:r w:rsidR="00FB64FC">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000000" w:rsidP="00FE2EEB">
      <w:pPr>
        <w:pStyle w:val="Prrafodelista"/>
        <w:spacing w:before="0" w:line="240" w:lineRule="auto"/>
        <w:rPr>
          <w:lang w:val="es-ES"/>
        </w:rPr>
      </w:pPr>
      <w:hyperlink r:id="rId53" w:history="1">
        <w:r w:rsidR="00340C88" w:rsidRPr="00953F1B">
          <w:rPr>
            <w:rStyle w:val="Hipervnculo"/>
            <w:lang w:val="es-ES"/>
          </w:rPr>
          <w:t>https://lacomparacion.com/wp-content/uploads/2021/06/1623776586_Revision-del-software-de-control-parental-Bark.jpg</w:t>
        </w:r>
      </w:hyperlink>
      <w:r w:rsidR="00340C88">
        <w:rPr>
          <w:lang w:val="es-ES"/>
        </w:rPr>
        <w:t xml:space="preserve"> imagen de </w:t>
      </w:r>
      <w:proofErr w:type="spellStart"/>
      <w:r w:rsidR="00340C88">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000000" w:rsidP="00FE2EEB">
      <w:pPr>
        <w:pStyle w:val="Prrafodelista"/>
        <w:spacing w:before="0" w:line="240" w:lineRule="auto"/>
        <w:rPr>
          <w:lang w:val="en-US"/>
        </w:rPr>
      </w:pPr>
      <w:hyperlink r:id="rId54" w:history="1">
        <w:r w:rsidR="003F3315" w:rsidRPr="003F3315">
          <w:rPr>
            <w:rStyle w:val="Hipervnculo"/>
            <w:b/>
            <w:bCs/>
            <w:lang w:val="en-US"/>
          </w:rPr>
          <w:t>https://media.kasperskydaily.com/wp-content/uploads/sites/88/2016/02/05220319/safe_kids_time1_en.png</w:t>
        </w:r>
      </w:hyperlink>
      <w:r w:rsidR="003F3315" w:rsidRPr="003F3315">
        <w:rPr>
          <w:b/>
          <w:bCs/>
          <w:lang w:val="en-US"/>
        </w:rPr>
        <w:t xml:space="preserve"> </w:t>
      </w:r>
      <w:proofErr w:type="spellStart"/>
      <w:r w:rsidR="003F3315" w:rsidRPr="003F3315">
        <w:rPr>
          <w:lang w:val="en-US"/>
        </w:rPr>
        <w:t>kaspersky</w:t>
      </w:r>
      <w:proofErr w:type="spellEnd"/>
      <w:r w:rsidR="003F3315"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000000" w:rsidP="00FE2EEB">
      <w:pPr>
        <w:pStyle w:val="Prrafodelista"/>
        <w:spacing w:before="0" w:line="240" w:lineRule="auto"/>
        <w:rPr>
          <w:lang w:val="en-US"/>
        </w:rPr>
      </w:pPr>
      <w:hyperlink r:id="rId55" w:history="1">
        <w:r w:rsidR="00B65AA3" w:rsidRPr="00B65AA3">
          <w:rPr>
            <w:rStyle w:val="Hipervnculo"/>
            <w:lang w:val="en-US"/>
          </w:rPr>
          <w:t>https://www.downloadsource.es/image/uploaded/news/Kontrola%20rodzicielska/Norton%20family.jpg?fit=max&amp;s=cd2f836324c78bc87f05f718bdf32105</w:t>
        </w:r>
      </w:hyperlink>
      <w:r w:rsidR="00B65AA3" w:rsidRPr="00B65AA3">
        <w:rPr>
          <w:lang w:val="en-US"/>
        </w:rPr>
        <w:t xml:space="preserve"> </w:t>
      </w:r>
      <w:proofErr w:type="spellStart"/>
      <w:r w:rsidR="00B65AA3" w:rsidRPr="00B65AA3">
        <w:rPr>
          <w:lang w:val="en-US"/>
        </w:rPr>
        <w:t>norton</w:t>
      </w:r>
      <w:proofErr w:type="spellEnd"/>
      <w:r w:rsidR="00B65AA3" w:rsidRPr="00B65AA3">
        <w:rPr>
          <w:lang w:val="en-US"/>
        </w:rPr>
        <w:t xml:space="preserve"> </w:t>
      </w:r>
      <w:r w:rsidR="00B65AA3">
        <w:rPr>
          <w:lang w:val="en-US"/>
        </w:rPr>
        <w:t>family</w:t>
      </w:r>
    </w:p>
    <w:p w14:paraId="31D7DE11" w14:textId="416F0951" w:rsidR="00763386" w:rsidRDefault="00763386" w:rsidP="00FE2EEB">
      <w:pPr>
        <w:pStyle w:val="Prrafodelista"/>
        <w:spacing w:before="0" w:line="240" w:lineRule="auto"/>
        <w:rPr>
          <w:lang w:val="en-US"/>
        </w:rPr>
      </w:pPr>
    </w:p>
    <w:p w14:paraId="5BC54BC8" w14:textId="04A5A096" w:rsidR="00763386" w:rsidRDefault="00000000" w:rsidP="00FE2EEB">
      <w:pPr>
        <w:pStyle w:val="Prrafodelista"/>
        <w:spacing w:before="0" w:line="240" w:lineRule="auto"/>
        <w:rPr>
          <w:lang w:val="es-ES"/>
        </w:rPr>
      </w:pPr>
      <w:hyperlink r:id="rId56" w:history="1">
        <w:r w:rsidR="00763386" w:rsidRPr="00763386">
          <w:rPr>
            <w:rStyle w:val="Hipervnculo"/>
            <w:lang w:val="es-ES"/>
          </w:rPr>
          <w:t>https://cdn.statcdn.com/Statistic/505000/508197-blank-355.png</w:t>
        </w:r>
      </w:hyperlink>
      <w:r w:rsidR="00763386" w:rsidRPr="00763386">
        <w:rPr>
          <w:lang w:val="es-ES"/>
        </w:rPr>
        <w:t xml:space="preserve"> grafico </w:t>
      </w:r>
      <w:r w:rsidR="00763386">
        <w:rPr>
          <w:lang w:val="es-ES"/>
        </w:rPr>
        <w:t xml:space="preserve">acceso a </w:t>
      </w:r>
      <w:proofErr w:type="spellStart"/>
      <w:r w:rsidR="00763386">
        <w:rPr>
          <w:lang w:val="es-ES"/>
        </w:rPr>
        <w:t>intermet</w:t>
      </w:r>
      <w:proofErr w:type="spellEnd"/>
      <w:r w:rsidR="00763386">
        <w:rPr>
          <w:lang w:val="es-ES"/>
        </w:rPr>
        <w:t xml:space="preserve"> en hogares de </w:t>
      </w:r>
      <w:r w:rsidR="00F428FD">
        <w:rPr>
          <w:lang w:val="es-ES"/>
        </w:rPr>
        <w:t>España</w:t>
      </w:r>
    </w:p>
    <w:p w14:paraId="45FA8D5C" w14:textId="610E5D40" w:rsidR="00F428FD" w:rsidRDefault="00F428FD" w:rsidP="00FE2EEB">
      <w:pPr>
        <w:pStyle w:val="Prrafodelista"/>
        <w:spacing w:before="0" w:line="240" w:lineRule="auto"/>
        <w:rPr>
          <w:lang w:val="es-ES"/>
        </w:rPr>
      </w:pPr>
    </w:p>
    <w:p w14:paraId="7F1C5A61" w14:textId="7EC5A820" w:rsidR="00F428FD" w:rsidRDefault="00000000" w:rsidP="00FE2EEB">
      <w:pPr>
        <w:pStyle w:val="Prrafodelista"/>
        <w:spacing w:before="0" w:line="240" w:lineRule="auto"/>
        <w:rPr>
          <w:lang w:val="es-ES"/>
        </w:rPr>
      </w:pPr>
      <w:hyperlink r:id="rId57" w:history="1">
        <w:r w:rsidR="00C65150" w:rsidRPr="00E5418B">
          <w:rPr>
            <w:rStyle w:val="Hipervnculo"/>
            <w:lang w:val="es-ES"/>
          </w:rPr>
          <w:t>https://i.ytimg.com/vi/naEQ5xkl5_c/maxresdefault.jpg</w:t>
        </w:r>
      </w:hyperlink>
    </w:p>
    <w:p w14:paraId="7FCFCB6F" w14:textId="77777777" w:rsidR="00C65150" w:rsidRDefault="00C65150" w:rsidP="00FE2EEB">
      <w:pPr>
        <w:pStyle w:val="Prrafodelista"/>
        <w:spacing w:before="0" w:line="240" w:lineRule="auto"/>
        <w:rPr>
          <w:lang w:val="es-ES"/>
        </w:rPr>
      </w:pPr>
    </w:p>
    <w:p w14:paraId="1CC12815" w14:textId="08BC90AC" w:rsidR="00C65150" w:rsidRDefault="00000000" w:rsidP="00FE2EEB">
      <w:pPr>
        <w:pStyle w:val="Prrafodelista"/>
        <w:spacing w:before="0" w:line="240" w:lineRule="auto"/>
        <w:rPr>
          <w:b/>
          <w:bCs/>
          <w:lang w:val="es-ES"/>
        </w:rPr>
      </w:pPr>
      <w:hyperlink r:id="rId58" w:history="1">
        <w:r w:rsidR="003D6C8C" w:rsidRPr="00E5418B">
          <w:rPr>
            <w:rStyle w:val="Hipervnculo"/>
            <w:b/>
            <w:bCs/>
            <w:lang w:val="es-ES"/>
          </w:rPr>
          <w:t>https://zhlicense.com/wp-content/uploads/2021/10/StarUML-4.1.6-Crack-With-License-Key-Free-Download-2022.jpg</w:t>
        </w:r>
      </w:hyperlink>
    </w:p>
    <w:p w14:paraId="3063B36F" w14:textId="4506D01B" w:rsidR="003D6C8C" w:rsidRDefault="003D6C8C" w:rsidP="00FE2EEB">
      <w:pPr>
        <w:pStyle w:val="Prrafodelista"/>
        <w:spacing w:before="0" w:line="240" w:lineRule="auto"/>
        <w:rPr>
          <w:b/>
          <w:bCs/>
          <w:lang w:val="es-ES"/>
        </w:rPr>
      </w:pPr>
    </w:p>
    <w:p w14:paraId="316A696F" w14:textId="7E3934A3" w:rsidR="003D6C8C" w:rsidRDefault="00000000" w:rsidP="00FE2EEB">
      <w:pPr>
        <w:pStyle w:val="Prrafodelista"/>
        <w:spacing w:before="0" w:line="240" w:lineRule="auto"/>
        <w:rPr>
          <w:b/>
          <w:bCs/>
          <w:lang w:val="es-ES"/>
        </w:rPr>
      </w:pPr>
      <w:hyperlink r:id="rId59" w:history="1">
        <w:r w:rsidR="00FF0D98" w:rsidRPr="00E5418B">
          <w:rPr>
            <w:rStyle w:val="Hipervnculo"/>
            <w:b/>
            <w:bCs/>
            <w:lang w:val="es-ES"/>
          </w:rPr>
          <w:t>https://upload.wikimedia.org/wikipedia/commons/thumb/e/e3/Jenkins_logo_with_title.svg/450px-Jenkins_logo_with_title.svg.png</w:t>
        </w:r>
      </w:hyperlink>
    </w:p>
    <w:p w14:paraId="73A54101" w14:textId="77777777" w:rsidR="00FF0D98" w:rsidRDefault="00FF0D98" w:rsidP="00FE2EEB">
      <w:pPr>
        <w:pStyle w:val="Prrafodelista"/>
        <w:spacing w:before="0" w:line="240" w:lineRule="auto"/>
        <w:rPr>
          <w:b/>
          <w:bCs/>
          <w:lang w:val="es-ES"/>
        </w:rPr>
      </w:pPr>
    </w:p>
    <w:p w14:paraId="16AFE870" w14:textId="50A1383A" w:rsidR="00FF0D98" w:rsidRDefault="00000000" w:rsidP="00FE2EEB">
      <w:pPr>
        <w:pStyle w:val="Prrafodelista"/>
        <w:spacing w:before="0" w:line="240" w:lineRule="auto"/>
        <w:rPr>
          <w:b/>
          <w:bCs/>
          <w:lang w:val="es-ES"/>
        </w:rPr>
      </w:pPr>
      <w:hyperlink r:id="rId60" w:history="1">
        <w:r w:rsidR="002F5A48" w:rsidRPr="00E5418B">
          <w:rPr>
            <w:rStyle w:val="Hipervnculo"/>
            <w:b/>
            <w:bCs/>
            <w:lang w:val="es-ES"/>
          </w:rPr>
          <w:t>https://www.thecoderworld.com/wp-content/uploads/2022/02/How-to-Install-Eclipse-IDE-for-Java-on-Windows-11.jpg</w:t>
        </w:r>
      </w:hyperlink>
    </w:p>
    <w:p w14:paraId="724D9F86" w14:textId="53F6F02C" w:rsidR="002F5A48" w:rsidRDefault="002F5A48" w:rsidP="00FE2EEB">
      <w:pPr>
        <w:pStyle w:val="Prrafodelista"/>
        <w:spacing w:before="0" w:line="240" w:lineRule="auto"/>
        <w:rPr>
          <w:b/>
          <w:bCs/>
          <w:lang w:val="es-ES"/>
        </w:rPr>
      </w:pPr>
    </w:p>
    <w:p w14:paraId="43689F6D" w14:textId="6337567A" w:rsidR="002F5A48" w:rsidRPr="00F428FD" w:rsidRDefault="00000000" w:rsidP="00FE2EEB">
      <w:pPr>
        <w:pStyle w:val="Prrafodelista"/>
        <w:spacing w:before="0" w:line="240" w:lineRule="auto"/>
        <w:rPr>
          <w:b/>
          <w:bCs/>
          <w:lang w:val="es-ES"/>
        </w:rPr>
      </w:pPr>
      <w:hyperlink r:id="rId61" w:history="1">
        <w:r w:rsidR="002F5A48" w:rsidRPr="00E5418B">
          <w:rPr>
            <w:rStyle w:val="Hipervnculo"/>
            <w:b/>
            <w:bCs/>
            <w:lang w:val="es-ES"/>
          </w:rPr>
          <w:t>https://i.ytimg.com/vi/-GnKwwc4KSA/maxresdefault.jpg</w:t>
        </w:r>
      </w:hyperlink>
      <w:r w:rsidR="002F5A48">
        <w:rPr>
          <w:b/>
          <w:bCs/>
          <w:lang w:val="es-ES"/>
        </w:rPr>
        <w:t xml:space="preserve"> </w:t>
      </w:r>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30E01606" w:rsidR="003E471C" w:rsidRPr="00993986" w:rsidRDefault="003E471C" w:rsidP="00B31091">
      <w:pPr>
        <w:rPr>
          <w:lang w:val="es-ES"/>
        </w:rPr>
      </w:pPr>
    </w:p>
    <w:sectPr w:rsidR="003E471C" w:rsidRPr="00993986">
      <w:headerReference w:type="even" r:id="rId62"/>
      <w:headerReference w:type="default" r:id="rId63"/>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EA760" w14:textId="77777777" w:rsidR="002A0D6E" w:rsidRDefault="002A0D6E">
      <w:pPr>
        <w:spacing w:before="0" w:line="240" w:lineRule="auto"/>
      </w:pPr>
      <w:r>
        <w:separator/>
      </w:r>
    </w:p>
  </w:endnote>
  <w:endnote w:type="continuationSeparator" w:id="0">
    <w:p w14:paraId="11AA6A81" w14:textId="77777777" w:rsidR="002A0D6E" w:rsidRDefault="002A0D6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C8119" w14:textId="77777777" w:rsidR="002A0D6E" w:rsidRDefault="002A0D6E">
      <w:pPr>
        <w:spacing w:before="0" w:line="240" w:lineRule="auto"/>
      </w:pPr>
      <w:r>
        <w:separator/>
      </w:r>
    </w:p>
  </w:footnote>
  <w:footnote w:type="continuationSeparator" w:id="0">
    <w:p w14:paraId="5595238C" w14:textId="77777777" w:rsidR="002A0D6E" w:rsidRDefault="002A0D6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48406E8"/>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046554DE"/>
    <w:multiLevelType w:val="hybridMultilevel"/>
    <w:tmpl w:val="2648043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3" w15:restartNumberingAfterBreak="0">
    <w:nsid w:val="0D9A0356"/>
    <w:multiLevelType w:val="hybridMultilevel"/>
    <w:tmpl w:val="93489B8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C8499E"/>
    <w:multiLevelType w:val="hybridMultilevel"/>
    <w:tmpl w:val="CFF0E79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5"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12D76F7F"/>
    <w:multiLevelType w:val="hybridMultilevel"/>
    <w:tmpl w:val="5EA2C8E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8" w15:restartNumberingAfterBreak="0">
    <w:nsid w:val="16D80CA6"/>
    <w:multiLevelType w:val="hybridMultilevel"/>
    <w:tmpl w:val="2A428100"/>
    <w:lvl w:ilvl="0" w:tplc="A89C1C7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9" w15:restartNumberingAfterBreak="0">
    <w:nsid w:val="1E085E6A"/>
    <w:multiLevelType w:val="hybridMultilevel"/>
    <w:tmpl w:val="B24EF8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0" w15:restartNumberingAfterBreak="0">
    <w:nsid w:val="209C3B5C"/>
    <w:multiLevelType w:val="hybridMultilevel"/>
    <w:tmpl w:val="BCAEDA72"/>
    <w:lvl w:ilvl="0" w:tplc="9FB8DAC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1"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2" w15:restartNumberingAfterBreak="0">
    <w:nsid w:val="2D026F00"/>
    <w:multiLevelType w:val="hybridMultilevel"/>
    <w:tmpl w:val="5D82C6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3"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4"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1DF076D"/>
    <w:multiLevelType w:val="hybridMultilevel"/>
    <w:tmpl w:val="2222F686"/>
    <w:lvl w:ilvl="0" w:tplc="040A0003">
      <w:start w:val="1"/>
      <w:numFmt w:val="bullet"/>
      <w:lvlText w:val="o"/>
      <w:lvlJc w:val="left"/>
      <w:pPr>
        <w:ind w:left="720" w:hanging="360"/>
      </w:pPr>
      <w:rPr>
        <w:rFonts w:ascii="Courier New" w:hAnsi="Courier New" w:hint="default"/>
      </w:r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6"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9F7F2F"/>
    <w:multiLevelType w:val="hybridMultilevel"/>
    <w:tmpl w:val="0D689214"/>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8" w15:restartNumberingAfterBreak="0">
    <w:nsid w:val="39035CC2"/>
    <w:multiLevelType w:val="hybridMultilevel"/>
    <w:tmpl w:val="B1E05C0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9"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0"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48577E98"/>
    <w:multiLevelType w:val="hybridMultilevel"/>
    <w:tmpl w:val="8A7A05CC"/>
    <w:lvl w:ilvl="0" w:tplc="F9442A6A">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3DF5804"/>
    <w:multiLevelType w:val="hybridMultilevel"/>
    <w:tmpl w:val="74B4844C"/>
    <w:lvl w:ilvl="0" w:tplc="58C02C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3"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4" w15:restartNumberingAfterBreak="0">
    <w:nsid w:val="5D4D1931"/>
    <w:multiLevelType w:val="hybridMultilevel"/>
    <w:tmpl w:val="467A1530"/>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5" w15:restartNumberingAfterBreak="0">
    <w:nsid w:val="5DD502DE"/>
    <w:multiLevelType w:val="hybridMultilevel"/>
    <w:tmpl w:val="0FC4536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4026FDB"/>
    <w:multiLevelType w:val="hybridMultilevel"/>
    <w:tmpl w:val="DBFA8C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7" w15:restartNumberingAfterBreak="0">
    <w:nsid w:val="75BD32FF"/>
    <w:multiLevelType w:val="hybridMultilevel"/>
    <w:tmpl w:val="DB328C9C"/>
    <w:lvl w:ilvl="0" w:tplc="B73025F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8" w15:restartNumberingAfterBreak="0">
    <w:nsid w:val="7CA35376"/>
    <w:multiLevelType w:val="hybridMultilevel"/>
    <w:tmpl w:val="2F7E61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16cid:durableId="570505600">
    <w:abstractNumId w:val="0"/>
  </w:num>
  <w:num w:numId="2" w16cid:durableId="1365057768">
    <w:abstractNumId w:val="16"/>
  </w:num>
  <w:num w:numId="3" w16cid:durableId="852063074">
    <w:abstractNumId w:val="19"/>
  </w:num>
  <w:num w:numId="4" w16cid:durableId="721560051">
    <w:abstractNumId w:val="1"/>
  </w:num>
  <w:num w:numId="5" w16cid:durableId="337005420">
    <w:abstractNumId w:val="14"/>
  </w:num>
  <w:num w:numId="6" w16cid:durableId="1246379658">
    <w:abstractNumId w:val="11"/>
  </w:num>
  <w:num w:numId="7" w16cid:durableId="1795562340">
    <w:abstractNumId w:val="20"/>
  </w:num>
  <w:num w:numId="8" w16cid:durableId="475955178">
    <w:abstractNumId w:val="7"/>
  </w:num>
  <w:num w:numId="9" w16cid:durableId="380862179">
    <w:abstractNumId w:val="5"/>
  </w:num>
  <w:num w:numId="10" w16cid:durableId="713891659">
    <w:abstractNumId w:val="23"/>
  </w:num>
  <w:num w:numId="11" w16cid:durableId="74674586">
    <w:abstractNumId w:val="13"/>
  </w:num>
  <w:num w:numId="12" w16cid:durableId="1129862313">
    <w:abstractNumId w:val="3"/>
  </w:num>
  <w:num w:numId="13" w16cid:durableId="1341276105">
    <w:abstractNumId w:val="10"/>
  </w:num>
  <w:num w:numId="14" w16cid:durableId="206378410">
    <w:abstractNumId w:val="27"/>
  </w:num>
  <w:num w:numId="15" w16cid:durableId="1665166468">
    <w:abstractNumId w:val="8"/>
  </w:num>
  <w:num w:numId="16" w16cid:durableId="367605887">
    <w:abstractNumId w:val="15"/>
  </w:num>
  <w:num w:numId="17" w16cid:durableId="409471912">
    <w:abstractNumId w:val="25"/>
  </w:num>
  <w:num w:numId="18" w16cid:durableId="858857233">
    <w:abstractNumId w:val="6"/>
  </w:num>
  <w:num w:numId="19" w16cid:durableId="1743016716">
    <w:abstractNumId w:val="12"/>
  </w:num>
  <w:num w:numId="20" w16cid:durableId="1008555937">
    <w:abstractNumId w:val="28"/>
  </w:num>
  <w:num w:numId="21" w16cid:durableId="2060547416">
    <w:abstractNumId w:val="4"/>
  </w:num>
  <w:num w:numId="22" w16cid:durableId="1493911739">
    <w:abstractNumId w:val="26"/>
  </w:num>
  <w:num w:numId="23" w16cid:durableId="917401758">
    <w:abstractNumId w:val="17"/>
  </w:num>
  <w:num w:numId="24" w16cid:durableId="1934777256">
    <w:abstractNumId w:val="2"/>
  </w:num>
  <w:num w:numId="25" w16cid:durableId="13465819">
    <w:abstractNumId w:val="18"/>
  </w:num>
  <w:num w:numId="26" w16cid:durableId="492722941">
    <w:abstractNumId w:val="24"/>
  </w:num>
  <w:num w:numId="27" w16cid:durableId="867908148">
    <w:abstractNumId w:val="9"/>
  </w:num>
  <w:num w:numId="28" w16cid:durableId="26109392">
    <w:abstractNumId w:val="0"/>
    <w:lvlOverride w:ilvl="0">
      <w:startOverride w:val="9"/>
    </w:lvlOverride>
    <w:lvlOverride w:ilvl="1">
      <w:startOverride w:val="2"/>
    </w:lvlOverride>
    <w:lvlOverride w:ilvl="2">
      <w:startOverride w:val="1"/>
    </w:lvlOverride>
  </w:num>
  <w:num w:numId="29" w16cid:durableId="508368087">
    <w:abstractNumId w:val="22"/>
  </w:num>
  <w:num w:numId="30" w16cid:durableId="1010066468">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C4"/>
    <w:rsid w:val="000017FC"/>
    <w:rsid w:val="00006806"/>
    <w:rsid w:val="00007DF7"/>
    <w:rsid w:val="000131C4"/>
    <w:rsid w:val="000234DB"/>
    <w:rsid w:val="00026025"/>
    <w:rsid w:val="000265A2"/>
    <w:rsid w:val="00027FC9"/>
    <w:rsid w:val="00036A15"/>
    <w:rsid w:val="000429EF"/>
    <w:rsid w:val="0005037D"/>
    <w:rsid w:val="00054656"/>
    <w:rsid w:val="00066B69"/>
    <w:rsid w:val="00076288"/>
    <w:rsid w:val="000A7B13"/>
    <w:rsid w:val="000B4888"/>
    <w:rsid w:val="000B5CEC"/>
    <w:rsid w:val="000C6289"/>
    <w:rsid w:val="000D1751"/>
    <w:rsid w:val="000D68AA"/>
    <w:rsid w:val="000E044D"/>
    <w:rsid w:val="000F4624"/>
    <w:rsid w:val="000F4B38"/>
    <w:rsid w:val="000F7B73"/>
    <w:rsid w:val="00103296"/>
    <w:rsid w:val="00113882"/>
    <w:rsid w:val="001409B5"/>
    <w:rsid w:val="00142A31"/>
    <w:rsid w:val="00145005"/>
    <w:rsid w:val="00172E31"/>
    <w:rsid w:val="0019072D"/>
    <w:rsid w:val="00197E5B"/>
    <w:rsid w:val="001A1997"/>
    <w:rsid w:val="001B1860"/>
    <w:rsid w:val="001B5373"/>
    <w:rsid w:val="001C1D8E"/>
    <w:rsid w:val="001C3454"/>
    <w:rsid w:val="001E53E7"/>
    <w:rsid w:val="002000D8"/>
    <w:rsid w:val="0020035E"/>
    <w:rsid w:val="00217A72"/>
    <w:rsid w:val="0022116C"/>
    <w:rsid w:val="0022516C"/>
    <w:rsid w:val="0023372B"/>
    <w:rsid w:val="00235594"/>
    <w:rsid w:val="00243A60"/>
    <w:rsid w:val="00243EC3"/>
    <w:rsid w:val="002450C2"/>
    <w:rsid w:val="0025514F"/>
    <w:rsid w:val="00280E91"/>
    <w:rsid w:val="002926C1"/>
    <w:rsid w:val="002A0D6E"/>
    <w:rsid w:val="002A1A56"/>
    <w:rsid w:val="002B5C4E"/>
    <w:rsid w:val="002F5A48"/>
    <w:rsid w:val="00301C53"/>
    <w:rsid w:val="00306945"/>
    <w:rsid w:val="00311B7F"/>
    <w:rsid w:val="00330395"/>
    <w:rsid w:val="003373C6"/>
    <w:rsid w:val="00340C88"/>
    <w:rsid w:val="00341B3A"/>
    <w:rsid w:val="0034299C"/>
    <w:rsid w:val="003430FB"/>
    <w:rsid w:val="0036203E"/>
    <w:rsid w:val="003652EF"/>
    <w:rsid w:val="0037397A"/>
    <w:rsid w:val="00391605"/>
    <w:rsid w:val="003A47C8"/>
    <w:rsid w:val="003B5257"/>
    <w:rsid w:val="003D00A9"/>
    <w:rsid w:val="003D2FC0"/>
    <w:rsid w:val="003D3E10"/>
    <w:rsid w:val="003D6C8C"/>
    <w:rsid w:val="003E0AC0"/>
    <w:rsid w:val="003E471C"/>
    <w:rsid w:val="003E479E"/>
    <w:rsid w:val="003F3315"/>
    <w:rsid w:val="00400296"/>
    <w:rsid w:val="004209D6"/>
    <w:rsid w:val="004531FD"/>
    <w:rsid w:val="004643B7"/>
    <w:rsid w:val="0046742B"/>
    <w:rsid w:val="004702BB"/>
    <w:rsid w:val="00477C32"/>
    <w:rsid w:val="00484F22"/>
    <w:rsid w:val="004867FB"/>
    <w:rsid w:val="004B7EE6"/>
    <w:rsid w:val="004C28ED"/>
    <w:rsid w:val="004C365A"/>
    <w:rsid w:val="004D1543"/>
    <w:rsid w:val="004D20EE"/>
    <w:rsid w:val="004D450D"/>
    <w:rsid w:val="004E4DD2"/>
    <w:rsid w:val="00506439"/>
    <w:rsid w:val="00512A5F"/>
    <w:rsid w:val="00527A27"/>
    <w:rsid w:val="005304C2"/>
    <w:rsid w:val="00533F98"/>
    <w:rsid w:val="0053461D"/>
    <w:rsid w:val="00537737"/>
    <w:rsid w:val="00553974"/>
    <w:rsid w:val="0058312F"/>
    <w:rsid w:val="005A25B3"/>
    <w:rsid w:val="005A584E"/>
    <w:rsid w:val="005B56E4"/>
    <w:rsid w:val="005B58AE"/>
    <w:rsid w:val="005B7705"/>
    <w:rsid w:val="005C2B25"/>
    <w:rsid w:val="005D13F3"/>
    <w:rsid w:val="00601348"/>
    <w:rsid w:val="0061203C"/>
    <w:rsid w:val="00624039"/>
    <w:rsid w:val="00640504"/>
    <w:rsid w:val="006433BC"/>
    <w:rsid w:val="00651351"/>
    <w:rsid w:val="00667C50"/>
    <w:rsid w:val="0067308A"/>
    <w:rsid w:val="00675A3A"/>
    <w:rsid w:val="006775FD"/>
    <w:rsid w:val="00684945"/>
    <w:rsid w:val="006962D0"/>
    <w:rsid w:val="00697FC5"/>
    <w:rsid w:val="00697FDD"/>
    <w:rsid w:val="006A58D4"/>
    <w:rsid w:val="006B40CF"/>
    <w:rsid w:val="006B7ABE"/>
    <w:rsid w:val="006C0108"/>
    <w:rsid w:val="006C191B"/>
    <w:rsid w:val="006D3DC7"/>
    <w:rsid w:val="006F2CDA"/>
    <w:rsid w:val="00700867"/>
    <w:rsid w:val="00702CC6"/>
    <w:rsid w:val="00723B2D"/>
    <w:rsid w:val="00726CAB"/>
    <w:rsid w:val="00742490"/>
    <w:rsid w:val="00743CA9"/>
    <w:rsid w:val="00746064"/>
    <w:rsid w:val="00756E47"/>
    <w:rsid w:val="00757A3C"/>
    <w:rsid w:val="00763386"/>
    <w:rsid w:val="00764F76"/>
    <w:rsid w:val="00770F8F"/>
    <w:rsid w:val="00796CE3"/>
    <w:rsid w:val="007B21A3"/>
    <w:rsid w:val="007B3545"/>
    <w:rsid w:val="007B4C4E"/>
    <w:rsid w:val="007B6E06"/>
    <w:rsid w:val="007F317D"/>
    <w:rsid w:val="00801927"/>
    <w:rsid w:val="00802005"/>
    <w:rsid w:val="00812E75"/>
    <w:rsid w:val="00816C1E"/>
    <w:rsid w:val="008202C7"/>
    <w:rsid w:val="008210A3"/>
    <w:rsid w:val="0082217C"/>
    <w:rsid w:val="00824844"/>
    <w:rsid w:val="00843C1A"/>
    <w:rsid w:val="008451F9"/>
    <w:rsid w:val="00845AD4"/>
    <w:rsid w:val="00855EC0"/>
    <w:rsid w:val="008603D0"/>
    <w:rsid w:val="008871D4"/>
    <w:rsid w:val="008928FA"/>
    <w:rsid w:val="00892CED"/>
    <w:rsid w:val="00893A04"/>
    <w:rsid w:val="008A57B8"/>
    <w:rsid w:val="008B2D6B"/>
    <w:rsid w:val="008C167A"/>
    <w:rsid w:val="008C6CB0"/>
    <w:rsid w:val="008D107C"/>
    <w:rsid w:val="008F7DDB"/>
    <w:rsid w:val="00900651"/>
    <w:rsid w:val="009408FB"/>
    <w:rsid w:val="00945A07"/>
    <w:rsid w:val="00951324"/>
    <w:rsid w:val="0095139B"/>
    <w:rsid w:val="0096098A"/>
    <w:rsid w:val="00972CDE"/>
    <w:rsid w:val="00980E70"/>
    <w:rsid w:val="00980F7C"/>
    <w:rsid w:val="00984534"/>
    <w:rsid w:val="00993986"/>
    <w:rsid w:val="009C371A"/>
    <w:rsid w:val="009D3C3C"/>
    <w:rsid w:val="009D4E34"/>
    <w:rsid w:val="00A01986"/>
    <w:rsid w:val="00A112E3"/>
    <w:rsid w:val="00A16287"/>
    <w:rsid w:val="00A2365E"/>
    <w:rsid w:val="00A2596D"/>
    <w:rsid w:val="00A26F5D"/>
    <w:rsid w:val="00A44F1E"/>
    <w:rsid w:val="00A46243"/>
    <w:rsid w:val="00A47228"/>
    <w:rsid w:val="00A52101"/>
    <w:rsid w:val="00A53A8E"/>
    <w:rsid w:val="00A633BD"/>
    <w:rsid w:val="00A81D42"/>
    <w:rsid w:val="00A8683B"/>
    <w:rsid w:val="00AA06C1"/>
    <w:rsid w:val="00AA079E"/>
    <w:rsid w:val="00AA2932"/>
    <w:rsid w:val="00AA4DF7"/>
    <w:rsid w:val="00AA5D72"/>
    <w:rsid w:val="00AB33DC"/>
    <w:rsid w:val="00AC255D"/>
    <w:rsid w:val="00AD6EA8"/>
    <w:rsid w:val="00AE184D"/>
    <w:rsid w:val="00AE2DBE"/>
    <w:rsid w:val="00AF3D51"/>
    <w:rsid w:val="00AF7C8C"/>
    <w:rsid w:val="00B07AAC"/>
    <w:rsid w:val="00B11D75"/>
    <w:rsid w:val="00B2731E"/>
    <w:rsid w:val="00B31091"/>
    <w:rsid w:val="00B44F94"/>
    <w:rsid w:val="00B47C2E"/>
    <w:rsid w:val="00B523A9"/>
    <w:rsid w:val="00B53E79"/>
    <w:rsid w:val="00B53E98"/>
    <w:rsid w:val="00B57C5D"/>
    <w:rsid w:val="00B64CB6"/>
    <w:rsid w:val="00B65AA3"/>
    <w:rsid w:val="00B72EA7"/>
    <w:rsid w:val="00B84419"/>
    <w:rsid w:val="00B92319"/>
    <w:rsid w:val="00B94AC7"/>
    <w:rsid w:val="00B96E17"/>
    <w:rsid w:val="00BA21AD"/>
    <w:rsid w:val="00BB25A1"/>
    <w:rsid w:val="00BB32E5"/>
    <w:rsid w:val="00BB5040"/>
    <w:rsid w:val="00BC374B"/>
    <w:rsid w:val="00BE1F9F"/>
    <w:rsid w:val="00BE79C5"/>
    <w:rsid w:val="00C03333"/>
    <w:rsid w:val="00C208E4"/>
    <w:rsid w:val="00C26FC4"/>
    <w:rsid w:val="00C355A7"/>
    <w:rsid w:val="00C47E55"/>
    <w:rsid w:val="00C52DBA"/>
    <w:rsid w:val="00C62EB7"/>
    <w:rsid w:val="00C65150"/>
    <w:rsid w:val="00C6626C"/>
    <w:rsid w:val="00C70214"/>
    <w:rsid w:val="00C76846"/>
    <w:rsid w:val="00C8654A"/>
    <w:rsid w:val="00C872D6"/>
    <w:rsid w:val="00C946C9"/>
    <w:rsid w:val="00C976D0"/>
    <w:rsid w:val="00CA32A6"/>
    <w:rsid w:val="00CB0CBE"/>
    <w:rsid w:val="00CB2612"/>
    <w:rsid w:val="00CD6E98"/>
    <w:rsid w:val="00CE226E"/>
    <w:rsid w:val="00CF114E"/>
    <w:rsid w:val="00D15A5D"/>
    <w:rsid w:val="00D20BF6"/>
    <w:rsid w:val="00D40EAF"/>
    <w:rsid w:val="00D41517"/>
    <w:rsid w:val="00D433C0"/>
    <w:rsid w:val="00D5386F"/>
    <w:rsid w:val="00D53D41"/>
    <w:rsid w:val="00DA77D8"/>
    <w:rsid w:val="00DC5B58"/>
    <w:rsid w:val="00DC67FB"/>
    <w:rsid w:val="00DC689C"/>
    <w:rsid w:val="00DD4D0F"/>
    <w:rsid w:val="00DD746A"/>
    <w:rsid w:val="00E110BB"/>
    <w:rsid w:val="00E212BC"/>
    <w:rsid w:val="00E263F3"/>
    <w:rsid w:val="00E26CBB"/>
    <w:rsid w:val="00E416C7"/>
    <w:rsid w:val="00E61C5A"/>
    <w:rsid w:val="00E62781"/>
    <w:rsid w:val="00E66C44"/>
    <w:rsid w:val="00E76129"/>
    <w:rsid w:val="00EA210F"/>
    <w:rsid w:val="00EA258F"/>
    <w:rsid w:val="00EB3A81"/>
    <w:rsid w:val="00EB4093"/>
    <w:rsid w:val="00EB4DB7"/>
    <w:rsid w:val="00EB602B"/>
    <w:rsid w:val="00EF4D50"/>
    <w:rsid w:val="00F129F3"/>
    <w:rsid w:val="00F14554"/>
    <w:rsid w:val="00F17149"/>
    <w:rsid w:val="00F20B75"/>
    <w:rsid w:val="00F22F51"/>
    <w:rsid w:val="00F428FD"/>
    <w:rsid w:val="00F451A0"/>
    <w:rsid w:val="00F45B38"/>
    <w:rsid w:val="00F51073"/>
    <w:rsid w:val="00F55CF1"/>
    <w:rsid w:val="00F57290"/>
    <w:rsid w:val="00F63345"/>
    <w:rsid w:val="00F66778"/>
    <w:rsid w:val="00F67670"/>
    <w:rsid w:val="00F766DE"/>
    <w:rsid w:val="00F870F2"/>
    <w:rsid w:val="00FA15E7"/>
    <w:rsid w:val="00FB64FC"/>
    <w:rsid w:val="00FC02CC"/>
    <w:rsid w:val="00FC5F0A"/>
    <w:rsid w:val="00FE11A2"/>
    <w:rsid w:val="00FE2EEB"/>
    <w:rsid w:val="00FE6B91"/>
    <w:rsid w:val="00FF0D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rsid w:val="0034299C"/>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 w:type="table" w:styleId="Tablaconcuadrcula">
    <w:name w:val="Table Grid"/>
    <w:basedOn w:val="Tablanormal"/>
    <w:uiPriority w:val="59"/>
    <w:rsid w:val="004D2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1">
    <w:name w:val="Table Subtle 1"/>
    <w:basedOn w:val="Tablanormal"/>
    <w:uiPriority w:val="99"/>
    <w:rsid w:val="004D20EE"/>
    <w:pPr>
      <w:spacing w:before="240" w:line="30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2">
    <w:name w:val="Plain Table 2"/>
    <w:basedOn w:val="Tablanormal"/>
    <w:uiPriority w:val="42"/>
    <w:rsid w:val="004D20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4D20E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951324"/>
    <w:pPr>
      <w:autoSpaceDE w:val="0"/>
      <w:autoSpaceDN w:val="0"/>
      <w:adjustRightInd w:val="0"/>
    </w:pPr>
    <w:rPr>
      <w:rFonts w:ascii="Arial" w:hAnsi="Arial" w:cs="Arial"/>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5342">
      <w:bodyDiv w:val="1"/>
      <w:marLeft w:val="0"/>
      <w:marRight w:val="0"/>
      <w:marTop w:val="0"/>
      <w:marBottom w:val="0"/>
      <w:divBdr>
        <w:top w:val="none" w:sz="0" w:space="0" w:color="auto"/>
        <w:left w:val="none" w:sz="0" w:space="0" w:color="auto"/>
        <w:bottom w:val="none" w:sz="0" w:space="0" w:color="auto"/>
        <w:right w:val="none" w:sz="0" w:space="0" w:color="auto"/>
      </w:divBdr>
    </w:div>
    <w:div w:id="135682435">
      <w:bodyDiv w:val="1"/>
      <w:marLeft w:val="0"/>
      <w:marRight w:val="0"/>
      <w:marTop w:val="0"/>
      <w:marBottom w:val="0"/>
      <w:divBdr>
        <w:top w:val="none" w:sz="0" w:space="0" w:color="auto"/>
        <w:left w:val="none" w:sz="0" w:space="0" w:color="auto"/>
        <w:bottom w:val="none" w:sz="0" w:space="0" w:color="auto"/>
        <w:right w:val="none" w:sz="0" w:space="0" w:color="auto"/>
      </w:divBdr>
    </w:div>
    <w:div w:id="165903086">
      <w:bodyDiv w:val="1"/>
      <w:marLeft w:val="0"/>
      <w:marRight w:val="0"/>
      <w:marTop w:val="0"/>
      <w:marBottom w:val="0"/>
      <w:divBdr>
        <w:top w:val="none" w:sz="0" w:space="0" w:color="auto"/>
        <w:left w:val="none" w:sz="0" w:space="0" w:color="auto"/>
        <w:bottom w:val="none" w:sz="0" w:space="0" w:color="auto"/>
        <w:right w:val="none" w:sz="0" w:space="0" w:color="auto"/>
      </w:divBdr>
    </w:div>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380255908">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55189209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745492227">
      <w:bodyDiv w:val="1"/>
      <w:marLeft w:val="0"/>
      <w:marRight w:val="0"/>
      <w:marTop w:val="0"/>
      <w:marBottom w:val="0"/>
      <w:divBdr>
        <w:top w:val="none" w:sz="0" w:space="0" w:color="auto"/>
        <w:left w:val="none" w:sz="0" w:space="0" w:color="auto"/>
        <w:bottom w:val="none" w:sz="0" w:space="0" w:color="auto"/>
        <w:right w:val="none" w:sz="0" w:space="0" w:color="auto"/>
      </w:divBdr>
    </w:div>
    <w:div w:id="1063211401">
      <w:bodyDiv w:val="1"/>
      <w:marLeft w:val="0"/>
      <w:marRight w:val="0"/>
      <w:marTop w:val="0"/>
      <w:marBottom w:val="0"/>
      <w:divBdr>
        <w:top w:val="none" w:sz="0" w:space="0" w:color="auto"/>
        <w:left w:val="none" w:sz="0" w:space="0" w:color="auto"/>
        <w:bottom w:val="none" w:sz="0" w:space="0" w:color="auto"/>
        <w:right w:val="none" w:sz="0" w:space="0" w:color="auto"/>
      </w:divBdr>
    </w:div>
    <w:div w:id="1090738593">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46398568">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 w:id="19917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yudaleyprotecciondatos.es/2019/07/30/derechos-digitales-menores/" TargetMode="External"/><Relationship Id="rId55" Type="http://schemas.openxmlformats.org/officeDocument/2006/relationships/hyperlink" Target="https://www.downloadsource.es/image/uploaded/news/Kontrola%20rodzicielska/Norton%20family.jpg?fit=max&amp;s=cd2f836324c78bc87f05f718bdf32105"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lacomparacion.com/wp-content/uploads/2021/06/1623776586_Revision-del-software-de-control-parental-Bark.jpg" TargetMode="External"/><Relationship Id="rId58" Type="http://schemas.openxmlformats.org/officeDocument/2006/relationships/hyperlink" Target="https://zhlicense.com/wp-content/uploads/2021/10/StarUML-4.1.6-Crack-With-License-Key-Free-Download-2022.jpg" TargetMode="External"/><Relationship Id="rId5" Type="http://schemas.openxmlformats.org/officeDocument/2006/relationships/webSettings" Target="webSettings.xml"/><Relationship Id="rId61" Type="http://schemas.openxmlformats.org/officeDocument/2006/relationships/hyperlink" Target="https://i.ytimg.com/vi/-GnKwwc4KSA/maxresdefault.jpg"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dn.statcdn.com/Statistic/505000/508197-blank-355.png"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help.qustodio.com/hc/article_attachments/360010358637/Screenshot_2020-07-31_at_17.21.51.p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upload.wikimedia.org/wikipedia/commons/thumb/e/e3/Jenkins_logo_with_title.svg/450px-Jenkins_logo_with_title.svg.pn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edia.kasperskydaily.com/wp-content/uploads/sites/88/2016/02/05220319/safe_kids_time1_en.png"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taee.euitt.upm.es/actas/2012/papers/2012S3A5.pdf" TargetMode="External"/><Relationship Id="rId57" Type="http://schemas.openxmlformats.org/officeDocument/2006/relationships/hyperlink" Target="https://i.ytimg.com/vi/naEQ5xkl5_c/maxresdefault.jpg"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dn.mos.cms.futurecdn.net/qyDmBxogXiLvV5L37nVLYn.jpg" TargetMode="External"/><Relationship Id="rId60" Type="http://schemas.openxmlformats.org/officeDocument/2006/relationships/hyperlink" Target="https://www.thecoderworld.com/wp-content/uploads/2022/02/How-to-Install-Eclipse-IDE-for-Java-on-Windows-11.jp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pfc_memoria1</Template>
  <TotalTime>817</TotalTime>
  <Pages>73</Pages>
  <Words>14844</Words>
  <Characters>81646</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96298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27</cp:revision>
  <cp:lastPrinted>2022-08-16T09:27:00Z</cp:lastPrinted>
  <dcterms:created xsi:type="dcterms:W3CDTF">2022-08-17T23:08:00Z</dcterms:created>
  <dcterms:modified xsi:type="dcterms:W3CDTF">2022-08-18T20:51:00Z</dcterms:modified>
</cp:coreProperties>
</file>